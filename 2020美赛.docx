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1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80"/>
        <w:gridCol w:w="2841"/>
        <w:gridCol w:w="2883"/>
      </w:tblGrid>
      <w:tr w:rsidR="009E2E13" w:rsidRPr="009E2E13" w14:paraId="4CF446D2" w14:textId="77777777" w:rsidTr="009E2E13">
        <w:tc>
          <w:tcPr>
            <w:tcW w:w="3109" w:type="dxa"/>
          </w:tcPr>
          <w:p w14:paraId="0B8773B5" w14:textId="1251EE7B" w:rsidR="009E2E13" w:rsidRPr="009E2E13" w:rsidRDefault="009E2E13" w:rsidP="009E2E13">
            <w:pPr>
              <w:widowControl/>
              <w:jc w:val="center"/>
              <w:rPr>
                <w:rFonts w:eastAsia="Cambria"/>
                <w:kern w:val="0"/>
                <w:sz w:val="22"/>
                <w:szCs w:val="22"/>
                <w:lang w:eastAsia="en-US"/>
              </w:rPr>
            </w:pPr>
            <w:r w:rsidRPr="009E2E13">
              <w:rPr>
                <w:rFonts w:eastAsia="Cambria"/>
                <w:b/>
                <w:kern w:val="0"/>
                <w:sz w:val="24"/>
                <w:szCs w:val="24"/>
                <w:lang w:eastAsia="en-US"/>
              </w:rPr>
              <w:t>Problem Chosen</w:t>
            </w:r>
            <w:r w:rsidRPr="009E2E13">
              <w:rPr>
                <w:rFonts w:eastAsia="Cambria"/>
                <w:b/>
                <w:kern w:val="0"/>
                <w:sz w:val="22"/>
                <w:szCs w:val="22"/>
                <w:lang w:eastAsia="en-US"/>
              </w:rPr>
              <w:br/>
            </w:r>
            <w:r w:rsidR="008636DF" w:rsidRPr="003230B7">
              <w:rPr>
                <w:sz w:val="40"/>
                <w:szCs w:val="40"/>
              </w:rPr>
              <w:t>C</w:t>
            </w:r>
          </w:p>
        </w:tc>
        <w:tc>
          <w:tcPr>
            <w:tcW w:w="3121" w:type="dxa"/>
          </w:tcPr>
          <w:p w14:paraId="666E986E" w14:textId="77777777" w:rsidR="009E2E13" w:rsidRPr="009E2E13" w:rsidRDefault="009E2E13" w:rsidP="009E2E13">
            <w:pPr>
              <w:widowControl/>
              <w:jc w:val="center"/>
              <w:rPr>
                <w:rFonts w:eastAsia="Cambria"/>
                <w:kern w:val="0"/>
                <w:sz w:val="22"/>
                <w:szCs w:val="22"/>
                <w:lang w:eastAsia="en-US"/>
              </w:rPr>
            </w:pPr>
            <w:r w:rsidRPr="009E2E13">
              <w:rPr>
                <w:rFonts w:eastAsia="Cambria"/>
                <w:b/>
                <w:bCs/>
                <w:kern w:val="0"/>
                <w:sz w:val="24"/>
                <w:szCs w:val="24"/>
                <w:lang w:eastAsia="en-US"/>
              </w:rPr>
              <w:t>2020</w:t>
            </w:r>
            <w:r w:rsidRPr="009E2E13">
              <w:rPr>
                <w:rFonts w:eastAsia="Cambria"/>
                <w:b/>
                <w:bCs/>
                <w:kern w:val="0"/>
                <w:sz w:val="24"/>
                <w:szCs w:val="24"/>
                <w:lang w:eastAsia="en-US"/>
              </w:rPr>
              <w:br/>
              <w:t>MCM/ICM</w:t>
            </w:r>
            <w:r w:rsidRPr="009E2E13">
              <w:rPr>
                <w:rFonts w:eastAsia="Cambria"/>
                <w:b/>
                <w:bCs/>
                <w:kern w:val="0"/>
                <w:sz w:val="24"/>
                <w:szCs w:val="24"/>
                <w:lang w:eastAsia="en-US"/>
              </w:rPr>
              <w:br/>
              <w:t>Summary Sheet</w:t>
            </w:r>
          </w:p>
        </w:tc>
        <w:tc>
          <w:tcPr>
            <w:tcW w:w="3130" w:type="dxa"/>
          </w:tcPr>
          <w:p w14:paraId="3BDA9E36" w14:textId="26864858" w:rsidR="009E2E13" w:rsidRPr="009E2E13" w:rsidRDefault="009E2E13" w:rsidP="009E2E13">
            <w:pPr>
              <w:widowControl/>
              <w:jc w:val="center"/>
              <w:rPr>
                <w:rFonts w:eastAsia="Cambria"/>
                <w:kern w:val="0"/>
                <w:sz w:val="22"/>
                <w:szCs w:val="22"/>
                <w:lang w:eastAsia="en-US"/>
              </w:rPr>
            </w:pPr>
            <w:r w:rsidRPr="009E2E13">
              <w:rPr>
                <w:rFonts w:eastAsia="Cambria"/>
                <w:b/>
                <w:kern w:val="0"/>
                <w:sz w:val="24"/>
                <w:szCs w:val="24"/>
                <w:lang w:eastAsia="en-US"/>
              </w:rPr>
              <w:t>Team Control Number</w:t>
            </w:r>
            <w:r w:rsidRPr="009E2E13">
              <w:rPr>
                <w:rFonts w:eastAsia="Cambria"/>
                <w:b/>
                <w:kern w:val="0"/>
                <w:sz w:val="22"/>
                <w:szCs w:val="22"/>
                <w:lang w:eastAsia="en-US"/>
              </w:rPr>
              <w:br/>
            </w:r>
            <w:r w:rsidR="008636DF" w:rsidRPr="008636DF">
              <w:rPr>
                <w:rFonts w:eastAsia="Cambria"/>
                <w:b/>
                <w:bCs/>
                <w:kern w:val="0"/>
                <w:sz w:val="40"/>
                <w:szCs w:val="40"/>
                <w:lang w:eastAsia="en-US"/>
              </w:rPr>
              <w:t>2018067</w:t>
            </w:r>
          </w:p>
        </w:tc>
      </w:tr>
    </w:tbl>
    <w:p w14:paraId="308A3C9F" w14:textId="77777777" w:rsidR="009E2E13" w:rsidRDefault="00795E16" w:rsidP="009E2E13">
      <w:pPr>
        <w:widowControl/>
        <w:jc w:val="left"/>
        <w:rPr>
          <w:rFonts w:eastAsia="Cambria"/>
          <w:kern w:val="0"/>
          <w:sz w:val="22"/>
          <w:szCs w:val="22"/>
          <w:lang w:eastAsia="en-US"/>
        </w:rPr>
      </w:pPr>
      <w:r>
        <w:rPr>
          <w:rFonts w:eastAsia="Cambria"/>
          <w:kern w:val="0"/>
          <w:sz w:val="22"/>
          <w:szCs w:val="22"/>
          <w:lang w:eastAsia="en-US"/>
        </w:rPr>
        <w:pict w14:anchorId="7953FDED">
          <v:rect id="_x0000_i1025" style="width:468pt;height:1.5pt" o:hralign="center" o:hrstd="t" o:hrnoshade="t" o:hr="t" fillcolor="black" stroked="f"/>
        </w:pict>
      </w:r>
    </w:p>
    <w:p w14:paraId="69C2E852" w14:textId="6B268F3E" w:rsidR="00533538" w:rsidRPr="008636DF" w:rsidRDefault="008636DF" w:rsidP="00533538">
      <w:pPr>
        <w:pStyle w:val="af0"/>
        <w:rPr>
          <w:rFonts w:ascii="Times New Roman" w:hAnsi="Times New Roman" w:cs="Times New Roman"/>
          <w:b/>
          <w:bCs/>
        </w:rPr>
      </w:pPr>
      <w:r w:rsidRPr="008636DF">
        <w:rPr>
          <w:rFonts w:ascii="Times New Roman" w:hAnsi="Times New Roman" w:cs="Times New Roman"/>
          <w:b/>
          <w:bCs/>
        </w:rPr>
        <w:t>Product Data Mining Model based on Emotion and Time Pattern</w:t>
      </w:r>
      <w:r w:rsidR="00533538">
        <w:rPr>
          <w:rFonts w:ascii="Times New Roman" w:hAnsi="Times New Roman" w:cs="Times New Roman"/>
          <w:b/>
          <w:bCs/>
        </w:rPr>
        <w:t xml:space="preserve"> Summary</w:t>
      </w:r>
    </w:p>
    <w:p w14:paraId="1A3B4021" w14:textId="77777777" w:rsidR="008636DF" w:rsidRPr="008636DF" w:rsidRDefault="008636DF" w:rsidP="008636DF">
      <w:pPr>
        <w:ind w:firstLine="420"/>
        <w:rPr>
          <w:sz w:val="24"/>
          <w:szCs w:val="24"/>
        </w:rPr>
      </w:pPr>
      <w:r w:rsidRPr="008636DF">
        <w:rPr>
          <w:sz w:val="24"/>
          <w:szCs w:val="24"/>
        </w:rPr>
        <w:t>Fi</w:t>
      </w:r>
      <w:r w:rsidRPr="008636DF">
        <w:rPr>
          <w:rFonts w:hint="eastAsia"/>
          <w:sz w:val="24"/>
          <w:szCs w:val="24"/>
        </w:rPr>
        <w:t>rst</w:t>
      </w:r>
      <w:r w:rsidRPr="008636DF">
        <w:rPr>
          <w:sz w:val="24"/>
          <w:szCs w:val="24"/>
        </w:rPr>
        <w:t>ly, in order to help the sales of three products provided by sunshine company succeed in Amazon mall, this paper uses light</w:t>
      </w:r>
      <w:r w:rsidRPr="008636DF">
        <w:rPr>
          <w:rFonts w:hint="eastAsia"/>
          <w:sz w:val="24"/>
          <w:szCs w:val="24"/>
        </w:rPr>
        <w:t>GBM</w:t>
      </w:r>
      <w:r w:rsidRPr="008636DF">
        <w:rPr>
          <w:sz w:val="24"/>
          <w:szCs w:val="24"/>
        </w:rPr>
        <w:t xml:space="preserve"> algorithm which is popular in machine learning to build a model, through natural language emotion analysis technology, the comment text is mapped to the numerical space. At the same time, the data after preprocessing is feature engineered to help the model analyze the data better After the model is established, the F1 score of the model is about 0.9 through model evaluation, which indicates that the model is very successful. At the same time, we get the importance of each column in the data. Finally, we find that the characteristics review_body, rate, review_date and total_votes have a great impact on the rating of a product. Therefore, the company should pay attention to the corresponding data information to successfully operate the product.</w:t>
      </w:r>
    </w:p>
    <w:p w14:paraId="6E17F7F8" w14:textId="77777777" w:rsidR="008636DF" w:rsidRPr="008636DF" w:rsidRDefault="008636DF" w:rsidP="008636DF">
      <w:pPr>
        <w:ind w:firstLineChars="200" w:firstLine="480"/>
        <w:rPr>
          <w:sz w:val="24"/>
          <w:szCs w:val="24"/>
        </w:rPr>
      </w:pPr>
      <w:r w:rsidRPr="008636DF">
        <w:rPr>
          <w:sz w:val="24"/>
          <w:szCs w:val="24"/>
        </w:rPr>
        <w:t>Secondly, the A question of second problem, The model established in the first problem has comprehensively considered all relevant data. Once the products of sunshine company start to sell, input the relevant data into the model to get the forecast score, and then analyze the data according to the forecast score and the real score to get the spcific conclusion. For B question, The evaluation score results of comprehensive rating and review are determined by entropy weight method to describe the reputation of products. Through the statistical data of monthly sales volume, favorable rate and poor evaluation rate, the statistical chart is drawn for the analysis based on the time pattern. It is found that the relevant information of microwave fluctuates greatly, while the spacifier is relatively stable. Since the first mock exam of two models combine the relevant text and rating measures, C question uses fuzzy comprehensive evaluation method to draw the relevant index and the score obtained from B question by using the problem model conclusion, and gets the weight of the corresponding index, calculates the comprehensive score by weight, and judges the potential success of a product. D question required to analyze whether a specific rating will lead to a certain type of comment. By calculating the Spearman correlation coefficient and actual data of the two, it is found that a specific rating will lead to a certain type of comment. Finally, by building a dictionary of specific descriptors, the word frequency of related descriptors is counted, and the results are obtained by using the thermodynamic diagram and word cloud visualization analysis, Negative words such as "never" are closely related to one star rating, while positive words such as "love", "like", "great" often appear in four or five star rating.</w:t>
      </w:r>
    </w:p>
    <w:p w14:paraId="207D6354" w14:textId="6C4E70FA" w:rsidR="007604E5" w:rsidRPr="00533538" w:rsidRDefault="008636DF" w:rsidP="00533538">
      <w:pPr>
        <w:ind w:firstLineChars="200" w:firstLine="480"/>
        <w:rPr>
          <w:sz w:val="24"/>
          <w:szCs w:val="24"/>
        </w:rPr>
      </w:pPr>
      <w:r w:rsidRPr="008636DF">
        <w:rPr>
          <w:sz w:val="24"/>
          <w:szCs w:val="24"/>
        </w:rPr>
        <w:t>Finally, this paper summarizes the above data mining and analysis results into a report, which is provided to the marketing director of sunshine company by letter. I sincerely hope that this result can provide the best help for the company.</w:t>
      </w:r>
    </w:p>
    <w:p w14:paraId="4A0156B6" w14:textId="34978153" w:rsidR="007604E5" w:rsidRPr="003623DD" w:rsidRDefault="007604E5" w:rsidP="008636DF">
      <w:pPr>
        <w:pStyle w:val="af1"/>
        <w:spacing w:afterLines="50" w:after="156"/>
        <w:ind w:left="0" w:rightChars="-500" w:right="-1050" w:firstLineChars="0" w:firstLine="0"/>
        <w:rPr>
          <w:rFonts w:cs="Times New Roman"/>
          <w:sz w:val="24"/>
          <w:szCs w:val="24"/>
        </w:rPr>
        <w:sectPr w:rsidR="007604E5" w:rsidRPr="003623DD">
          <w:pgSz w:w="11906" w:h="16838"/>
          <w:pgMar w:top="1418" w:right="1701" w:bottom="1418" w:left="1701" w:header="907" w:footer="851" w:gutter="0"/>
          <w:cols w:space="425"/>
          <w:docGrid w:type="lines" w:linePitch="312"/>
        </w:sectPr>
      </w:pPr>
      <w:r w:rsidRPr="003623DD">
        <w:rPr>
          <w:rFonts w:cs="Times New Roman"/>
          <w:b/>
          <w:sz w:val="24"/>
          <w:szCs w:val="24"/>
        </w:rPr>
        <w:t>Keywords:</w:t>
      </w:r>
      <w:r>
        <w:rPr>
          <w:rFonts w:cs="Times New Roman"/>
          <w:b/>
          <w:sz w:val="24"/>
          <w:szCs w:val="24"/>
        </w:rPr>
        <w:t xml:space="preserve"> </w:t>
      </w:r>
      <w:r w:rsidR="008636DF" w:rsidRPr="003230B7">
        <w:rPr>
          <w:rFonts w:cs="Times New Roman"/>
          <w:kern w:val="2"/>
          <w:sz w:val="24"/>
          <w:szCs w:val="24"/>
        </w:rPr>
        <w:t xml:space="preserve">Emotional </w:t>
      </w:r>
      <w:r w:rsidR="008636DF">
        <w:rPr>
          <w:rFonts w:cs="Times New Roman"/>
          <w:kern w:val="2"/>
          <w:sz w:val="24"/>
          <w:szCs w:val="24"/>
        </w:rPr>
        <w:t>evaluate; LightGBM;</w:t>
      </w:r>
      <w:r w:rsidR="008636DF" w:rsidRPr="00AC0F5F">
        <w:rPr>
          <w:rFonts w:cs="Times New Roman"/>
          <w:b/>
          <w:bCs/>
          <w:kern w:val="2"/>
          <w:sz w:val="28"/>
          <w:szCs w:val="28"/>
        </w:rPr>
        <w:t xml:space="preserve"> </w:t>
      </w:r>
      <w:r w:rsidR="008636DF" w:rsidRPr="003230B7">
        <w:rPr>
          <w:rFonts w:cs="Times New Roman"/>
          <w:kern w:val="2"/>
          <w:sz w:val="24"/>
          <w:szCs w:val="24"/>
        </w:rPr>
        <w:t>Fuzzy comprehensive evaluation</w:t>
      </w:r>
      <w:r w:rsidR="008636DF">
        <w:rPr>
          <w:rFonts w:cs="Times New Roman"/>
          <w:kern w:val="2"/>
          <w:sz w:val="24"/>
          <w:szCs w:val="24"/>
        </w:rPr>
        <w:t>; Word cloud</w:t>
      </w:r>
    </w:p>
    <w:sdt>
      <w:sdtPr>
        <w:rPr>
          <w:rFonts w:ascii="Times New Roman" w:eastAsia="宋体" w:hAnsi="Times New Roman" w:cs="Times New Roman"/>
          <w:color w:val="auto"/>
          <w:kern w:val="2"/>
          <w:sz w:val="24"/>
          <w:szCs w:val="24"/>
          <w:lang w:val="zh-CN"/>
        </w:rPr>
        <w:id w:val="-1110811721"/>
        <w:docPartObj>
          <w:docPartGallery w:val="Table of Contents"/>
          <w:docPartUnique/>
        </w:docPartObj>
      </w:sdtPr>
      <w:sdtEndPr>
        <w:rPr>
          <w:b/>
          <w:bCs/>
          <w:sz w:val="21"/>
          <w:szCs w:val="21"/>
        </w:rPr>
      </w:sdtEndPr>
      <w:sdtContent>
        <w:p w14:paraId="51F8D43B" w14:textId="436E74D6" w:rsidR="005F0505" w:rsidRPr="0003126A" w:rsidRDefault="00921A89" w:rsidP="0003126A">
          <w:pPr>
            <w:pStyle w:val="TOC10"/>
            <w:widowControl w:val="0"/>
            <w:jc w:val="center"/>
            <w:rPr>
              <w:rFonts w:ascii="Times New Roman" w:eastAsia="宋体" w:hAnsi="Times New Roman" w:cs="Times New Roman"/>
              <w:b/>
              <w:color w:val="auto"/>
              <w:kern w:val="2"/>
            </w:rPr>
          </w:pPr>
          <w:r w:rsidRPr="0003126A">
            <w:rPr>
              <w:rFonts w:ascii="Times New Roman" w:eastAsia="宋体" w:hAnsi="Times New Roman" w:cs="Times New Roman"/>
              <w:b/>
              <w:color w:val="auto"/>
              <w:kern w:val="2"/>
            </w:rPr>
            <w:t>Contents</w:t>
          </w:r>
        </w:p>
        <w:p w14:paraId="12AC3EFE" w14:textId="0CD65A2C" w:rsidR="006649BB" w:rsidRDefault="004C70B4">
          <w:pPr>
            <w:pStyle w:val="TOC1"/>
            <w:tabs>
              <w:tab w:val="left" w:pos="440"/>
              <w:tab w:val="right" w:leader="dot" w:pos="8494"/>
            </w:tabs>
            <w:rPr>
              <w:rFonts w:cstheme="minorBidi"/>
              <w:noProof/>
              <w:kern w:val="2"/>
              <w:sz w:val="21"/>
            </w:rPr>
          </w:pPr>
          <w:r w:rsidRPr="003623DD">
            <w:rPr>
              <w:rFonts w:ascii="Times New Roman" w:hAnsi="Times New Roman"/>
              <w:b/>
              <w:bCs/>
              <w:sz w:val="24"/>
              <w:szCs w:val="24"/>
              <w:lang w:val="zh-CN"/>
            </w:rPr>
            <w:fldChar w:fldCharType="begin"/>
          </w:r>
          <w:r w:rsidRPr="003623DD">
            <w:rPr>
              <w:rFonts w:ascii="Times New Roman" w:hAnsi="Times New Roman"/>
              <w:b/>
              <w:bCs/>
              <w:sz w:val="24"/>
              <w:szCs w:val="24"/>
              <w:lang w:val="zh-CN"/>
            </w:rPr>
            <w:instrText xml:space="preserve"> TOC \o "1-3" \h \z \u </w:instrText>
          </w:r>
          <w:r w:rsidRPr="003623DD">
            <w:rPr>
              <w:rFonts w:ascii="Times New Roman" w:hAnsi="Times New Roman"/>
              <w:b/>
              <w:bCs/>
              <w:sz w:val="24"/>
              <w:szCs w:val="24"/>
              <w:lang w:val="zh-CN"/>
            </w:rPr>
            <w:fldChar w:fldCharType="separate"/>
          </w:r>
          <w:hyperlink w:anchor="_Toc34703786" w:history="1">
            <w:r w:rsidR="006649BB" w:rsidRPr="00862BD0">
              <w:rPr>
                <w:rStyle w:val="aa"/>
                <w:noProof/>
              </w:rPr>
              <w:t>1</w:t>
            </w:r>
            <w:r w:rsidR="006649BB">
              <w:rPr>
                <w:rFonts w:cstheme="minorBidi"/>
                <w:noProof/>
                <w:kern w:val="2"/>
                <w:sz w:val="21"/>
              </w:rPr>
              <w:tab/>
            </w:r>
            <w:r w:rsidR="006649BB" w:rsidRPr="00862BD0">
              <w:rPr>
                <w:rStyle w:val="aa"/>
                <w:noProof/>
              </w:rPr>
              <w:t>Introduction</w:t>
            </w:r>
            <w:r w:rsidR="006649BB">
              <w:rPr>
                <w:noProof/>
                <w:webHidden/>
              </w:rPr>
              <w:tab/>
            </w:r>
            <w:r w:rsidR="006649BB">
              <w:rPr>
                <w:noProof/>
                <w:webHidden/>
              </w:rPr>
              <w:fldChar w:fldCharType="begin"/>
            </w:r>
            <w:r w:rsidR="006649BB">
              <w:rPr>
                <w:noProof/>
                <w:webHidden/>
              </w:rPr>
              <w:instrText xml:space="preserve"> PAGEREF _Toc34703786 \h </w:instrText>
            </w:r>
            <w:r w:rsidR="006649BB">
              <w:rPr>
                <w:noProof/>
                <w:webHidden/>
              </w:rPr>
            </w:r>
            <w:r w:rsidR="006649BB">
              <w:rPr>
                <w:noProof/>
                <w:webHidden/>
              </w:rPr>
              <w:fldChar w:fldCharType="separate"/>
            </w:r>
            <w:r w:rsidR="009B39FE">
              <w:rPr>
                <w:noProof/>
                <w:webHidden/>
              </w:rPr>
              <w:t>1</w:t>
            </w:r>
            <w:r w:rsidR="006649BB">
              <w:rPr>
                <w:noProof/>
                <w:webHidden/>
              </w:rPr>
              <w:fldChar w:fldCharType="end"/>
            </w:r>
          </w:hyperlink>
        </w:p>
        <w:p w14:paraId="74F95031" w14:textId="442BF12B" w:rsidR="006649BB" w:rsidRDefault="006649BB">
          <w:pPr>
            <w:pStyle w:val="TOC2"/>
            <w:tabs>
              <w:tab w:val="right" w:leader="dot" w:pos="8494"/>
            </w:tabs>
            <w:rPr>
              <w:rFonts w:cstheme="minorBidi"/>
              <w:noProof/>
              <w:kern w:val="2"/>
              <w:sz w:val="21"/>
            </w:rPr>
          </w:pPr>
          <w:hyperlink w:anchor="_Toc34703787" w:history="1">
            <w:r w:rsidRPr="00862BD0">
              <w:rPr>
                <w:rStyle w:val="aa"/>
                <w:noProof/>
              </w:rPr>
              <w:t xml:space="preserve">1.1 </w:t>
            </w:r>
            <w:r w:rsidRPr="00862BD0">
              <w:rPr>
                <w:rStyle w:val="aa"/>
                <w:bCs/>
                <w:noProof/>
              </w:rPr>
              <w:t>Problem Formulation</w:t>
            </w:r>
            <w:r>
              <w:rPr>
                <w:noProof/>
                <w:webHidden/>
              </w:rPr>
              <w:tab/>
            </w:r>
            <w:r>
              <w:rPr>
                <w:noProof/>
                <w:webHidden/>
              </w:rPr>
              <w:fldChar w:fldCharType="begin"/>
            </w:r>
            <w:r>
              <w:rPr>
                <w:noProof/>
                <w:webHidden/>
              </w:rPr>
              <w:instrText xml:space="preserve"> PAGEREF _Toc34703787 \h </w:instrText>
            </w:r>
            <w:r>
              <w:rPr>
                <w:noProof/>
                <w:webHidden/>
              </w:rPr>
            </w:r>
            <w:r>
              <w:rPr>
                <w:noProof/>
                <w:webHidden/>
              </w:rPr>
              <w:fldChar w:fldCharType="separate"/>
            </w:r>
            <w:r w:rsidR="009B39FE">
              <w:rPr>
                <w:noProof/>
                <w:webHidden/>
              </w:rPr>
              <w:t>1</w:t>
            </w:r>
            <w:r>
              <w:rPr>
                <w:noProof/>
                <w:webHidden/>
              </w:rPr>
              <w:fldChar w:fldCharType="end"/>
            </w:r>
          </w:hyperlink>
        </w:p>
        <w:p w14:paraId="1B86514D" w14:textId="1300CBF1" w:rsidR="006649BB" w:rsidRDefault="006649BB">
          <w:pPr>
            <w:pStyle w:val="TOC2"/>
            <w:tabs>
              <w:tab w:val="right" w:leader="dot" w:pos="8494"/>
            </w:tabs>
            <w:rPr>
              <w:rFonts w:cstheme="minorBidi"/>
              <w:noProof/>
              <w:kern w:val="2"/>
              <w:sz w:val="21"/>
            </w:rPr>
          </w:pPr>
          <w:hyperlink w:anchor="_Toc34703788" w:history="1">
            <w:r w:rsidRPr="00862BD0">
              <w:rPr>
                <w:rStyle w:val="aa"/>
                <w:noProof/>
              </w:rPr>
              <w:t xml:space="preserve">1.2 </w:t>
            </w:r>
            <w:r w:rsidRPr="00862BD0">
              <w:rPr>
                <w:rStyle w:val="aa"/>
                <w:bCs/>
                <w:noProof/>
              </w:rPr>
              <w:t>Model Goals</w:t>
            </w:r>
            <w:r>
              <w:rPr>
                <w:noProof/>
                <w:webHidden/>
              </w:rPr>
              <w:tab/>
            </w:r>
            <w:r>
              <w:rPr>
                <w:noProof/>
                <w:webHidden/>
              </w:rPr>
              <w:fldChar w:fldCharType="begin"/>
            </w:r>
            <w:r>
              <w:rPr>
                <w:noProof/>
                <w:webHidden/>
              </w:rPr>
              <w:instrText xml:space="preserve"> PAGEREF _Toc34703788 \h </w:instrText>
            </w:r>
            <w:r>
              <w:rPr>
                <w:noProof/>
                <w:webHidden/>
              </w:rPr>
            </w:r>
            <w:r>
              <w:rPr>
                <w:noProof/>
                <w:webHidden/>
              </w:rPr>
              <w:fldChar w:fldCharType="separate"/>
            </w:r>
            <w:r w:rsidR="009B39FE">
              <w:rPr>
                <w:noProof/>
                <w:webHidden/>
              </w:rPr>
              <w:t>1</w:t>
            </w:r>
            <w:r>
              <w:rPr>
                <w:noProof/>
                <w:webHidden/>
              </w:rPr>
              <w:fldChar w:fldCharType="end"/>
            </w:r>
          </w:hyperlink>
        </w:p>
        <w:p w14:paraId="0AE9C739" w14:textId="31E3A77E" w:rsidR="006649BB" w:rsidRDefault="006649BB">
          <w:pPr>
            <w:pStyle w:val="TOC1"/>
            <w:tabs>
              <w:tab w:val="left" w:pos="440"/>
              <w:tab w:val="right" w:leader="dot" w:pos="8494"/>
            </w:tabs>
            <w:rPr>
              <w:rFonts w:cstheme="minorBidi"/>
              <w:noProof/>
              <w:kern w:val="2"/>
              <w:sz w:val="21"/>
            </w:rPr>
          </w:pPr>
          <w:hyperlink w:anchor="_Toc34703789" w:history="1">
            <w:r w:rsidRPr="00862BD0">
              <w:rPr>
                <w:rStyle w:val="aa"/>
                <w:noProof/>
              </w:rPr>
              <w:t>2</w:t>
            </w:r>
            <w:r>
              <w:rPr>
                <w:rFonts w:cstheme="minorBidi"/>
                <w:noProof/>
                <w:kern w:val="2"/>
                <w:sz w:val="21"/>
              </w:rPr>
              <w:tab/>
            </w:r>
            <w:r w:rsidRPr="00862BD0">
              <w:rPr>
                <w:rStyle w:val="aa"/>
                <w:noProof/>
              </w:rPr>
              <w:t>Assumptions and Notations</w:t>
            </w:r>
            <w:r>
              <w:rPr>
                <w:noProof/>
                <w:webHidden/>
              </w:rPr>
              <w:tab/>
            </w:r>
            <w:r>
              <w:rPr>
                <w:noProof/>
                <w:webHidden/>
              </w:rPr>
              <w:fldChar w:fldCharType="begin"/>
            </w:r>
            <w:r>
              <w:rPr>
                <w:noProof/>
                <w:webHidden/>
              </w:rPr>
              <w:instrText xml:space="preserve"> PAGEREF _Toc34703789 \h </w:instrText>
            </w:r>
            <w:r>
              <w:rPr>
                <w:noProof/>
                <w:webHidden/>
              </w:rPr>
            </w:r>
            <w:r>
              <w:rPr>
                <w:noProof/>
                <w:webHidden/>
              </w:rPr>
              <w:fldChar w:fldCharType="separate"/>
            </w:r>
            <w:r w:rsidR="009B39FE">
              <w:rPr>
                <w:noProof/>
                <w:webHidden/>
              </w:rPr>
              <w:t>2</w:t>
            </w:r>
            <w:r>
              <w:rPr>
                <w:noProof/>
                <w:webHidden/>
              </w:rPr>
              <w:fldChar w:fldCharType="end"/>
            </w:r>
          </w:hyperlink>
        </w:p>
        <w:p w14:paraId="458C9DCA" w14:textId="7F06CE47" w:rsidR="006649BB" w:rsidRDefault="006649BB">
          <w:pPr>
            <w:pStyle w:val="TOC2"/>
            <w:tabs>
              <w:tab w:val="right" w:leader="dot" w:pos="8494"/>
            </w:tabs>
            <w:rPr>
              <w:rFonts w:cstheme="minorBidi"/>
              <w:noProof/>
              <w:kern w:val="2"/>
              <w:sz w:val="21"/>
            </w:rPr>
          </w:pPr>
          <w:hyperlink w:anchor="_Toc34703790" w:history="1">
            <w:r w:rsidRPr="00862BD0">
              <w:rPr>
                <w:rStyle w:val="aa"/>
                <w:noProof/>
              </w:rPr>
              <w:t>2.1 Assumptions</w:t>
            </w:r>
            <w:r>
              <w:rPr>
                <w:noProof/>
                <w:webHidden/>
              </w:rPr>
              <w:tab/>
            </w:r>
            <w:r>
              <w:rPr>
                <w:noProof/>
                <w:webHidden/>
              </w:rPr>
              <w:fldChar w:fldCharType="begin"/>
            </w:r>
            <w:r>
              <w:rPr>
                <w:noProof/>
                <w:webHidden/>
              </w:rPr>
              <w:instrText xml:space="preserve"> PAGEREF _Toc34703790 \h </w:instrText>
            </w:r>
            <w:r>
              <w:rPr>
                <w:noProof/>
                <w:webHidden/>
              </w:rPr>
            </w:r>
            <w:r>
              <w:rPr>
                <w:noProof/>
                <w:webHidden/>
              </w:rPr>
              <w:fldChar w:fldCharType="separate"/>
            </w:r>
            <w:r w:rsidR="009B39FE">
              <w:rPr>
                <w:noProof/>
                <w:webHidden/>
              </w:rPr>
              <w:t>2</w:t>
            </w:r>
            <w:r>
              <w:rPr>
                <w:noProof/>
                <w:webHidden/>
              </w:rPr>
              <w:fldChar w:fldCharType="end"/>
            </w:r>
          </w:hyperlink>
        </w:p>
        <w:p w14:paraId="3E8E1E2F" w14:textId="689A06B1" w:rsidR="006649BB" w:rsidRDefault="006649BB">
          <w:pPr>
            <w:pStyle w:val="TOC2"/>
            <w:tabs>
              <w:tab w:val="right" w:leader="dot" w:pos="8494"/>
            </w:tabs>
            <w:rPr>
              <w:rFonts w:cstheme="minorBidi"/>
              <w:noProof/>
              <w:kern w:val="2"/>
              <w:sz w:val="21"/>
            </w:rPr>
          </w:pPr>
          <w:hyperlink w:anchor="_Toc34703791" w:history="1">
            <w:r w:rsidRPr="00862BD0">
              <w:rPr>
                <w:rStyle w:val="aa"/>
                <w:noProof/>
              </w:rPr>
              <w:t>2.2 Notations</w:t>
            </w:r>
            <w:r>
              <w:rPr>
                <w:noProof/>
                <w:webHidden/>
              </w:rPr>
              <w:tab/>
            </w:r>
            <w:r>
              <w:rPr>
                <w:noProof/>
                <w:webHidden/>
              </w:rPr>
              <w:fldChar w:fldCharType="begin"/>
            </w:r>
            <w:r>
              <w:rPr>
                <w:noProof/>
                <w:webHidden/>
              </w:rPr>
              <w:instrText xml:space="preserve"> PAGEREF _Toc34703791 \h </w:instrText>
            </w:r>
            <w:r>
              <w:rPr>
                <w:noProof/>
                <w:webHidden/>
              </w:rPr>
            </w:r>
            <w:r>
              <w:rPr>
                <w:noProof/>
                <w:webHidden/>
              </w:rPr>
              <w:fldChar w:fldCharType="separate"/>
            </w:r>
            <w:r w:rsidR="009B39FE">
              <w:rPr>
                <w:noProof/>
                <w:webHidden/>
              </w:rPr>
              <w:t>2</w:t>
            </w:r>
            <w:r>
              <w:rPr>
                <w:noProof/>
                <w:webHidden/>
              </w:rPr>
              <w:fldChar w:fldCharType="end"/>
            </w:r>
          </w:hyperlink>
        </w:p>
        <w:p w14:paraId="6D28B5B5" w14:textId="272FB0E0" w:rsidR="006649BB" w:rsidRDefault="006649BB">
          <w:pPr>
            <w:pStyle w:val="TOC1"/>
            <w:tabs>
              <w:tab w:val="left" w:pos="440"/>
              <w:tab w:val="right" w:leader="dot" w:pos="8494"/>
            </w:tabs>
            <w:rPr>
              <w:rFonts w:cstheme="minorBidi"/>
              <w:noProof/>
              <w:kern w:val="2"/>
              <w:sz w:val="21"/>
            </w:rPr>
          </w:pPr>
          <w:hyperlink w:anchor="_Toc34703792" w:history="1">
            <w:r w:rsidRPr="00862BD0">
              <w:rPr>
                <w:rStyle w:val="aa"/>
                <w:noProof/>
              </w:rPr>
              <w:t>3</w:t>
            </w:r>
            <w:r>
              <w:rPr>
                <w:rFonts w:cstheme="minorBidi"/>
                <w:noProof/>
                <w:kern w:val="2"/>
                <w:sz w:val="21"/>
              </w:rPr>
              <w:tab/>
            </w:r>
            <w:r w:rsidRPr="00862BD0">
              <w:rPr>
                <w:rStyle w:val="aa"/>
                <w:noProof/>
              </w:rPr>
              <w:t>Related works</w:t>
            </w:r>
            <w:r>
              <w:rPr>
                <w:noProof/>
                <w:webHidden/>
              </w:rPr>
              <w:tab/>
            </w:r>
            <w:r>
              <w:rPr>
                <w:noProof/>
                <w:webHidden/>
              </w:rPr>
              <w:fldChar w:fldCharType="begin"/>
            </w:r>
            <w:r>
              <w:rPr>
                <w:noProof/>
                <w:webHidden/>
              </w:rPr>
              <w:instrText xml:space="preserve"> PAGEREF _Toc34703792 \h </w:instrText>
            </w:r>
            <w:r>
              <w:rPr>
                <w:noProof/>
                <w:webHidden/>
              </w:rPr>
            </w:r>
            <w:r>
              <w:rPr>
                <w:noProof/>
                <w:webHidden/>
              </w:rPr>
              <w:fldChar w:fldCharType="separate"/>
            </w:r>
            <w:r w:rsidR="009B39FE">
              <w:rPr>
                <w:noProof/>
                <w:webHidden/>
              </w:rPr>
              <w:t>2</w:t>
            </w:r>
            <w:r>
              <w:rPr>
                <w:noProof/>
                <w:webHidden/>
              </w:rPr>
              <w:fldChar w:fldCharType="end"/>
            </w:r>
          </w:hyperlink>
        </w:p>
        <w:p w14:paraId="4DCFC947" w14:textId="23EB100F" w:rsidR="006649BB" w:rsidRDefault="006649BB">
          <w:pPr>
            <w:pStyle w:val="TOC2"/>
            <w:tabs>
              <w:tab w:val="right" w:leader="dot" w:pos="8494"/>
            </w:tabs>
            <w:rPr>
              <w:rFonts w:cstheme="minorBidi"/>
              <w:noProof/>
              <w:kern w:val="2"/>
              <w:sz w:val="21"/>
            </w:rPr>
          </w:pPr>
          <w:hyperlink w:anchor="_Toc34703793" w:history="1">
            <w:r w:rsidRPr="00862BD0">
              <w:rPr>
                <w:rStyle w:val="aa"/>
                <w:noProof/>
              </w:rPr>
              <w:t>3.1 GBDT algorithm</w:t>
            </w:r>
            <w:r>
              <w:rPr>
                <w:noProof/>
                <w:webHidden/>
              </w:rPr>
              <w:tab/>
            </w:r>
            <w:r>
              <w:rPr>
                <w:noProof/>
                <w:webHidden/>
              </w:rPr>
              <w:fldChar w:fldCharType="begin"/>
            </w:r>
            <w:r>
              <w:rPr>
                <w:noProof/>
                <w:webHidden/>
              </w:rPr>
              <w:instrText xml:space="preserve"> PAGEREF _Toc34703793 \h </w:instrText>
            </w:r>
            <w:r>
              <w:rPr>
                <w:noProof/>
                <w:webHidden/>
              </w:rPr>
            </w:r>
            <w:r>
              <w:rPr>
                <w:noProof/>
                <w:webHidden/>
              </w:rPr>
              <w:fldChar w:fldCharType="separate"/>
            </w:r>
            <w:r w:rsidR="009B39FE">
              <w:rPr>
                <w:noProof/>
                <w:webHidden/>
              </w:rPr>
              <w:t>2</w:t>
            </w:r>
            <w:r>
              <w:rPr>
                <w:noProof/>
                <w:webHidden/>
              </w:rPr>
              <w:fldChar w:fldCharType="end"/>
            </w:r>
          </w:hyperlink>
        </w:p>
        <w:p w14:paraId="3769919E" w14:textId="560C4E37" w:rsidR="006649BB" w:rsidRDefault="006649BB">
          <w:pPr>
            <w:pStyle w:val="TOC2"/>
            <w:tabs>
              <w:tab w:val="right" w:leader="dot" w:pos="8494"/>
            </w:tabs>
            <w:rPr>
              <w:rFonts w:cstheme="minorBidi"/>
              <w:noProof/>
              <w:kern w:val="2"/>
              <w:sz w:val="21"/>
            </w:rPr>
          </w:pPr>
          <w:hyperlink w:anchor="_Toc34703794" w:history="1">
            <w:r w:rsidRPr="00862BD0">
              <w:rPr>
                <w:rStyle w:val="aa"/>
                <w:noProof/>
              </w:rPr>
              <w:t xml:space="preserve">3.2 </w:t>
            </w:r>
            <w:r w:rsidRPr="00862BD0">
              <w:rPr>
                <w:rStyle w:val="aa"/>
                <w:bCs/>
                <w:noProof/>
              </w:rPr>
              <w:t>Fuzzy comprehensive evaluation model</w:t>
            </w:r>
            <w:r>
              <w:rPr>
                <w:noProof/>
                <w:webHidden/>
              </w:rPr>
              <w:tab/>
            </w:r>
            <w:r>
              <w:rPr>
                <w:noProof/>
                <w:webHidden/>
              </w:rPr>
              <w:fldChar w:fldCharType="begin"/>
            </w:r>
            <w:r>
              <w:rPr>
                <w:noProof/>
                <w:webHidden/>
              </w:rPr>
              <w:instrText xml:space="preserve"> PAGEREF _Toc34703794 \h </w:instrText>
            </w:r>
            <w:r>
              <w:rPr>
                <w:noProof/>
                <w:webHidden/>
              </w:rPr>
            </w:r>
            <w:r>
              <w:rPr>
                <w:noProof/>
                <w:webHidden/>
              </w:rPr>
              <w:fldChar w:fldCharType="separate"/>
            </w:r>
            <w:r w:rsidR="009B39FE">
              <w:rPr>
                <w:noProof/>
                <w:webHidden/>
              </w:rPr>
              <w:t>3</w:t>
            </w:r>
            <w:r>
              <w:rPr>
                <w:noProof/>
                <w:webHidden/>
              </w:rPr>
              <w:fldChar w:fldCharType="end"/>
            </w:r>
          </w:hyperlink>
        </w:p>
        <w:p w14:paraId="680438A8" w14:textId="6E83F4A9" w:rsidR="006649BB" w:rsidRDefault="006649BB">
          <w:pPr>
            <w:pStyle w:val="TOC1"/>
            <w:tabs>
              <w:tab w:val="left" w:pos="440"/>
              <w:tab w:val="right" w:leader="dot" w:pos="8494"/>
            </w:tabs>
            <w:rPr>
              <w:rFonts w:cstheme="minorBidi"/>
              <w:noProof/>
              <w:kern w:val="2"/>
              <w:sz w:val="21"/>
            </w:rPr>
          </w:pPr>
          <w:hyperlink w:anchor="_Toc34703795" w:history="1">
            <w:r w:rsidRPr="00862BD0">
              <w:rPr>
                <w:rStyle w:val="aa"/>
                <w:noProof/>
              </w:rPr>
              <w:t>4</w:t>
            </w:r>
            <w:r>
              <w:rPr>
                <w:rFonts w:cstheme="minorBidi"/>
                <w:noProof/>
                <w:kern w:val="2"/>
                <w:sz w:val="21"/>
              </w:rPr>
              <w:tab/>
            </w:r>
            <w:r w:rsidRPr="00862BD0">
              <w:rPr>
                <w:rStyle w:val="aa"/>
                <w:bCs/>
                <w:noProof/>
              </w:rPr>
              <w:t>Modeling and Analysis</w:t>
            </w:r>
            <w:r>
              <w:rPr>
                <w:noProof/>
                <w:webHidden/>
              </w:rPr>
              <w:tab/>
            </w:r>
            <w:r>
              <w:rPr>
                <w:noProof/>
                <w:webHidden/>
              </w:rPr>
              <w:fldChar w:fldCharType="begin"/>
            </w:r>
            <w:r>
              <w:rPr>
                <w:noProof/>
                <w:webHidden/>
              </w:rPr>
              <w:instrText xml:space="preserve"> PAGEREF _Toc34703795 \h </w:instrText>
            </w:r>
            <w:r>
              <w:rPr>
                <w:noProof/>
                <w:webHidden/>
              </w:rPr>
            </w:r>
            <w:r>
              <w:rPr>
                <w:noProof/>
                <w:webHidden/>
              </w:rPr>
              <w:fldChar w:fldCharType="separate"/>
            </w:r>
            <w:r w:rsidR="009B39FE">
              <w:rPr>
                <w:noProof/>
                <w:webHidden/>
              </w:rPr>
              <w:t>3</w:t>
            </w:r>
            <w:r>
              <w:rPr>
                <w:noProof/>
                <w:webHidden/>
              </w:rPr>
              <w:fldChar w:fldCharType="end"/>
            </w:r>
          </w:hyperlink>
        </w:p>
        <w:p w14:paraId="04FE7235" w14:textId="626E995D" w:rsidR="006649BB" w:rsidRDefault="006649BB">
          <w:pPr>
            <w:pStyle w:val="TOC2"/>
            <w:tabs>
              <w:tab w:val="right" w:leader="dot" w:pos="8494"/>
            </w:tabs>
            <w:rPr>
              <w:rFonts w:cstheme="minorBidi"/>
              <w:noProof/>
              <w:kern w:val="2"/>
              <w:sz w:val="21"/>
            </w:rPr>
          </w:pPr>
          <w:hyperlink w:anchor="_Toc34703796" w:history="1">
            <w:r w:rsidRPr="00862BD0">
              <w:rPr>
                <w:rStyle w:val="aa"/>
                <w:noProof/>
              </w:rPr>
              <w:t>4.1</w:t>
            </w:r>
            <w:r w:rsidRPr="00862BD0">
              <w:rPr>
                <w:rStyle w:val="aa"/>
                <w:bCs/>
                <w:noProof/>
              </w:rPr>
              <w:t xml:space="preserve"> Data Preprocessing</w:t>
            </w:r>
            <w:r>
              <w:rPr>
                <w:noProof/>
                <w:webHidden/>
              </w:rPr>
              <w:tab/>
            </w:r>
            <w:r>
              <w:rPr>
                <w:noProof/>
                <w:webHidden/>
              </w:rPr>
              <w:fldChar w:fldCharType="begin"/>
            </w:r>
            <w:r>
              <w:rPr>
                <w:noProof/>
                <w:webHidden/>
              </w:rPr>
              <w:instrText xml:space="preserve"> PAGEREF _Toc34703796 \h </w:instrText>
            </w:r>
            <w:r>
              <w:rPr>
                <w:noProof/>
                <w:webHidden/>
              </w:rPr>
            </w:r>
            <w:r>
              <w:rPr>
                <w:noProof/>
                <w:webHidden/>
              </w:rPr>
              <w:fldChar w:fldCharType="separate"/>
            </w:r>
            <w:r w:rsidR="009B39FE">
              <w:rPr>
                <w:noProof/>
                <w:webHidden/>
              </w:rPr>
              <w:t>3</w:t>
            </w:r>
            <w:r>
              <w:rPr>
                <w:noProof/>
                <w:webHidden/>
              </w:rPr>
              <w:fldChar w:fldCharType="end"/>
            </w:r>
          </w:hyperlink>
        </w:p>
        <w:p w14:paraId="30700152" w14:textId="09F8D2D2" w:rsidR="006649BB" w:rsidRDefault="006649BB">
          <w:pPr>
            <w:pStyle w:val="TOC2"/>
            <w:tabs>
              <w:tab w:val="right" w:leader="dot" w:pos="8494"/>
            </w:tabs>
            <w:rPr>
              <w:rFonts w:cstheme="minorBidi"/>
              <w:noProof/>
              <w:kern w:val="2"/>
              <w:sz w:val="21"/>
            </w:rPr>
          </w:pPr>
          <w:hyperlink w:anchor="_Toc34703797" w:history="1">
            <w:r w:rsidRPr="00862BD0">
              <w:rPr>
                <w:rStyle w:val="aa"/>
                <w:noProof/>
              </w:rPr>
              <w:t>4.2</w:t>
            </w:r>
            <w:r w:rsidRPr="00862BD0">
              <w:rPr>
                <w:rStyle w:val="aa"/>
                <w:bCs/>
                <w:noProof/>
              </w:rPr>
              <w:t xml:space="preserve"> LightGBM Model</w:t>
            </w:r>
            <w:r>
              <w:rPr>
                <w:noProof/>
                <w:webHidden/>
              </w:rPr>
              <w:tab/>
            </w:r>
            <w:r>
              <w:rPr>
                <w:noProof/>
                <w:webHidden/>
              </w:rPr>
              <w:fldChar w:fldCharType="begin"/>
            </w:r>
            <w:r>
              <w:rPr>
                <w:noProof/>
                <w:webHidden/>
              </w:rPr>
              <w:instrText xml:space="preserve"> PAGEREF _Toc34703797 \h </w:instrText>
            </w:r>
            <w:r>
              <w:rPr>
                <w:noProof/>
                <w:webHidden/>
              </w:rPr>
            </w:r>
            <w:r>
              <w:rPr>
                <w:noProof/>
                <w:webHidden/>
              </w:rPr>
              <w:fldChar w:fldCharType="separate"/>
            </w:r>
            <w:r w:rsidR="009B39FE">
              <w:rPr>
                <w:noProof/>
                <w:webHidden/>
              </w:rPr>
              <w:t>4</w:t>
            </w:r>
            <w:r>
              <w:rPr>
                <w:noProof/>
                <w:webHidden/>
              </w:rPr>
              <w:fldChar w:fldCharType="end"/>
            </w:r>
          </w:hyperlink>
        </w:p>
        <w:p w14:paraId="53EF64C1" w14:textId="3C1EA779" w:rsidR="006649BB" w:rsidRDefault="006649BB">
          <w:pPr>
            <w:pStyle w:val="TOC3"/>
            <w:tabs>
              <w:tab w:val="right" w:leader="dot" w:pos="8494"/>
            </w:tabs>
            <w:rPr>
              <w:rFonts w:cstheme="minorBidi"/>
              <w:noProof/>
              <w:kern w:val="2"/>
              <w:sz w:val="21"/>
            </w:rPr>
          </w:pPr>
          <w:hyperlink w:anchor="_Toc34703798" w:history="1">
            <w:r w:rsidRPr="00862BD0">
              <w:rPr>
                <w:rStyle w:val="aa"/>
                <w:noProof/>
              </w:rPr>
              <w:t xml:space="preserve">4.2.1 Model Establishmen </w:t>
            </w:r>
            <w:r w:rsidRPr="00862BD0">
              <w:rPr>
                <w:rStyle w:val="aa"/>
                <w:rFonts w:eastAsia="宋体"/>
                <w:noProof/>
              </w:rPr>
              <w:t>and</w:t>
            </w:r>
            <w:r w:rsidRPr="00862BD0">
              <w:rPr>
                <w:rStyle w:val="aa"/>
                <w:noProof/>
              </w:rPr>
              <w:t xml:space="preserve"> </w:t>
            </w:r>
            <w:r w:rsidRPr="00862BD0">
              <w:rPr>
                <w:rStyle w:val="aa"/>
                <w:rFonts w:eastAsia="宋体"/>
                <w:noProof/>
              </w:rPr>
              <w:t>analysis</w:t>
            </w:r>
            <w:r>
              <w:rPr>
                <w:noProof/>
                <w:webHidden/>
              </w:rPr>
              <w:tab/>
            </w:r>
            <w:r>
              <w:rPr>
                <w:noProof/>
                <w:webHidden/>
              </w:rPr>
              <w:fldChar w:fldCharType="begin"/>
            </w:r>
            <w:r>
              <w:rPr>
                <w:noProof/>
                <w:webHidden/>
              </w:rPr>
              <w:instrText xml:space="preserve"> PAGEREF _Toc34703798 \h </w:instrText>
            </w:r>
            <w:r>
              <w:rPr>
                <w:noProof/>
                <w:webHidden/>
              </w:rPr>
            </w:r>
            <w:r>
              <w:rPr>
                <w:noProof/>
                <w:webHidden/>
              </w:rPr>
              <w:fldChar w:fldCharType="separate"/>
            </w:r>
            <w:r w:rsidR="009B39FE">
              <w:rPr>
                <w:noProof/>
                <w:webHidden/>
              </w:rPr>
              <w:t>5</w:t>
            </w:r>
            <w:r>
              <w:rPr>
                <w:noProof/>
                <w:webHidden/>
              </w:rPr>
              <w:fldChar w:fldCharType="end"/>
            </w:r>
          </w:hyperlink>
        </w:p>
        <w:p w14:paraId="21F92246" w14:textId="7CA05690" w:rsidR="006649BB" w:rsidRDefault="006649BB">
          <w:pPr>
            <w:pStyle w:val="TOC3"/>
            <w:tabs>
              <w:tab w:val="right" w:leader="dot" w:pos="8494"/>
            </w:tabs>
            <w:rPr>
              <w:rFonts w:cstheme="minorBidi"/>
              <w:noProof/>
              <w:kern w:val="2"/>
              <w:sz w:val="21"/>
            </w:rPr>
          </w:pPr>
          <w:hyperlink w:anchor="_Toc34703799" w:history="1">
            <w:r w:rsidRPr="00862BD0">
              <w:rPr>
                <w:rStyle w:val="aa"/>
                <w:noProof/>
              </w:rPr>
              <w:t>4.2.2</w:t>
            </w:r>
            <w:r w:rsidRPr="00862BD0">
              <w:rPr>
                <w:rStyle w:val="aa"/>
                <w:rFonts w:eastAsia="宋体"/>
                <w:noProof/>
              </w:rPr>
              <w:t xml:space="preserve"> Emotional Score</w:t>
            </w:r>
            <w:r>
              <w:rPr>
                <w:noProof/>
                <w:webHidden/>
              </w:rPr>
              <w:tab/>
            </w:r>
            <w:r>
              <w:rPr>
                <w:noProof/>
                <w:webHidden/>
              </w:rPr>
              <w:fldChar w:fldCharType="begin"/>
            </w:r>
            <w:r>
              <w:rPr>
                <w:noProof/>
                <w:webHidden/>
              </w:rPr>
              <w:instrText xml:space="preserve"> PAGEREF _Toc34703799 \h </w:instrText>
            </w:r>
            <w:r>
              <w:rPr>
                <w:noProof/>
                <w:webHidden/>
              </w:rPr>
            </w:r>
            <w:r>
              <w:rPr>
                <w:noProof/>
                <w:webHidden/>
              </w:rPr>
              <w:fldChar w:fldCharType="separate"/>
            </w:r>
            <w:r w:rsidR="009B39FE">
              <w:rPr>
                <w:noProof/>
                <w:webHidden/>
              </w:rPr>
              <w:t>5</w:t>
            </w:r>
            <w:r>
              <w:rPr>
                <w:noProof/>
                <w:webHidden/>
              </w:rPr>
              <w:fldChar w:fldCharType="end"/>
            </w:r>
          </w:hyperlink>
        </w:p>
        <w:p w14:paraId="6DA488F4" w14:textId="7BD62606" w:rsidR="006649BB" w:rsidRDefault="006649BB">
          <w:pPr>
            <w:pStyle w:val="TOC3"/>
            <w:tabs>
              <w:tab w:val="right" w:leader="dot" w:pos="8494"/>
            </w:tabs>
            <w:rPr>
              <w:rFonts w:cstheme="minorBidi"/>
              <w:noProof/>
              <w:kern w:val="2"/>
              <w:sz w:val="21"/>
            </w:rPr>
          </w:pPr>
          <w:hyperlink w:anchor="_Toc34703800" w:history="1">
            <w:r w:rsidRPr="00862BD0">
              <w:rPr>
                <w:rStyle w:val="aa"/>
                <w:noProof/>
              </w:rPr>
              <w:t>4.2.3</w:t>
            </w:r>
            <w:r w:rsidRPr="00862BD0">
              <w:rPr>
                <w:rStyle w:val="aa"/>
                <w:rFonts w:ascii="Calibri" w:eastAsia="宋体" w:hAnsi="Calibri"/>
                <w:noProof/>
              </w:rPr>
              <w:t xml:space="preserve"> </w:t>
            </w:r>
            <w:r w:rsidRPr="00862BD0">
              <w:rPr>
                <w:rStyle w:val="aa"/>
                <w:rFonts w:eastAsia="宋体"/>
                <w:noProof/>
              </w:rPr>
              <w:t>Feature Engineering</w:t>
            </w:r>
            <w:r>
              <w:rPr>
                <w:noProof/>
                <w:webHidden/>
              </w:rPr>
              <w:tab/>
            </w:r>
            <w:r>
              <w:rPr>
                <w:noProof/>
                <w:webHidden/>
              </w:rPr>
              <w:fldChar w:fldCharType="begin"/>
            </w:r>
            <w:r>
              <w:rPr>
                <w:noProof/>
                <w:webHidden/>
              </w:rPr>
              <w:instrText xml:space="preserve"> PAGEREF _Toc34703800 \h </w:instrText>
            </w:r>
            <w:r>
              <w:rPr>
                <w:noProof/>
                <w:webHidden/>
              </w:rPr>
            </w:r>
            <w:r>
              <w:rPr>
                <w:noProof/>
                <w:webHidden/>
              </w:rPr>
              <w:fldChar w:fldCharType="separate"/>
            </w:r>
            <w:r w:rsidR="009B39FE">
              <w:rPr>
                <w:noProof/>
                <w:webHidden/>
              </w:rPr>
              <w:t>6</w:t>
            </w:r>
            <w:r>
              <w:rPr>
                <w:noProof/>
                <w:webHidden/>
              </w:rPr>
              <w:fldChar w:fldCharType="end"/>
            </w:r>
          </w:hyperlink>
        </w:p>
        <w:p w14:paraId="5C26FB50" w14:textId="2F163E6C" w:rsidR="006649BB" w:rsidRDefault="006649BB">
          <w:pPr>
            <w:pStyle w:val="TOC3"/>
            <w:tabs>
              <w:tab w:val="right" w:leader="dot" w:pos="8494"/>
            </w:tabs>
            <w:rPr>
              <w:rFonts w:cstheme="minorBidi"/>
              <w:noProof/>
              <w:kern w:val="2"/>
              <w:sz w:val="21"/>
            </w:rPr>
          </w:pPr>
          <w:hyperlink w:anchor="_Toc34703801" w:history="1">
            <w:r w:rsidRPr="00862BD0">
              <w:rPr>
                <w:rStyle w:val="aa"/>
                <w:noProof/>
              </w:rPr>
              <w:t>4.2.4</w:t>
            </w:r>
            <w:r w:rsidRPr="00862BD0">
              <w:rPr>
                <w:rStyle w:val="aa"/>
                <w:rFonts w:ascii="Calibri" w:eastAsia="宋体" w:hAnsi="Calibri"/>
                <w:noProof/>
              </w:rPr>
              <w:t xml:space="preserve"> </w:t>
            </w:r>
            <w:r w:rsidRPr="00862BD0">
              <w:rPr>
                <w:rStyle w:val="aa"/>
                <w:rFonts w:eastAsia="宋体"/>
                <w:noProof/>
              </w:rPr>
              <w:t>Training data construction and Model training</w:t>
            </w:r>
            <w:r>
              <w:rPr>
                <w:noProof/>
                <w:webHidden/>
              </w:rPr>
              <w:tab/>
            </w:r>
            <w:r>
              <w:rPr>
                <w:noProof/>
                <w:webHidden/>
              </w:rPr>
              <w:fldChar w:fldCharType="begin"/>
            </w:r>
            <w:r>
              <w:rPr>
                <w:noProof/>
                <w:webHidden/>
              </w:rPr>
              <w:instrText xml:space="preserve"> PAGEREF _Toc34703801 \h </w:instrText>
            </w:r>
            <w:r>
              <w:rPr>
                <w:noProof/>
                <w:webHidden/>
              </w:rPr>
            </w:r>
            <w:r>
              <w:rPr>
                <w:noProof/>
                <w:webHidden/>
              </w:rPr>
              <w:fldChar w:fldCharType="separate"/>
            </w:r>
            <w:r w:rsidR="009B39FE">
              <w:rPr>
                <w:noProof/>
                <w:webHidden/>
              </w:rPr>
              <w:t>6</w:t>
            </w:r>
            <w:r>
              <w:rPr>
                <w:noProof/>
                <w:webHidden/>
              </w:rPr>
              <w:fldChar w:fldCharType="end"/>
            </w:r>
          </w:hyperlink>
        </w:p>
        <w:p w14:paraId="5E8423DF" w14:textId="6620EC42" w:rsidR="006649BB" w:rsidRDefault="006649BB">
          <w:pPr>
            <w:pStyle w:val="TOC3"/>
            <w:tabs>
              <w:tab w:val="right" w:leader="dot" w:pos="8494"/>
            </w:tabs>
            <w:rPr>
              <w:rFonts w:cstheme="minorBidi"/>
              <w:noProof/>
              <w:kern w:val="2"/>
              <w:sz w:val="21"/>
            </w:rPr>
          </w:pPr>
          <w:hyperlink w:anchor="_Toc34703802" w:history="1">
            <w:r w:rsidRPr="00862BD0">
              <w:rPr>
                <w:rStyle w:val="aa"/>
                <w:noProof/>
              </w:rPr>
              <w:t>4.2.5</w:t>
            </w:r>
            <w:r w:rsidRPr="00862BD0">
              <w:rPr>
                <w:rStyle w:val="aa"/>
                <w:rFonts w:eastAsia="宋体"/>
                <w:noProof/>
              </w:rPr>
              <w:t xml:space="preserve"> Model Evaluation</w:t>
            </w:r>
            <w:r>
              <w:rPr>
                <w:noProof/>
                <w:webHidden/>
              </w:rPr>
              <w:tab/>
            </w:r>
            <w:r>
              <w:rPr>
                <w:noProof/>
                <w:webHidden/>
              </w:rPr>
              <w:fldChar w:fldCharType="begin"/>
            </w:r>
            <w:r>
              <w:rPr>
                <w:noProof/>
                <w:webHidden/>
              </w:rPr>
              <w:instrText xml:space="preserve"> PAGEREF _Toc34703802 \h </w:instrText>
            </w:r>
            <w:r>
              <w:rPr>
                <w:noProof/>
                <w:webHidden/>
              </w:rPr>
            </w:r>
            <w:r>
              <w:rPr>
                <w:noProof/>
                <w:webHidden/>
              </w:rPr>
              <w:fldChar w:fldCharType="separate"/>
            </w:r>
            <w:r w:rsidR="009B39FE">
              <w:rPr>
                <w:noProof/>
                <w:webHidden/>
              </w:rPr>
              <w:t>7</w:t>
            </w:r>
            <w:r>
              <w:rPr>
                <w:noProof/>
                <w:webHidden/>
              </w:rPr>
              <w:fldChar w:fldCharType="end"/>
            </w:r>
          </w:hyperlink>
        </w:p>
        <w:p w14:paraId="0E610CDD" w14:textId="68FBC5C5" w:rsidR="006649BB" w:rsidRDefault="006649BB">
          <w:pPr>
            <w:pStyle w:val="TOC3"/>
            <w:tabs>
              <w:tab w:val="right" w:leader="dot" w:pos="8494"/>
            </w:tabs>
            <w:rPr>
              <w:rFonts w:cstheme="minorBidi"/>
              <w:noProof/>
              <w:kern w:val="2"/>
              <w:sz w:val="21"/>
            </w:rPr>
          </w:pPr>
          <w:hyperlink w:anchor="_Toc34703803" w:history="1">
            <w:r w:rsidRPr="00862BD0">
              <w:rPr>
                <w:rStyle w:val="aa"/>
                <w:noProof/>
              </w:rPr>
              <w:t>4.2.6</w:t>
            </w:r>
            <w:r w:rsidRPr="00862BD0">
              <w:rPr>
                <w:rStyle w:val="aa"/>
                <w:rFonts w:ascii="Calibri" w:eastAsia="宋体" w:hAnsi="Calibri"/>
                <w:noProof/>
              </w:rPr>
              <w:t xml:space="preserve"> </w:t>
            </w:r>
            <w:r w:rsidRPr="00862BD0">
              <w:rPr>
                <w:rStyle w:val="aa"/>
                <w:rFonts w:eastAsia="宋体"/>
                <w:noProof/>
              </w:rPr>
              <w:t>Result Analysis</w:t>
            </w:r>
            <w:r>
              <w:rPr>
                <w:noProof/>
                <w:webHidden/>
              </w:rPr>
              <w:tab/>
            </w:r>
            <w:r>
              <w:rPr>
                <w:noProof/>
                <w:webHidden/>
              </w:rPr>
              <w:fldChar w:fldCharType="begin"/>
            </w:r>
            <w:r>
              <w:rPr>
                <w:noProof/>
                <w:webHidden/>
              </w:rPr>
              <w:instrText xml:space="preserve"> PAGEREF _Toc34703803 \h </w:instrText>
            </w:r>
            <w:r>
              <w:rPr>
                <w:noProof/>
                <w:webHidden/>
              </w:rPr>
            </w:r>
            <w:r>
              <w:rPr>
                <w:noProof/>
                <w:webHidden/>
              </w:rPr>
              <w:fldChar w:fldCharType="separate"/>
            </w:r>
            <w:r w:rsidR="009B39FE">
              <w:rPr>
                <w:noProof/>
                <w:webHidden/>
              </w:rPr>
              <w:t>7</w:t>
            </w:r>
            <w:r>
              <w:rPr>
                <w:noProof/>
                <w:webHidden/>
              </w:rPr>
              <w:fldChar w:fldCharType="end"/>
            </w:r>
          </w:hyperlink>
        </w:p>
        <w:p w14:paraId="3C372E83" w14:textId="1129045F" w:rsidR="006649BB" w:rsidRDefault="006649BB">
          <w:pPr>
            <w:pStyle w:val="TOC2"/>
            <w:tabs>
              <w:tab w:val="right" w:leader="dot" w:pos="8494"/>
            </w:tabs>
            <w:rPr>
              <w:rFonts w:cstheme="minorBidi"/>
              <w:noProof/>
              <w:kern w:val="2"/>
              <w:sz w:val="21"/>
            </w:rPr>
          </w:pPr>
          <w:hyperlink w:anchor="_Toc34703804" w:history="1">
            <w:r w:rsidRPr="00862BD0">
              <w:rPr>
                <w:rStyle w:val="aa"/>
                <w:noProof/>
              </w:rPr>
              <w:t>4.3 The Solution for Task A</w:t>
            </w:r>
            <w:r>
              <w:rPr>
                <w:noProof/>
                <w:webHidden/>
              </w:rPr>
              <w:tab/>
            </w:r>
            <w:r>
              <w:rPr>
                <w:noProof/>
                <w:webHidden/>
              </w:rPr>
              <w:fldChar w:fldCharType="begin"/>
            </w:r>
            <w:r>
              <w:rPr>
                <w:noProof/>
                <w:webHidden/>
              </w:rPr>
              <w:instrText xml:space="preserve"> PAGEREF _Toc34703804 \h </w:instrText>
            </w:r>
            <w:r>
              <w:rPr>
                <w:noProof/>
                <w:webHidden/>
              </w:rPr>
            </w:r>
            <w:r>
              <w:rPr>
                <w:noProof/>
                <w:webHidden/>
              </w:rPr>
              <w:fldChar w:fldCharType="separate"/>
            </w:r>
            <w:r w:rsidR="009B39FE">
              <w:rPr>
                <w:noProof/>
                <w:webHidden/>
              </w:rPr>
              <w:t>8</w:t>
            </w:r>
            <w:r>
              <w:rPr>
                <w:noProof/>
                <w:webHidden/>
              </w:rPr>
              <w:fldChar w:fldCharType="end"/>
            </w:r>
          </w:hyperlink>
        </w:p>
        <w:p w14:paraId="2C002238" w14:textId="33D0EDBA" w:rsidR="006649BB" w:rsidRDefault="006649BB">
          <w:pPr>
            <w:pStyle w:val="TOC2"/>
            <w:tabs>
              <w:tab w:val="right" w:leader="dot" w:pos="8494"/>
            </w:tabs>
            <w:rPr>
              <w:rFonts w:cstheme="minorBidi"/>
              <w:noProof/>
              <w:kern w:val="2"/>
              <w:sz w:val="21"/>
            </w:rPr>
          </w:pPr>
          <w:hyperlink w:anchor="_Toc34703805" w:history="1">
            <w:r w:rsidRPr="00862BD0">
              <w:rPr>
                <w:rStyle w:val="aa"/>
                <w:noProof/>
              </w:rPr>
              <w:t>4.4 Task B——Entropy Weight Model</w:t>
            </w:r>
            <w:r>
              <w:rPr>
                <w:noProof/>
                <w:webHidden/>
              </w:rPr>
              <w:tab/>
            </w:r>
            <w:r>
              <w:rPr>
                <w:noProof/>
                <w:webHidden/>
              </w:rPr>
              <w:fldChar w:fldCharType="begin"/>
            </w:r>
            <w:r>
              <w:rPr>
                <w:noProof/>
                <w:webHidden/>
              </w:rPr>
              <w:instrText xml:space="preserve"> PAGEREF _Toc34703805 \h </w:instrText>
            </w:r>
            <w:r>
              <w:rPr>
                <w:noProof/>
                <w:webHidden/>
              </w:rPr>
            </w:r>
            <w:r>
              <w:rPr>
                <w:noProof/>
                <w:webHidden/>
              </w:rPr>
              <w:fldChar w:fldCharType="separate"/>
            </w:r>
            <w:r w:rsidR="009B39FE">
              <w:rPr>
                <w:noProof/>
                <w:webHidden/>
              </w:rPr>
              <w:t>8</w:t>
            </w:r>
            <w:r>
              <w:rPr>
                <w:noProof/>
                <w:webHidden/>
              </w:rPr>
              <w:fldChar w:fldCharType="end"/>
            </w:r>
          </w:hyperlink>
        </w:p>
        <w:p w14:paraId="1C2D94E3" w14:textId="41C90133" w:rsidR="006649BB" w:rsidRDefault="006649BB">
          <w:pPr>
            <w:pStyle w:val="TOC3"/>
            <w:tabs>
              <w:tab w:val="right" w:leader="dot" w:pos="8494"/>
            </w:tabs>
            <w:rPr>
              <w:rFonts w:cstheme="minorBidi"/>
              <w:noProof/>
              <w:kern w:val="2"/>
              <w:sz w:val="21"/>
            </w:rPr>
          </w:pPr>
          <w:hyperlink w:anchor="_Toc34703806" w:history="1">
            <w:r w:rsidRPr="00862BD0">
              <w:rPr>
                <w:rStyle w:val="aa"/>
                <w:rFonts w:eastAsia="宋体"/>
                <w:noProof/>
              </w:rPr>
              <w:t>4.4.1 Model Building</w:t>
            </w:r>
            <w:r>
              <w:rPr>
                <w:noProof/>
                <w:webHidden/>
              </w:rPr>
              <w:tab/>
            </w:r>
            <w:r>
              <w:rPr>
                <w:noProof/>
                <w:webHidden/>
              </w:rPr>
              <w:fldChar w:fldCharType="begin"/>
            </w:r>
            <w:r>
              <w:rPr>
                <w:noProof/>
                <w:webHidden/>
              </w:rPr>
              <w:instrText xml:space="preserve"> PAGEREF _Toc34703806 \h </w:instrText>
            </w:r>
            <w:r>
              <w:rPr>
                <w:noProof/>
                <w:webHidden/>
              </w:rPr>
            </w:r>
            <w:r>
              <w:rPr>
                <w:noProof/>
                <w:webHidden/>
              </w:rPr>
              <w:fldChar w:fldCharType="separate"/>
            </w:r>
            <w:r w:rsidR="009B39FE">
              <w:rPr>
                <w:noProof/>
                <w:webHidden/>
              </w:rPr>
              <w:t>8</w:t>
            </w:r>
            <w:r>
              <w:rPr>
                <w:noProof/>
                <w:webHidden/>
              </w:rPr>
              <w:fldChar w:fldCharType="end"/>
            </w:r>
          </w:hyperlink>
        </w:p>
        <w:p w14:paraId="1BB59A70" w14:textId="49EBDE82" w:rsidR="006649BB" w:rsidRDefault="006649BB">
          <w:pPr>
            <w:pStyle w:val="TOC3"/>
            <w:tabs>
              <w:tab w:val="right" w:leader="dot" w:pos="8494"/>
            </w:tabs>
            <w:rPr>
              <w:rFonts w:cstheme="minorBidi"/>
              <w:noProof/>
              <w:kern w:val="2"/>
              <w:sz w:val="21"/>
            </w:rPr>
          </w:pPr>
          <w:hyperlink w:anchor="_Toc34703807" w:history="1">
            <w:r w:rsidRPr="00862BD0">
              <w:rPr>
                <w:rStyle w:val="aa"/>
                <w:noProof/>
              </w:rPr>
              <w:t>4</w:t>
            </w:r>
            <w:r w:rsidRPr="00862BD0">
              <w:rPr>
                <w:rStyle w:val="aa"/>
                <w:rFonts w:eastAsia="宋体"/>
                <w:noProof/>
              </w:rPr>
              <w:t>.4.2 Results</w:t>
            </w:r>
            <w:r>
              <w:rPr>
                <w:noProof/>
                <w:webHidden/>
              </w:rPr>
              <w:tab/>
            </w:r>
            <w:r>
              <w:rPr>
                <w:noProof/>
                <w:webHidden/>
              </w:rPr>
              <w:fldChar w:fldCharType="begin"/>
            </w:r>
            <w:r>
              <w:rPr>
                <w:noProof/>
                <w:webHidden/>
              </w:rPr>
              <w:instrText xml:space="preserve"> PAGEREF _Toc34703807 \h </w:instrText>
            </w:r>
            <w:r>
              <w:rPr>
                <w:noProof/>
                <w:webHidden/>
              </w:rPr>
            </w:r>
            <w:r>
              <w:rPr>
                <w:noProof/>
                <w:webHidden/>
              </w:rPr>
              <w:fldChar w:fldCharType="separate"/>
            </w:r>
            <w:r w:rsidR="009B39FE">
              <w:rPr>
                <w:noProof/>
                <w:webHidden/>
              </w:rPr>
              <w:t>9</w:t>
            </w:r>
            <w:r>
              <w:rPr>
                <w:noProof/>
                <w:webHidden/>
              </w:rPr>
              <w:fldChar w:fldCharType="end"/>
            </w:r>
          </w:hyperlink>
        </w:p>
        <w:p w14:paraId="20F28997" w14:textId="1052DA8F" w:rsidR="006649BB" w:rsidRDefault="006649BB">
          <w:pPr>
            <w:pStyle w:val="TOC2"/>
            <w:tabs>
              <w:tab w:val="right" w:leader="dot" w:pos="8494"/>
            </w:tabs>
            <w:rPr>
              <w:rFonts w:cstheme="minorBidi"/>
              <w:noProof/>
              <w:kern w:val="2"/>
              <w:sz w:val="21"/>
            </w:rPr>
          </w:pPr>
          <w:hyperlink w:anchor="_Toc34703808" w:history="1">
            <w:r w:rsidRPr="00862BD0">
              <w:rPr>
                <w:rStyle w:val="aa"/>
                <w:noProof/>
              </w:rPr>
              <w:t>4.5 The Solution for Task C</w:t>
            </w:r>
            <w:r>
              <w:rPr>
                <w:noProof/>
                <w:webHidden/>
              </w:rPr>
              <w:tab/>
            </w:r>
            <w:r>
              <w:rPr>
                <w:noProof/>
                <w:webHidden/>
              </w:rPr>
              <w:fldChar w:fldCharType="begin"/>
            </w:r>
            <w:r>
              <w:rPr>
                <w:noProof/>
                <w:webHidden/>
              </w:rPr>
              <w:instrText xml:space="preserve"> PAGEREF _Toc34703808 \h </w:instrText>
            </w:r>
            <w:r>
              <w:rPr>
                <w:noProof/>
                <w:webHidden/>
              </w:rPr>
            </w:r>
            <w:r>
              <w:rPr>
                <w:noProof/>
                <w:webHidden/>
              </w:rPr>
              <w:fldChar w:fldCharType="separate"/>
            </w:r>
            <w:r w:rsidR="009B39FE">
              <w:rPr>
                <w:noProof/>
                <w:webHidden/>
              </w:rPr>
              <w:t>12</w:t>
            </w:r>
            <w:r>
              <w:rPr>
                <w:noProof/>
                <w:webHidden/>
              </w:rPr>
              <w:fldChar w:fldCharType="end"/>
            </w:r>
          </w:hyperlink>
        </w:p>
        <w:p w14:paraId="13952399" w14:textId="2B903571" w:rsidR="006649BB" w:rsidRDefault="006649BB">
          <w:pPr>
            <w:pStyle w:val="TOC3"/>
            <w:tabs>
              <w:tab w:val="right" w:leader="dot" w:pos="8494"/>
            </w:tabs>
            <w:rPr>
              <w:rFonts w:cstheme="minorBidi"/>
              <w:noProof/>
              <w:kern w:val="2"/>
              <w:sz w:val="21"/>
            </w:rPr>
          </w:pPr>
          <w:hyperlink w:anchor="_Toc34703809" w:history="1">
            <w:r w:rsidRPr="00862BD0">
              <w:rPr>
                <w:rStyle w:val="aa"/>
                <w:noProof/>
              </w:rPr>
              <w:t>4</w:t>
            </w:r>
            <w:r w:rsidRPr="00862BD0">
              <w:rPr>
                <w:rStyle w:val="aa"/>
                <w:rFonts w:eastAsia="宋体"/>
                <w:noProof/>
              </w:rPr>
              <w:t>.5.1</w:t>
            </w:r>
            <w:r w:rsidRPr="00862BD0">
              <w:rPr>
                <w:rStyle w:val="aa"/>
                <w:rFonts w:ascii="Calibri" w:eastAsia="宋体" w:hAnsi="Calibri"/>
                <w:noProof/>
              </w:rPr>
              <w:t xml:space="preserve"> </w:t>
            </w:r>
            <w:r w:rsidRPr="00862BD0">
              <w:rPr>
                <w:rStyle w:val="aa"/>
                <w:rFonts w:eastAsia="宋体"/>
                <w:noProof/>
              </w:rPr>
              <w:t>Establishment and Solution of The Model</w:t>
            </w:r>
            <w:r>
              <w:rPr>
                <w:noProof/>
                <w:webHidden/>
              </w:rPr>
              <w:tab/>
            </w:r>
            <w:r>
              <w:rPr>
                <w:noProof/>
                <w:webHidden/>
              </w:rPr>
              <w:fldChar w:fldCharType="begin"/>
            </w:r>
            <w:r>
              <w:rPr>
                <w:noProof/>
                <w:webHidden/>
              </w:rPr>
              <w:instrText xml:space="preserve"> PAGEREF _Toc34703809 \h </w:instrText>
            </w:r>
            <w:r>
              <w:rPr>
                <w:noProof/>
                <w:webHidden/>
              </w:rPr>
            </w:r>
            <w:r>
              <w:rPr>
                <w:noProof/>
                <w:webHidden/>
              </w:rPr>
              <w:fldChar w:fldCharType="separate"/>
            </w:r>
            <w:r w:rsidR="009B39FE">
              <w:rPr>
                <w:noProof/>
                <w:webHidden/>
              </w:rPr>
              <w:t>12</w:t>
            </w:r>
            <w:r>
              <w:rPr>
                <w:noProof/>
                <w:webHidden/>
              </w:rPr>
              <w:fldChar w:fldCharType="end"/>
            </w:r>
          </w:hyperlink>
        </w:p>
        <w:p w14:paraId="5B8371D5" w14:textId="13622BAA" w:rsidR="006649BB" w:rsidRDefault="006649BB">
          <w:pPr>
            <w:pStyle w:val="TOC2"/>
            <w:tabs>
              <w:tab w:val="right" w:leader="dot" w:pos="8494"/>
            </w:tabs>
            <w:rPr>
              <w:rFonts w:cstheme="minorBidi"/>
              <w:noProof/>
              <w:kern w:val="2"/>
              <w:sz w:val="21"/>
            </w:rPr>
          </w:pPr>
          <w:hyperlink w:anchor="_Toc34703810" w:history="1">
            <w:r w:rsidRPr="00862BD0">
              <w:rPr>
                <w:rStyle w:val="aa"/>
                <w:noProof/>
              </w:rPr>
              <w:t>4.6 Task D</w:t>
            </w:r>
            <w:r>
              <w:rPr>
                <w:noProof/>
                <w:webHidden/>
              </w:rPr>
              <w:tab/>
            </w:r>
            <w:r>
              <w:rPr>
                <w:noProof/>
                <w:webHidden/>
              </w:rPr>
              <w:fldChar w:fldCharType="begin"/>
            </w:r>
            <w:r>
              <w:rPr>
                <w:noProof/>
                <w:webHidden/>
              </w:rPr>
              <w:instrText xml:space="preserve"> PAGEREF _Toc34703810 \h </w:instrText>
            </w:r>
            <w:r>
              <w:rPr>
                <w:noProof/>
                <w:webHidden/>
              </w:rPr>
            </w:r>
            <w:r>
              <w:rPr>
                <w:noProof/>
                <w:webHidden/>
              </w:rPr>
              <w:fldChar w:fldCharType="separate"/>
            </w:r>
            <w:r w:rsidR="009B39FE">
              <w:rPr>
                <w:noProof/>
                <w:webHidden/>
              </w:rPr>
              <w:t>13</w:t>
            </w:r>
            <w:r>
              <w:rPr>
                <w:noProof/>
                <w:webHidden/>
              </w:rPr>
              <w:fldChar w:fldCharType="end"/>
            </w:r>
          </w:hyperlink>
        </w:p>
        <w:p w14:paraId="5CB2DCA2" w14:textId="69806AF3" w:rsidR="006649BB" w:rsidRDefault="006649BB">
          <w:pPr>
            <w:pStyle w:val="TOC2"/>
            <w:tabs>
              <w:tab w:val="right" w:leader="dot" w:pos="8494"/>
            </w:tabs>
            <w:rPr>
              <w:rFonts w:cstheme="minorBidi"/>
              <w:noProof/>
              <w:kern w:val="2"/>
              <w:sz w:val="21"/>
            </w:rPr>
          </w:pPr>
          <w:hyperlink w:anchor="_Toc34703811" w:history="1">
            <w:r w:rsidRPr="00862BD0">
              <w:rPr>
                <w:rStyle w:val="aa"/>
                <w:noProof/>
              </w:rPr>
              <w:t>4.7 The Solution for Task E</w:t>
            </w:r>
            <w:r>
              <w:rPr>
                <w:noProof/>
                <w:webHidden/>
              </w:rPr>
              <w:tab/>
            </w:r>
            <w:r>
              <w:rPr>
                <w:noProof/>
                <w:webHidden/>
              </w:rPr>
              <w:fldChar w:fldCharType="begin"/>
            </w:r>
            <w:r>
              <w:rPr>
                <w:noProof/>
                <w:webHidden/>
              </w:rPr>
              <w:instrText xml:space="preserve"> PAGEREF _Toc34703811 \h </w:instrText>
            </w:r>
            <w:r>
              <w:rPr>
                <w:noProof/>
                <w:webHidden/>
              </w:rPr>
            </w:r>
            <w:r>
              <w:rPr>
                <w:noProof/>
                <w:webHidden/>
              </w:rPr>
              <w:fldChar w:fldCharType="separate"/>
            </w:r>
            <w:r w:rsidR="009B39FE">
              <w:rPr>
                <w:noProof/>
                <w:webHidden/>
              </w:rPr>
              <w:t>14</w:t>
            </w:r>
            <w:r>
              <w:rPr>
                <w:noProof/>
                <w:webHidden/>
              </w:rPr>
              <w:fldChar w:fldCharType="end"/>
            </w:r>
          </w:hyperlink>
        </w:p>
        <w:p w14:paraId="54C70E0A" w14:textId="095A5996" w:rsidR="006649BB" w:rsidRDefault="006649BB">
          <w:pPr>
            <w:pStyle w:val="TOC1"/>
            <w:tabs>
              <w:tab w:val="right" w:leader="dot" w:pos="8494"/>
            </w:tabs>
            <w:rPr>
              <w:rFonts w:cstheme="minorBidi"/>
              <w:noProof/>
              <w:kern w:val="2"/>
              <w:sz w:val="21"/>
            </w:rPr>
          </w:pPr>
          <w:hyperlink w:anchor="_Toc34703812" w:history="1">
            <w:r w:rsidRPr="00862BD0">
              <w:rPr>
                <w:rStyle w:val="aa"/>
                <w:noProof/>
              </w:rPr>
              <w:t>5. Conclusion</w:t>
            </w:r>
            <w:r>
              <w:rPr>
                <w:noProof/>
                <w:webHidden/>
              </w:rPr>
              <w:tab/>
            </w:r>
            <w:r>
              <w:rPr>
                <w:noProof/>
                <w:webHidden/>
              </w:rPr>
              <w:fldChar w:fldCharType="begin"/>
            </w:r>
            <w:r>
              <w:rPr>
                <w:noProof/>
                <w:webHidden/>
              </w:rPr>
              <w:instrText xml:space="preserve"> PAGEREF _Toc34703812 \h </w:instrText>
            </w:r>
            <w:r>
              <w:rPr>
                <w:noProof/>
                <w:webHidden/>
              </w:rPr>
            </w:r>
            <w:r>
              <w:rPr>
                <w:noProof/>
                <w:webHidden/>
              </w:rPr>
              <w:fldChar w:fldCharType="separate"/>
            </w:r>
            <w:r w:rsidR="009B39FE">
              <w:rPr>
                <w:noProof/>
                <w:webHidden/>
              </w:rPr>
              <w:t>16</w:t>
            </w:r>
            <w:r>
              <w:rPr>
                <w:noProof/>
                <w:webHidden/>
              </w:rPr>
              <w:fldChar w:fldCharType="end"/>
            </w:r>
          </w:hyperlink>
        </w:p>
        <w:p w14:paraId="737271A4" w14:textId="23D3242E" w:rsidR="006649BB" w:rsidRDefault="006649BB">
          <w:pPr>
            <w:pStyle w:val="TOC1"/>
            <w:tabs>
              <w:tab w:val="right" w:leader="dot" w:pos="8494"/>
            </w:tabs>
            <w:rPr>
              <w:rFonts w:cstheme="minorBidi"/>
              <w:noProof/>
              <w:kern w:val="2"/>
              <w:sz w:val="21"/>
            </w:rPr>
          </w:pPr>
          <w:hyperlink w:anchor="_Toc34703813" w:history="1">
            <w:r w:rsidRPr="00862BD0">
              <w:rPr>
                <w:rStyle w:val="aa"/>
                <w:noProof/>
              </w:rPr>
              <w:t>6. Evaluating the Model</w:t>
            </w:r>
            <w:r>
              <w:rPr>
                <w:noProof/>
                <w:webHidden/>
              </w:rPr>
              <w:tab/>
            </w:r>
            <w:r>
              <w:rPr>
                <w:noProof/>
                <w:webHidden/>
              </w:rPr>
              <w:fldChar w:fldCharType="begin"/>
            </w:r>
            <w:r>
              <w:rPr>
                <w:noProof/>
                <w:webHidden/>
              </w:rPr>
              <w:instrText xml:space="preserve"> PAGEREF _Toc34703813 \h </w:instrText>
            </w:r>
            <w:r>
              <w:rPr>
                <w:noProof/>
                <w:webHidden/>
              </w:rPr>
            </w:r>
            <w:r>
              <w:rPr>
                <w:noProof/>
                <w:webHidden/>
              </w:rPr>
              <w:fldChar w:fldCharType="separate"/>
            </w:r>
            <w:r w:rsidR="009B39FE">
              <w:rPr>
                <w:noProof/>
                <w:webHidden/>
              </w:rPr>
              <w:t>17</w:t>
            </w:r>
            <w:r>
              <w:rPr>
                <w:noProof/>
                <w:webHidden/>
              </w:rPr>
              <w:fldChar w:fldCharType="end"/>
            </w:r>
          </w:hyperlink>
        </w:p>
        <w:p w14:paraId="087EA2E2" w14:textId="3A4B2605" w:rsidR="006649BB" w:rsidRDefault="006649BB">
          <w:pPr>
            <w:pStyle w:val="TOC2"/>
            <w:tabs>
              <w:tab w:val="right" w:leader="dot" w:pos="8494"/>
            </w:tabs>
            <w:rPr>
              <w:rFonts w:cstheme="minorBidi"/>
              <w:noProof/>
              <w:kern w:val="2"/>
              <w:sz w:val="21"/>
            </w:rPr>
          </w:pPr>
          <w:hyperlink w:anchor="_Toc34703814" w:history="1">
            <w:r w:rsidRPr="00862BD0">
              <w:rPr>
                <w:rStyle w:val="aa"/>
                <w:noProof/>
              </w:rPr>
              <w:t>6.1 Advantages of the model</w:t>
            </w:r>
            <w:r>
              <w:rPr>
                <w:noProof/>
                <w:webHidden/>
              </w:rPr>
              <w:tab/>
            </w:r>
            <w:r>
              <w:rPr>
                <w:noProof/>
                <w:webHidden/>
              </w:rPr>
              <w:fldChar w:fldCharType="begin"/>
            </w:r>
            <w:r>
              <w:rPr>
                <w:noProof/>
                <w:webHidden/>
              </w:rPr>
              <w:instrText xml:space="preserve"> PAGEREF _Toc34703814 \h </w:instrText>
            </w:r>
            <w:r>
              <w:rPr>
                <w:noProof/>
                <w:webHidden/>
              </w:rPr>
            </w:r>
            <w:r>
              <w:rPr>
                <w:noProof/>
                <w:webHidden/>
              </w:rPr>
              <w:fldChar w:fldCharType="separate"/>
            </w:r>
            <w:r w:rsidR="009B39FE">
              <w:rPr>
                <w:noProof/>
                <w:webHidden/>
              </w:rPr>
              <w:t>17</w:t>
            </w:r>
            <w:r>
              <w:rPr>
                <w:noProof/>
                <w:webHidden/>
              </w:rPr>
              <w:fldChar w:fldCharType="end"/>
            </w:r>
          </w:hyperlink>
        </w:p>
        <w:p w14:paraId="7D3B66C7" w14:textId="0EB5DFE1" w:rsidR="006649BB" w:rsidRDefault="006649BB">
          <w:pPr>
            <w:pStyle w:val="TOC2"/>
            <w:tabs>
              <w:tab w:val="right" w:leader="dot" w:pos="8494"/>
            </w:tabs>
            <w:rPr>
              <w:rFonts w:cstheme="minorBidi"/>
              <w:noProof/>
              <w:kern w:val="2"/>
              <w:sz w:val="21"/>
            </w:rPr>
          </w:pPr>
          <w:hyperlink w:anchor="_Toc34703815" w:history="1">
            <w:r w:rsidRPr="00862BD0">
              <w:rPr>
                <w:rStyle w:val="aa"/>
                <w:noProof/>
              </w:rPr>
              <w:t>6.2  Disadvantages of the model</w:t>
            </w:r>
            <w:r>
              <w:rPr>
                <w:noProof/>
                <w:webHidden/>
              </w:rPr>
              <w:tab/>
            </w:r>
            <w:r>
              <w:rPr>
                <w:noProof/>
                <w:webHidden/>
              </w:rPr>
              <w:fldChar w:fldCharType="begin"/>
            </w:r>
            <w:r>
              <w:rPr>
                <w:noProof/>
                <w:webHidden/>
              </w:rPr>
              <w:instrText xml:space="preserve"> PAGEREF _Toc34703815 \h </w:instrText>
            </w:r>
            <w:r>
              <w:rPr>
                <w:noProof/>
                <w:webHidden/>
              </w:rPr>
            </w:r>
            <w:r>
              <w:rPr>
                <w:noProof/>
                <w:webHidden/>
              </w:rPr>
              <w:fldChar w:fldCharType="separate"/>
            </w:r>
            <w:r w:rsidR="009B39FE">
              <w:rPr>
                <w:noProof/>
                <w:webHidden/>
              </w:rPr>
              <w:t>17</w:t>
            </w:r>
            <w:r>
              <w:rPr>
                <w:noProof/>
                <w:webHidden/>
              </w:rPr>
              <w:fldChar w:fldCharType="end"/>
            </w:r>
          </w:hyperlink>
        </w:p>
        <w:p w14:paraId="6AE2E6B6" w14:textId="11461109" w:rsidR="006649BB" w:rsidRDefault="006649BB">
          <w:pPr>
            <w:pStyle w:val="TOC2"/>
            <w:tabs>
              <w:tab w:val="right" w:leader="dot" w:pos="8494"/>
            </w:tabs>
            <w:rPr>
              <w:rFonts w:cstheme="minorBidi"/>
              <w:noProof/>
              <w:kern w:val="2"/>
              <w:sz w:val="21"/>
            </w:rPr>
          </w:pPr>
          <w:hyperlink w:anchor="_Toc34703816" w:history="1">
            <w:r w:rsidRPr="00862BD0">
              <w:rPr>
                <w:rStyle w:val="aa"/>
                <w:noProof/>
              </w:rPr>
              <w:t>6.3  Application of the model</w:t>
            </w:r>
            <w:r>
              <w:rPr>
                <w:noProof/>
                <w:webHidden/>
              </w:rPr>
              <w:tab/>
            </w:r>
            <w:r>
              <w:rPr>
                <w:noProof/>
                <w:webHidden/>
              </w:rPr>
              <w:fldChar w:fldCharType="begin"/>
            </w:r>
            <w:r>
              <w:rPr>
                <w:noProof/>
                <w:webHidden/>
              </w:rPr>
              <w:instrText xml:space="preserve"> PAGEREF _Toc34703816 \h </w:instrText>
            </w:r>
            <w:r>
              <w:rPr>
                <w:noProof/>
                <w:webHidden/>
              </w:rPr>
            </w:r>
            <w:r>
              <w:rPr>
                <w:noProof/>
                <w:webHidden/>
              </w:rPr>
              <w:fldChar w:fldCharType="separate"/>
            </w:r>
            <w:r w:rsidR="009B39FE">
              <w:rPr>
                <w:noProof/>
                <w:webHidden/>
              </w:rPr>
              <w:t>17</w:t>
            </w:r>
            <w:r>
              <w:rPr>
                <w:noProof/>
                <w:webHidden/>
              </w:rPr>
              <w:fldChar w:fldCharType="end"/>
            </w:r>
          </w:hyperlink>
        </w:p>
        <w:p w14:paraId="1DB9CF3A" w14:textId="012B8894" w:rsidR="006649BB" w:rsidRDefault="006649BB">
          <w:pPr>
            <w:pStyle w:val="TOC1"/>
            <w:tabs>
              <w:tab w:val="right" w:leader="dot" w:pos="8494"/>
            </w:tabs>
            <w:rPr>
              <w:rFonts w:cstheme="minorBidi"/>
              <w:noProof/>
              <w:kern w:val="2"/>
              <w:sz w:val="21"/>
            </w:rPr>
          </w:pPr>
          <w:hyperlink w:anchor="_Toc34703817" w:history="1">
            <w:r w:rsidRPr="00862BD0">
              <w:rPr>
                <w:rStyle w:val="aa"/>
                <w:noProof/>
              </w:rPr>
              <w:t>A letter to the marketing director</w:t>
            </w:r>
            <w:r>
              <w:rPr>
                <w:noProof/>
                <w:webHidden/>
              </w:rPr>
              <w:tab/>
            </w:r>
            <w:r>
              <w:rPr>
                <w:noProof/>
                <w:webHidden/>
              </w:rPr>
              <w:fldChar w:fldCharType="begin"/>
            </w:r>
            <w:r>
              <w:rPr>
                <w:noProof/>
                <w:webHidden/>
              </w:rPr>
              <w:instrText xml:space="preserve"> PAGEREF _Toc34703817 \h </w:instrText>
            </w:r>
            <w:r>
              <w:rPr>
                <w:noProof/>
                <w:webHidden/>
              </w:rPr>
            </w:r>
            <w:r>
              <w:rPr>
                <w:noProof/>
                <w:webHidden/>
              </w:rPr>
              <w:fldChar w:fldCharType="separate"/>
            </w:r>
            <w:r w:rsidR="009B39FE">
              <w:rPr>
                <w:noProof/>
                <w:webHidden/>
              </w:rPr>
              <w:t>18</w:t>
            </w:r>
            <w:r>
              <w:rPr>
                <w:noProof/>
                <w:webHidden/>
              </w:rPr>
              <w:fldChar w:fldCharType="end"/>
            </w:r>
          </w:hyperlink>
        </w:p>
        <w:p w14:paraId="7C4FA854" w14:textId="27D80290" w:rsidR="006649BB" w:rsidRDefault="006649BB">
          <w:pPr>
            <w:pStyle w:val="TOC1"/>
            <w:tabs>
              <w:tab w:val="right" w:leader="dot" w:pos="8494"/>
            </w:tabs>
            <w:rPr>
              <w:rFonts w:cstheme="minorBidi"/>
              <w:noProof/>
              <w:kern w:val="2"/>
              <w:sz w:val="21"/>
            </w:rPr>
          </w:pPr>
          <w:hyperlink w:anchor="_Toc34703818" w:history="1">
            <w:r w:rsidRPr="00862BD0">
              <w:rPr>
                <w:rStyle w:val="aa"/>
                <w:noProof/>
              </w:rPr>
              <w:t>References</w:t>
            </w:r>
            <w:r>
              <w:rPr>
                <w:noProof/>
                <w:webHidden/>
              </w:rPr>
              <w:tab/>
            </w:r>
            <w:r>
              <w:rPr>
                <w:noProof/>
                <w:webHidden/>
              </w:rPr>
              <w:fldChar w:fldCharType="begin"/>
            </w:r>
            <w:r>
              <w:rPr>
                <w:noProof/>
                <w:webHidden/>
              </w:rPr>
              <w:instrText xml:space="preserve"> PAGEREF _Toc34703818 \h </w:instrText>
            </w:r>
            <w:r>
              <w:rPr>
                <w:noProof/>
                <w:webHidden/>
              </w:rPr>
            </w:r>
            <w:r>
              <w:rPr>
                <w:noProof/>
                <w:webHidden/>
              </w:rPr>
              <w:fldChar w:fldCharType="separate"/>
            </w:r>
            <w:r w:rsidR="009B39FE">
              <w:rPr>
                <w:noProof/>
                <w:webHidden/>
              </w:rPr>
              <w:t>20</w:t>
            </w:r>
            <w:r>
              <w:rPr>
                <w:noProof/>
                <w:webHidden/>
              </w:rPr>
              <w:fldChar w:fldCharType="end"/>
            </w:r>
          </w:hyperlink>
        </w:p>
        <w:p w14:paraId="16F98A91" w14:textId="5301F195" w:rsidR="006649BB" w:rsidRDefault="006649BB">
          <w:pPr>
            <w:pStyle w:val="TOC1"/>
            <w:tabs>
              <w:tab w:val="right" w:leader="dot" w:pos="8494"/>
            </w:tabs>
            <w:rPr>
              <w:rFonts w:cstheme="minorBidi"/>
              <w:noProof/>
              <w:kern w:val="2"/>
              <w:sz w:val="21"/>
            </w:rPr>
          </w:pPr>
          <w:hyperlink w:anchor="_Toc34703819" w:history="1">
            <w:r w:rsidRPr="00862BD0">
              <w:rPr>
                <w:rStyle w:val="aa"/>
                <w:noProof/>
              </w:rPr>
              <w:t>Appendices</w:t>
            </w:r>
            <w:r>
              <w:rPr>
                <w:noProof/>
                <w:webHidden/>
              </w:rPr>
              <w:tab/>
            </w:r>
            <w:r>
              <w:rPr>
                <w:noProof/>
                <w:webHidden/>
              </w:rPr>
              <w:fldChar w:fldCharType="begin"/>
            </w:r>
            <w:r>
              <w:rPr>
                <w:noProof/>
                <w:webHidden/>
              </w:rPr>
              <w:instrText xml:space="preserve"> PAGEREF _Toc34703819 \h </w:instrText>
            </w:r>
            <w:r>
              <w:rPr>
                <w:noProof/>
                <w:webHidden/>
              </w:rPr>
            </w:r>
            <w:r>
              <w:rPr>
                <w:noProof/>
                <w:webHidden/>
              </w:rPr>
              <w:fldChar w:fldCharType="separate"/>
            </w:r>
            <w:r w:rsidR="009B39FE">
              <w:rPr>
                <w:noProof/>
                <w:webHidden/>
              </w:rPr>
              <w:t>21</w:t>
            </w:r>
            <w:r>
              <w:rPr>
                <w:noProof/>
                <w:webHidden/>
              </w:rPr>
              <w:fldChar w:fldCharType="end"/>
            </w:r>
          </w:hyperlink>
        </w:p>
        <w:p w14:paraId="7E458D73" w14:textId="18CD1CC5" w:rsidR="006649BB" w:rsidRDefault="006649BB">
          <w:pPr>
            <w:pStyle w:val="TOC2"/>
            <w:tabs>
              <w:tab w:val="right" w:leader="dot" w:pos="8494"/>
            </w:tabs>
            <w:rPr>
              <w:rFonts w:cstheme="minorBidi"/>
              <w:noProof/>
              <w:kern w:val="2"/>
              <w:sz w:val="21"/>
            </w:rPr>
          </w:pPr>
          <w:hyperlink w:anchor="_Toc34703820" w:history="1">
            <w:r w:rsidRPr="00862BD0">
              <w:rPr>
                <w:rStyle w:val="aa"/>
                <w:noProof/>
              </w:rPr>
              <w:t>appendix 1: hair_dryer, microwave, pacifier monthly sales statistics</w:t>
            </w:r>
            <w:r>
              <w:rPr>
                <w:noProof/>
                <w:webHidden/>
              </w:rPr>
              <w:tab/>
            </w:r>
            <w:r>
              <w:rPr>
                <w:noProof/>
                <w:webHidden/>
              </w:rPr>
              <w:fldChar w:fldCharType="begin"/>
            </w:r>
            <w:r>
              <w:rPr>
                <w:noProof/>
                <w:webHidden/>
              </w:rPr>
              <w:instrText xml:space="preserve"> PAGEREF _Toc34703820 \h </w:instrText>
            </w:r>
            <w:r>
              <w:rPr>
                <w:noProof/>
                <w:webHidden/>
              </w:rPr>
            </w:r>
            <w:r>
              <w:rPr>
                <w:noProof/>
                <w:webHidden/>
              </w:rPr>
              <w:fldChar w:fldCharType="separate"/>
            </w:r>
            <w:r w:rsidR="009B39FE">
              <w:rPr>
                <w:noProof/>
                <w:webHidden/>
              </w:rPr>
              <w:t>21</w:t>
            </w:r>
            <w:r>
              <w:rPr>
                <w:noProof/>
                <w:webHidden/>
              </w:rPr>
              <w:fldChar w:fldCharType="end"/>
            </w:r>
          </w:hyperlink>
        </w:p>
        <w:p w14:paraId="4D507E7F" w14:textId="0B274AED" w:rsidR="006649BB" w:rsidRDefault="006649BB">
          <w:pPr>
            <w:pStyle w:val="TOC2"/>
            <w:tabs>
              <w:tab w:val="right" w:leader="dot" w:pos="8494"/>
            </w:tabs>
            <w:rPr>
              <w:rFonts w:cstheme="minorBidi"/>
              <w:noProof/>
              <w:kern w:val="2"/>
              <w:sz w:val="21"/>
            </w:rPr>
          </w:pPr>
          <w:hyperlink w:anchor="_Toc34703821" w:history="1">
            <w:r w:rsidRPr="00862BD0">
              <w:rPr>
                <w:rStyle w:val="aa"/>
                <w:noProof/>
              </w:rPr>
              <w:t>appendix 2: Star rating words cloud chart</w:t>
            </w:r>
            <w:r>
              <w:rPr>
                <w:noProof/>
                <w:webHidden/>
              </w:rPr>
              <w:tab/>
            </w:r>
            <w:r>
              <w:rPr>
                <w:noProof/>
                <w:webHidden/>
              </w:rPr>
              <w:fldChar w:fldCharType="begin"/>
            </w:r>
            <w:r>
              <w:rPr>
                <w:noProof/>
                <w:webHidden/>
              </w:rPr>
              <w:instrText xml:space="preserve"> PAGEREF _Toc34703821 \h </w:instrText>
            </w:r>
            <w:r>
              <w:rPr>
                <w:noProof/>
                <w:webHidden/>
              </w:rPr>
            </w:r>
            <w:r>
              <w:rPr>
                <w:noProof/>
                <w:webHidden/>
              </w:rPr>
              <w:fldChar w:fldCharType="separate"/>
            </w:r>
            <w:r w:rsidR="009B39FE">
              <w:rPr>
                <w:noProof/>
                <w:webHidden/>
              </w:rPr>
              <w:t>22</w:t>
            </w:r>
            <w:r>
              <w:rPr>
                <w:noProof/>
                <w:webHidden/>
              </w:rPr>
              <w:fldChar w:fldCharType="end"/>
            </w:r>
          </w:hyperlink>
        </w:p>
        <w:p w14:paraId="2411A295" w14:textId="1EE9DB74" w:rsidR="006649BB" w:rsidRDefault="006649BB">
          <w:pPr>
            <w:pStyle w:val="TOC2"/>
            <w:tabs>
              <w:tab w:val="right" w:leader="dot" w:pos="8494"/>
            </w:tabs>
            <w:rPr>
              <w:rFonts w:cstheme="minorBidi"/>
              <w:noProof/>
              <w:kern w:val="2"/>
              <w:sz w:val="21"/>
            </w:rPr>
          </w:pPr>
          <w:hyperlink w:anchor="_Toc34703822" w:history="1">
            <w:r w:rsidRPr="00862BD0">
              <w:rPr>
                <w:rStyle w:val="aa"/>
                <w:noProof/>
              </w:rPr>
              <w:t>appendix 3: code</w:t>
            </w:r>
            <w:r>
              <w:rPr>
                <w:noProof/>
                <w:webHidden/>
              </w:rPr>
              <w:tab/>
            </w:r>
            <w:r>
              <w:rPr>
                <w:noProof/>
                <w:webHidden/>
              </w:rPr>
              <w:fldChar w:fldCharType="begin"/>
            </w:r>
            <w:r>
              <w:rPr>
                <w:noProof/>
                <w:webHidden/>
              </w:rPr>
              <w:instrText xml:space="preserve"> PAGEREF _Toc34703822 \h </w:instrText>
            </w:r>
            <w:r>
              <w:rPr>
                <w:noProof/>
                <w:webHidden/>
              </w:rPr>
            </w:r>
            <w:r>
              <w:rPr>
                <w:noProof/>
                <w:webHidden/>
              </w:rPr>
              <w:fldChar w:fldCharType="separate"/>
            </w:r>
            <w:r w:rsidR="009B39FE">
              <w:rPr>
                <w:noProof/>
                <w:webHidden/>
              </w:rPr>
              <w:t>23</w:t>
            </w:r>
            <w:r>
              <w:rPr>
                <w:noProof/>
                <w:webHidden/>
              </w:rPr>
              <w:fldChar w:fldCharType="end"/>
            </w:r>
          </w:hyperlink>
        </w:p>
        <w:p w14:paraId="42C4A832" w14:textId="5396FCCE" w:rsidR="005F0505" w:rsidRPr="003623DD" w:rsidRDefault="004C70B4" w:rsidP="00E86BCE">
          <w:r w:rsidRPr="003623DD">
            <w:rPr>
              <w:b/>
              <w:bCs/>
              <w:sz w:val="24"/>
              <w:szCs w:val="24"/>
              <w:lang w:val="zh-CN"/>
            </w:rPr>
            <w:fldChar w:fldCharType="end"/>
          </w:r>
        </w:p>
      </w:sdtContent>
    </w:sdt>
    <w:p w14:paraId="0D755A9D" w14:textId="4573C198" w:rsidR="005F0505" w:rsidRPr="003623DD" w:rsidRDefault="005F0505" w:rsidP="00E15B1F">
      <w:pPr>
        <w:pStyle w:val="Af9"/>
        <w:sectPr w:rsidR="005F0505" w:rsidRPr="003623DD">
          <w:headerReference w:type="default" r:id="rId9"/>
          <w:headerReference w:type="first" r:id="rId10"/>
          <w:footerReference w:type="first" r:id="rId11"/>
          <w:pgSz w:w="11906" w:h="16838"/>
          <w:pgMar w:top="1418" w:right="1701" w:bottom="1418" w:left="1701" w:header="907" w:footer="851" w:gutter="0"/>
          <w:pgNumType w:start="1"/>
          <w:cols w:space="425"/>
          <w:titlePg/>
          <w:docGrid w:type="lines" w:linePitch="312"/>
        </w:sectPr>
      </w:pPr>
    </w:p>
    <w:p w14:paraId="6A21E158" w14:textId="77777777" w:rsidR="005F0505" w:rsidRPr="003623DD" w:rsidRDefault="004C70B4">
      <w:pPr>
        <w:pStyle w:val="11"/>
        <w:spacing w:before="156" w:after="156"/>
        <w:rPr>
          <w:rFonts w:ascii="Times New Roman" w:hAnsi="Times New Roman"/>
        </w:rPr>
      </w:pPr>
      <w:bookmarkStart w:id="0" w:name="_Toc34703786"/>
      <w:r w:rsidRPr="003623DD">
        <w:rPr>
          <w:rFonts w:ascii="Times New Roman" w:hAnsi="Times New Roman"/>
        </w:rPr>
        <w:lastRenderedPageBreak/>
        <w:t>1</w:t>
      </w:r>
      <w:r w:rsidRPr="003623DD">
        <w:rPr>
          <w:rFonts w:ascii="Times New Roman" w:hAnsi="Times New Roman"/>
        </w:rPr>
        <w:tab/>
        <w:t>Introduction</w:t>
      </w:r>
      <w:bookmarkEnd w:id="0"/>
    </w:p>
    <w:p w14:paraId="30CEE288" w14:textId="0BF7041E" w:rsidR="00D505F7" w:rsidRPr="00F011B4" w:rsidRDefault="004E28D7" w:rsidP="00BC461E">
      <w:pPr>
        <w:pStyle w:val="112"/>
      </w:pPr>
      <w:bookmarkStart w:id="1" w:name="_Toc34703787"/>
      <w:r w:rsidRPr="00F011B4">
        <w:t>1.1</w:t>
      </w:r>
      <w:r w:rsidR="00D56683" w:rsidRPr="00F011B4">
        <w:t xml:space="preserve"> </w:t>
      </w:r>
      <w:r w:rsidR="008636DF" w:rsidRPr="008636DF">
        <w:rPr>
          <w:bCs/>
        </w:rPr>
        <w:t>Problem Formulation</w:t>
      </w:r>
      <w:bookmarkEnd w:id="1"/>
    </w:p>
    <w:p w14:paraId="1CDC520F" w14:textId="77777777" w:rsidR="008636DF" w:rsidRPr="003230B7" w:rsidRDefault="008636DF" w:rsidP="008636DF">
      <w:pPr>
        <w:ind w:firstLineChars="200" w:firstLine="480"/>
        <w:rPr>
          <w:sz w:val="24"/>
          <w:szCs w:val="24"/>
        </w:rPr>
      </w:pPr>
      <w:r w:rsidRPr="003230B7">
        <w:rPr>
          <w:sz w:val="24"/>
          <w:szCs w:val="24"/>
        </w:rPr>
        <w:t>With the continuous explosion of information technology, the amount of data is also growing explosively. How to make full use of the data to extract useful information in the era of big data is a very meaningful topic. As the largest e-commerce company in the United States, Amazon attaches great importance to the user's behavior data. The company provides consumers with the opportunity to score and comment in its online shopping mall. This paper will use these data to build a model to extract information, which will escort the listing and after-sales of three new products launched by sunshine company.</w:t>
      </w:r>
    </w:p>
    <w:p w14:paraId="4B44CC36" w14:textId="77777777" w:rsidR="008636DF" w:rsidRPr="003230B7" w:rsidRDefault="008636DF" w:rsidP="008636DF">
      <w:pPr>
        <w:ind w:firstLineChars="200" w:firstLine="480"/>
        <w:rPr>
          <w:sz w:val="24"/>
          <w:szCs w:val="24"/>
        </w:rPr>
      </w:pPr>
      <w:r w:rsidRPr="003230B7">
        <w:rPr>
          <w:sz w:val="24"/>
          <w:szCs w:val="24"/>
        </w:rPr>
        <w:t>The question of this topic can be divided into two parts. The first part contains only one question, and the second part contains six questions. The specific questions are as follows</w:t>
      </w:r>
      <w:r>
        <w:rPr>
          <w:sz w:val="24"/>
          <w:szCs w:val="24"/>
        </w:rPr>
        <w:t>.</w:t>
      </w:r>
    </w:p>
    <w:p w14:paraId="295B0764" w14:textId="77777777" w:rsidR="008636DF" w:rsidRPr="001853C6" w:rsidRDefault="008636DF" w:rsidP="008636DF">
      <w:pPr>
        <w:rPr>
          <w:b/>
          <w:bCs/>
          <w:sz w:val="24"/>
          <w:szCs w:val="24"/>
        </w:rPr>
      </w:pPr>
      <w:r w:rsidRPr="001853C6">
        <w:rPr>
          <w:b/>
          <w:bCs/>
          <w:sz w:val="24"/>
          <w:szCs w:val="24"/>
        </w:rPr>
        <w:t>Part I:</w:t>
      </w:r>
    </w:p>
    <w:p w14:paraId="24373DA7" w14:textId="77777777" w:rsidR="008636DF" w:rsidRPr="001853C6" w:rsidRDefault="008636DF" w:rsidP="008636DF">
      <w:pPr>
        <w:ind w:firstLineChars="200" w:firstLine="480"/>
        <w:rPr>
          <w:sz w:val="24"/>
          <w:szCs w:val="24"/>
        </w:rPr>
      </w:pPr>
      <w:r w:rsidRPr="003230B7">
        <w:rPr>
          <w:sz w:val="24"/>
          <w:szCs w:val="24"/>
        </w:rPr>
        <w:t>The data sets of hair dryer, microwave and pacifier are analyzed, and the mathematical relationships among star rating, comment and helpfulness rating are measured quantitatively to help the three new products of sunshine company succeed.</w:t>
      </w:r>
      <w:r w:rsidRPr="003230B7">
        <w:rPr>
          <w:rFonts w:ascii="宋体" w:hAnsi="宋体"/>
          <w:sz w:val="24"/>
          <w:szCs w:val="24"/>
        </w:rPr>
        <w:t xml:space="preserve"> </w:t>
      </w:r>
    </w:p>
    <w:p w14:paraId="7644FD97" w14:textId="77777777" w:rsidR="008636DF" w:rsidRPr="001853C6" w:rsidRDefault="008636DF" w:rsidP="008636DF">
      <w:pPr>
        <w:rPr>
          <w:b/>
          <w:bCs/>
          <w:sz w:val="24"/>
          <w:szCs w:val="24"/>
        </w:rPr>
      </w:pPr>
      <w:r w:rsidRPr="001853C6">
        <w:rPr>
          <w:b/>
          <w:bCs/>
          <w:sz w:val="24"/>
          <w:szCs w:val="24"/>
        </w:rPr>
        <w:t>Part II:</w:t>
      </w:r>
    </w:p>
    <w:p w14:paraId="4FC18676" w14:textId="77777777" w:rsidR="008636DF" w:rsidRPr="003230B7" w:rsidRDefault="008636DF" w:rsidP="008636DF">
      <w:pPr>
        <w:ind w:firstLineChars="200" w:firstLine="480"/>
        <w:rPr>
          <w:sz w:val="24"/>
          <w:szCs w:val="24"/>
        </w:rPr>
      </w:pPr>
      <w:r w:rsidRPr="003230B7">
        <w:rPr>
          <w:sz w:val="24"/>
          <w:szCs w:val="24"/>
        </w:rPr>
        <w:t>a. Provide a method to extract information based on rating and comment data. When the three products launched are sold on the Internet, sunshine company can use this method to track product sales</w:t>
      </w:r>
      <w:r>
        <w:rPr>
          <w:sz w:val="24"/>
          <w:szCs w:val="24"/>
        </w:rPr>
        <w:t>;</w:t>
      </w:r>
    </w:p>
    <w:p w14:paraId="4E503967" w14:textId="77777777" w:rsidR="008636DF" w:rsidRPr="003230B7" w:rsidRDefault="008636DF" w:rsidP="008636DF">
      <w:pPr>
        <w:ind w:firstLineChars="200" w:firstLine="480"/>
        <w:rPr>
          <w:sz w:val="24"/>
          <w:szCs w:val="24"/>
        </w:rPr>
      </w:pPr>
      <w:r w:rsidRPr="003230B7">
        <w:rPr>
          <w:sz w:val="24"/>
          <w:szCs w:val="24"/>
        </w:rPr>
        <w:t>b. This paper discusses the time-based measurement and model of three products' data respectively, and analyzes the change of commodity reputation according to the change of data over time</w:t>
      </w:r>
      <w:r>
        <w:rPr>
          <w:sz w:val="24"/>
          <w:szCs w:val="24"/>
        </w:rPr>
        <w:t>;</w:t>
      </w:r>
    </w:p>
    <w:p w14:paraId="76B70AC4" w14:textId="77777777" w:rsidR="008636DF" w:rsidRPr="001853C6" w:rsidRDefault="008636DF" w:rsidP="008636DF">
      <w:pPr>
        <w:ind w:firstLineChars="200" w:firstLine="480"/>
        <w:rPr>
          <w:sz w:val="24"/>
          <w:szCs w:val="24"/>
        </w:rPr>
      </w:pPr>
      <w:r w:rsidRPr="003230B7">
        <w:rPr>
          <w:sz w:val="24"/>
          <w:szCs w:val="24"/>
        </w:rPr>
        <w:t>c. Determine a text-based measurement method and a combination of star based measurement methods to explore whether the product is a success or failure</w:t>
      </w:r>
      <w:r>
        <w:rPr>
          <w:sz w:val="24"/>
          <w:szCs w:val="24"/>
        </w:rPr>
        <w:t>;</w:t>
      </w:r>
    </w:p>
    <w:p w14:paraId="6725060D" w14:textId="77777777" w:rsidR="008636DF" w:rsidRPr="003230B7" w:rsidRDefault="008636DF" w:rsidP="008636DF">
      <w:pPr>
        <w:ind w:firstLineChars="200" w:firstLine="480"/>
        <w:rPr>
          <w:sz w:val="24"/>
          <w:szCs w:val="24"/>
        </w:rPr>
      </w:pPr>
      <w:r w:rsidRPr="003230B7">
        <w:rPr>
          <w:sz w:val="24"/>
          <w:szCs w:val="24"/>
        </w:rPr>
        <w:t>d. To explore whether customers have herd mentality and whether customers' emotions will be mobilized with the evaluation of others</w:t>
      </w:r>
      <w:r>
        <w:rPr>
          <w:sz w:val="24"/>
          <w:szCs w:val="24"/>
        </w:rPr>
        <w:t>;</w:t>
      </w:r>
    </w:p>
    <w:p w14:paraId="1265FC83" w14:textId="77777777" w:rsidR="008636DF" w:rsidRPr="003230B7" w:rsidRDefault="008636DF" w:rsidP="008636DF">
      <w:pPr>
        <w:ind w:firstLineChars="200" w:firstLine="480"/>
        <w:rPr>
          <w:sz w:val="24"/>
          <w:szCs w:val="24"/>
        </w:rPr>
      </w:pPr>
      <w:r w:rsidRPr="003230B7">
        <w:rPr>
          <w:sz w:val="24"/>
          <w:szCs w:val="24"/>
        </w:rPr>
        <w:t>e. Judge whether the characteristic words of the text are closely related to the rating level</w:t>
      </w:r>
      <w:r>
        <w:rPr>
          <w:sz w:val="24"/>
          <w:szCs w:val="24"/>
        </w:rPr>
        <w:t>;</w:t>
      </w:r>
    </w:p>
    <w:p w14:paraId="064E718D" w14:textId="61EFD3DE" w:rsidR="000A69D3" w:rsidRPr="008636DF" w:rsidRDefault="008636DF" w:rsidP="008636DF">
      <w:pPr>
        <w:ind w:firstLineChars="200" w:firstLine="480"/>
        <w:rPr>
          <w:sz w:val="24"/>
          <w:szCs w:val="24"/>
        </w:rPr>
      </w:pPr>
      <w:r w:rsidRPr="003230B7">
        <w:rPr>
          <w:sz w:val="24"/>
          <w:szCs w:val="24"/>
        </w:rPr>
        <w:t>f. Write a letter to the marketing director of sunshine company to recommend the evaluation results of our team and explain the reasons.</w:t>
      </w:r>
    </w:p>
    <w:p w14:paraId="0ADD754E" w14:textId="43F7528B" w:rsidR="002317AD" w:rsidRPr="00A81A81" w:rsidRDefault="00A50BF7" w:rsidP="00F86C08">
      <w:pPr>
        <w:pStyle w:val="112"/>
      </w:pPr>
      <w:bookmarkStart w:id="2" w:name="_Toc34703788"/>
      <w:r w:rsidRPr="003623DD">
        <w:t>1.</w:t>
      </w:r>
      <w:r w:rsidR="00A208B5">
        <w:t>2</w:t>
      </w:r>
      <w:r w:rsidR="00E846FC" w:rsidRPr="003623DD">
        <w:t xml:space="preserve"> </w:t>
      </w:r>
      <w:r w:rsidR="008636DF" w:rsidRPr="008636DF">
        <w:rPr>
          <w:bCs/>
        </w:rPr>
        <w:t>Model Goals</w:t>
      </w:r>
      <w:bookmarkEnd w:id="2"/>
    </w:p>
    <w:p w14:paraId="59F2D7A7" w14:textId="282C287D" w:rsidR="005F0505" w:rsidRPr="008636DF" w:rsidRDefault="008636DF" w:rsidP="00A854ED">
      <w:pPr>
        <w:pStyle w:val="Af9"/>
        <w:ind w:firstLine="0"/>
        <w:rPr>
          <w:rFonts w:eastAsiaTheme="minorEastAsia"/>
        </w:rPr>
      </w:pPr>
      <w:r>
        <w:rPr>
          <w:rFonts w:eastAsiaTheme="minorEastAsia"/>
        </w:rPr>
        <w:tab/>
      </w:r>
      <w:r w:rsidRPr="008636DF">
        <w:rPr>
          <w:rFonts w:eastAsiaTheme="minorEastAsia"/>
        </w:rPr>
        <w:t xml:space="preserve">Sunshine's hair dryer, microwave and pacifier are coming soon. The goal of this model is to use data to extract information reasonably, to help sunshine company track the changes of sales and reputation of products according to product reviews and ratings, and to judge the impact of product ratings and reviews on consumers. In general, the purpose of our team modeling is to contribute to </w:t>
      </w:r>
      <w:r w:rsidRPr="008636DF">
        <w:rPr>
          <w:rFonts w:eastAsiaTheme="minorEastAsia" w:hint="eastAsia"/>
        </w:rPr>
        <w:t>making</w:t>
      </w:r>
      <w:r w:rsidRPr="008636DF">
        <w:rPr>
          <w:rFonts w:eastAsiaTheme="minorEastAsia"/>
        </w:rPr>
        <w:t xml:space="preserve"> the correct sales strategy </w:t>
      </w:r>
      <w:r w:rsidRPr="008636DF">
        <w:rPr>
          <w:rFonts w:eastAsiaTheme="minorEastAsia" w:hint="eastAsia"/>
        </w:rPr>
        <w:t>for</w:t>
      </w:r>
      <w:r w:rsidRPr="008636DF">
        <w:rPr>
          <w:rFonts w:eastAsiaTheme="minorEastAsia"/>
        </w:rPr>
        <w:t xml:space="preserve"> sunshine </w:t>
      </w:r>
      <w:r w:rsidRPr="008636DF">
        <w:rPr>
          <w:rFonts w:eastAsiaTheme="minorEastAsia" w:hint="eastAsia"/>
        </w:rPr>
        <w:t>company</w:t>
      </w:r>
      <w:r w:rsidRPr="008636DF">
        <w:rPr>
          <w:rFonts w:eastAsiaTheme="minorEastAsia"/>
        </w:rPr>
        <w:t>.</w:t>
      </w:r>
    </w:p>
    <w:p w14:paraId="38D777B1" w14:textId="1EAC84BB" w:rsidR="005F0505" w:rsidRDefault="004C70B4">
      <w:pPr>
        <w:pStyle w:val="11"/>
        <w:spacing w:before="156" w:after="156"/>
        <w:rPr>
          <w:rFonts w:ascii="Times New Roman" w:hAnsi="Times New Roman"/>
        </w:rPr>
      </w:pPr>
      <w:bookmarkStart w:id="3" w:name="_Toc34703789"/>
      <w:r w:rsidRPr="003623DD">
        <w:rPr>
          <w:rFonts w:ascii="Times New Roman" w:hAnsi="Times New Roman"/>
        </w:rPr>
        <w:lastRenderedPageBreak/>
        <w:t>2</w:t>
      </w:r>
      <w:r w:rsidRPr="003623DD">
        <w:rPr>
          <w:rFonts w:ascii="Times New Roman" w:hAnsi="Times New Roman"/>
        </w:rPr>
        <w:tab/>
        <w:t>Assumptions</w:t>
      </w:r>
      <w:r w:rsidR="009D5F50" w:rsidRPr="003623DD">
        <w:rPr>
          <w:rFonts w:ascii="Times New Roman" w:hAnsi="Times New Roman"/>
        </w:rPr>
        <w:t xml:space="preserve"> and </w:t>
      </w:r>
      <w:r w:rsidR="00FF1D16" w:rsidRPr="003623DD">
        <w:rPr>
          <w:rFonts w:ascii="Times New Roman" w:hAnsi="Times New Roman"/>
        </w:rPr>
        <w:t>Notations</w:t>
      </w:r>
      <w:bookmarkEnd w:id="3"/>
    </w:p>
    <w:p w14:paraId="5B6CAF5B" w14:textId="0E0FD0C1" w:rsidR="006E1238" w:rsidRDefault="001575B7" w:rsidP="00BC461E">
      <w:pPr>
        <w:pStyle w:val="112"/>
        <w:rPr>
          <w:rFonts w:eastAsiaTheme="minorEastAsia"/>
        </w:rPr>
      </w:pPr>
      <w:bookmarkStart w:id="4" w:name="_Toc34703790"/>
      <w:r>
        <w:rPr>
          <w:rFonts w:eastAsiaTheme="minorEastAsia" w:hint="eastAsia"/>
        </w:rPr>
        <w:t>2</w:t>
      </w:r>
      <w:r>
        <w:rPr>
          <w:rFonts w:eastAsiaTheme="minorEastAsia"/>
        </w:rPr>
        <w:t>.1</w:t>
      </w:r>
      <w:r w:rsidR="00950EAC">
        <w:rPr>
          <w:rFonts w:eastAsiaTheme="minorEastAsia"/>
        </w:rPr>
        <w:t xml:space="preserve"> Assumptions</w:t>
      </w:r>
      <w:bookmarkEnd w:id="4"/>
    </w:p>
    <w:p w14:paraId="0FC82600" w14:textId="4968329F" w:rsidR="001A65C5" w:rsidRPr="00AC5493" w:rsidRDefault="001A65C5" w:rsidP="00303467">
      <w:pPr>
        <w:pStyle w:val="Af9"/>
        <w:rPr>
          <w:rFonts w:eastAsia="宋体"/>
        </w:rPr>
      </w:pPr>
      <w:r w:rsidRPr="00B130F2">
        <w:t>To simplify the given problems and modify it more appropriate for simulating real life conditions, we make the following basic hypotheses</w:t>
      </w:r>
      <w:r w:rsidR="00C2775C">
        <w:rPr>
          <w:rFonts w:ascii="宋体" w:eastAsia="宋体" w:hAnsi="宋体" w:cs="宋体" w:hint="eastAsia"/>
        </w:rPr>
        <w:t>.</w:t>
      </w:r>
    </w:p>
    <w:p w14:paraId="032E5E2A" w14:textId="0FCC417F" w:rsidR="00EE7C1A" w:rsidRDefault="008636DF" w:rsidP="00EE7C1A">
      <w:pPr>
        <w:pStyle w:val="-"/>
      </w:pPr>
      <w:r w:rsidRPr="008636DF">
        <w:t>It is assumed that the comments are true and there is no praise or intentional smear;</w:t>
      </w:r>
    </w:p>
    <w:p w14:paraId="29F95205" w14:textId="656D0AED" w:rsidR="008636DF" w:rsidRDefault="008636DF" w:rsidP="00EE7C1A">
      <w:pPr>
        <w:pStyle w:val="-"/>
      </w:pPr>
      <w:r w:rsidRPr="008636DF">
        <w:t>Suppose there is no irony in the comment;</w:t>
      </w:r>
    </w:p>
    <w:p w14:paraId="23490D6D" w14:textId="54AB99A2" w:rsidR="008636DF" w:rsidRDefault="008636DF" w:rsidP="00EE7C1A">
      <w:pPr>
        <w:pStyle w:val="-"/>
      </w:pPr>
      <w:r w:rsidRPr="008636DF">
        <w:t>Suppose that comments use common words, such as good, recommended, et</w:t>
      </w:r>
      <w:r w:rsidRPr="008636DF">
        <w:rPr>
          <w:rFonts w:hint="eastAsia"/>
        </w:rPr>
        <w:t>c</w:t>
      </w:r>
      <w:r w:rsidRPr="008636DF">
        <w:t>;</w:t>
      </w:r>
    </w:p>
    <w:p w14:paraId="5631C92C" w14:textId="27C4648A" w:rsidR="008636DF" w:rsidRDefault="008636DF" w:rsidP="00EE7C1A">
      <w:pPr>
        <w:pStyle w:val="-"/>
      </w:pPr>
      <w:r w:rsidRPr="008636DF">
        <w:t>Assume the quality of the product remains unchanged;</w:t>
      </w:r>
    </w:p>
    <w:p w14:paraId="3451CC9D" w14:textId="188C9E5B" w:rsidR="008636DF" w:rsidRPr="00EE7C1A" w:rsidRDefault="008636DF" w:rsidP="00EE7C1A">
      <w:pPr>
        <w:pStyle w:val="-"/>
      </w:pPr>
      <w:r w:rsidRPr="008636DF">
        <w:t>It is assumed that customers have the same views on the same kind of products, for example, users have the same views on the products under hair dryer.</w:t>
      </w:r>
    </w:p>
    <w:p w14:paraId="05E49D63" w14:textId="3B88C68F" w:rsidR="00DF0C5D" w:rsidRDefault="002E6DD2" w:rsidP="00742462">
      <w:pPr>
        <w:pStyle w:val="112"/>
        <w:rPr>
          <w:rFonts w:eastAsiaTheme="minorEastAsia"/>
        </w:rPr>
      </w:pPr>
      <w:bookmarkStart w:id="5" w:name="_Toc34703791"/>
      <w:r>
        <w:rPr>
          <w:rFonts w:eastAsiaTheme="minorEastAsia"/>
        </w:rPr>
        <w:t>2.</w:t>
      </w:r>
      <w:r w:rsidR="00BC461E">
        <w:rPr>
          <w:rFonts w:eastAsiaTheme="minorEastAsia"/>
        </w:rPr>
        <w:t>2</w:t>
      </w:r>
      <w:r w:rsidR="00EB2033">
        <w:rPr>
          <w:rFonts w:eastAsiaTheme="minorEastAsia"/>
        </w:rPr>
        <w:t xml:space="preserve"> </w:t>
      </w:r>
      <w:r w:rsidR="006B55A2" w:rsidRPr="00484E1D">
        <w:rPr>
          <w:rFonts w:eastAsiaTheme="minorEastAsia"/>
        </w:rPr>
        <w:t>Notations</w:t>
      </w:r>
      <w:bookmarkEnd w:id="5"/>
    </w:p>
    <w:p w14:paraId="09362C80" w14:textId="77777777" w:rsidR="00742462" w:rsidRPr="00742462" w:rsidRDefault="00742462" w:rsidP="00742462">
      <w:pPr>
        <w:pStyle w:val="112"/>
        <w:rPr>
          <w:rFonts w:eastAsiaTheme="minorEastAsia"/>
        </w:rPr>
      </w:pPr>
    </w:p>
    <w:tbl>
      <w:tblPr>
        <w:tblW w:w="5103" w:type="dxa"/>
        <w:jc w:val="center"/>
        <w:tblBorders>
          <w:top w:val="single" w:sz="4" w:space="0" w:color="auto"/>
          <w:bottom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3"/>
        <w:gridCol w:w="3260"/>
      </w:tblGrid>
      <w:tr w:rsidR="00B9347B" w:rsidRPr="003623DD" w14:paraId="15152D97" w14:textId="77777777" w:rsidTr="00A64846">
        <w:trPr>
          <w:trHeight w:val="340"/>
          <w:tblHeader/>
          <w:jc w:val="center"/>
        </w:trPr>
        <w:tc>
          <w:tcPr>
            <w:tcW w:w="1843" w:type="dxa"/>
            <w:tcBorders>
              <w:top w:val="thinThickSmallGap" w:sz="12" w:space="0" w:color="auto"/>
              <w:bottom w:val="single" w:sz="4" w:space="0" w:color="auto"/>
              <w:right w:val="nil"/>
            </w:tcBorders>
            <w:shd w:val="clear" w:color="auto" w:fill="auto"/>
            <w:vAlign w:val="center"/>
          </w:tcPr>
          <w:p w14:paraId="2E769B5C" w14:textId="77777777" w:rsidR="00B9347B" w:rsidRPr="003623DD" w:rsidRDefault="00FC3C06" w:rsidP="00C73C0C">
            <w:pPr>
              <w:pStyle w:val="-3"/>
            </w:pPr>
            <w:r w:rsidRPr="003623DD">
              <w:t>Symbols</w:t>
            </w:r>
          </w:p>
        </w:tc>
        <w:tc>
          <w:tcPr>
            <w:tcW w:w="3260" w:type="dxa"/>
            <w:tcBorders>
              <w:top w:val="thinThickSmallGap" w:sz="12" w:space="0" w:color="auto"/>
              <w:left w:val="nil"/>
              <w:bottom w:val="single" w:sz="4" w:space="0" w:color="auto"/>
            </w:tcBorders>
            <w:shd w:val="clear" w:color="auto" w:fill="auto"/>
            <w:vAlign w:val="center"/>
          </w:tcPr>
          <w:p w14:paraId="1732DB56" w14:textId="77777777" w:rsidR="00B9347B" w:rsidRPr="003623DD" w:rsidRDefault="002525A0" w:rsidP="00C73C0C">
            <w:pPr>
              <w:pStyle w:val="-3"/>
            </w:pPr>
            <w:r w:rsidRPr="003623DD">
              <w:t>Definition</w:t>
            </w:r>
          </w:p>
        </w:tc>
      </w:tr>
      <w:tr w:rsidR="00B9347B" w:rsidRPr="003623DD" w14:paraId="56039D7C" w14:textId="77777777" w:rsidTr="00C73C0C">
        <w:trPr>
          <w:trHeight w:val="340"/>
          <w:jc w:val="center"/>
        </w:trPr>
        <w:tc>
          <w:tcPr>
            <w:tcW w:w="1843" w:type="dxa"/>
            <w:tcBorders>
              <w:top w:val="single" w:sz="4" w:space="0" w:color="auto"/>
              <w:bottom w:val="nil"/>
              <w:right w:val="nil"/>
            </w:tcBorders>
            <w:shd w:val="clear" w:color="auto" w:fill="auto"/>
            <w:vAlign w:val="center"/>
          </w:tcPr>
          <w:p w14:paraId="6882A7EF" w14:textId="4BF5E605" w:rsidR="00B9347B" w:rsidRPr="003623DD" w:rsidRDefault="0091791B" w:rsidP="00C73C0C">
            <w:pPr>
              <w:pStyle w:val="-4"/>
              <w:spacing w:line="340" w:lineRule="exact"/>
            </w:pPr>
            <w:r w:rsidRPr="0091791B">
              <w:rPr>
                <w:position w:val="-10"/>
              </w:rPr>
              <w:object w:dxaOrig="423" w:dyaOrig="312" w14:anchorId="42806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pt;height:15.55pt" o:ole="">
                  <v:imagedata r:id="rId12" o:title=""/>
                </v:shape>
                <o:OLEObject Type="Embed" ProgID="Equation.AxMath" ShapeID="_x0000_i1026" DrawAspect="Content" ObjectID="_1645317570" r:id="rId13"/>
              </w:object>
            </w:r>
          </w:p>
        </w:tc>
        <w:tc>
          <w:tcPr>
            <w:tcW w:w="3260" w:type="dxa"/>
            <w:tcBorders>
              <w:top w:val="single" w:sz="4" w:space="0" w:color="auto"/>
              <w:left w:val="nil"/>
              <w:bottom w:val="nil"/>
            </w:tcBorders>
            <w:shd w:val="clear" w:color="auto" w:fill="auto"/>
            <w:vAlign w:val="center"/>
          </w:tcPr>
          <w:p w14:paraId="777170DC" w14:textId="59CD0EFE" w:rsidR="00B9347B" w:rsidRPr="003623DD" w:rsidRDefault="00C73C0C" w:rsidP="00C73C0C">
            <w:pPr>
              <w:pStyle w:val="-5"/>
              <w:spacing w:line="340" w:lineRule="exact"/>
              <w:jc w:val="center"/>
            </w:pPr>
            <w:r>
              <w:rPr>
                <w:rFonts w:hint="eastAsia"/>
              </w:rPr>
              <w:t>star</w:t>
            </w:r>
            <w:r>
              <w:t xml:space="preserve"> </w:t>
            </w:r>
            <w:r>
              <w:rPr>
                <w:rFonts w:hint="eastAsia"/>
              </w:rPr>
              <w:t>rating</w:t>
            </w:r>
            <w:r>
              <w:t xml:space="preserve"> </w:t>
            </w:r>
            <w:r>
              <w:rPr>
                <w:rFonts w:hint="eastAsia"/>
              </w:rPr>
              <w:t>over</w:t>
            </w:r>
            <w:r>
              <w:t xml:space="preserve"> 4 </w:t>
            </w:r>
            <w:r>
              <w:rPr>
                <w:rFonts w:hint="eastAsia"/>
              </w:rPr>
              <w:t>stars</w:t>
            </w:r>
            <w:r>
              <w:t xml:space="preserve"> </w:t>
            </w:r>
            <w:r>
              <w:rPr>
                <w:rFonts w:hint="eastAsia"/>
              </w:rPr>
              <w:t>rate</w:t>
            </w:r>
          </w:p>
        </w:tc>
      </w:tr>
      <w:tr w:rsidR="00B9347B" w:rsidRPr="003623DD" w14:paraId="0BEA7154" w14:textId="77777777" w:rsidTr="00C73C0C">
        <w:trPr>
          <w:trHeight w:val="340"/>
          <w:jc w:val="center"/>
        </w:trPr>
        <w:tc>
          <w:tcPr>
            <w:tcW w:w="1843" w:type="dxa"/>
            <w:tcBorders>
              <w:top w:val="nil"/>
              <w:bottom w:val="nil"/>
              <w:right w:val="nil"/>
            </w:tcBorders>
            <w:shd w:val="clear" w:color="auto" w:fill="auto"/>
            <w:vAlign w:val="center"/>
          </w:tcPr>
          <w:p w14:paraId="63BD77BC" w14:textId="6B6BC160" w:rsidR="00B9347B" w:rsidRPr="003623DD" w:rsidRDefault="00C73C0C" w:rsidP="00C73C0C">
            <w:pPr>
              <w:pStyle w:val="-4"/>
              <w:spacing w:line="340" w:lineRule="exact"/>
            </w:pPr>
            <w:r w:rsidRPr="00C73C0C">
              <w:rPr>
                <w:position w:val="-10"/>
              </w:rPr>
              <w:object w:dxaOrig="503" w:dyaOrig="312" w14:anchorId="187260DF">
                <v:shape id="_x0000_i1027" type="#_x0000_t75" style="width:24.75pt;height:15.55pt" o:ole="">
                  <v:imagedata r:id="rId14" o:title=""/>
                </v:shape>
                <o:OLEObject Type="Embed" ProgID="Equation.AxMath" ShapeID="_x0000_i1027" DrawAspect="Content" ObjectID="_1645317571" r:id="rId15"/>
              </w:object>
            </w:r>
          </w:p>
        </w:tc>
        <w:tc>
          <w:tcPr>
            <w:tcW w:w="3260" w:type="dxa"/>
            <w:tcBorders>
              <w:top w:val="nil"/>
              <w:left w:val="nil"/>
              <w:bottom w:val="nil"/>
            </w:tcBorders>
            <w:shd w:val="clear" w:color="auto" w:fill="auto"/>
            <w:vAlign w:val="center"/>
          </w:tcPr>
          <w:p w14:paraId="76A75164" w14:textId="24A136B0" w:rsidR="00B9347B" w:rsidRPr="003623DD" w:rsidRDefault="00C73C0C" w:rsidP="00C73C0C">
            <w:pPr>
              <w:pStyle w:val="-5"/>
              <w:spacing w:line="340" w:lineRule="exact"/>
              <w:jc w:val="center"/>
            </w:pPr>
            <w:r>
              <w:rPr>
                <w:rFonts w:hint="eastAsia"/>
              </w:rPr>
              <w:t>sales</w:t>
            </w:r>
            <w:r>
              <w:t xml:space="preserve"> </w:t>
            </w:r>
            <w:r>
              <w:rPr>
                <w:rFonts w:hint="eastAsia"/>
              </w:rPr>
              <w:t>of</w:t>
            </w:r>
            <w:r>
              <w:t xml:space="preserve"> </w:t>
            </w:r>
            <w:r>
              <w:rPr>
                <w:rFonts w:hint="eastAsia"/>
              </w:rPr>
              <w:t>product</w:t>
            </w:r>
            <w:r>
              <w:t xml:space="preserve"> </w:t>
            </w:r>
            <w:r>
              <w:rPr>
                <w:rFonts w:hint="eastAsia"/>
              </w:rPr>
              <w:t>per</w:t>
            </w:r>
            <w:r>
              <w:t xml:space="preserve"> </w:t>
            </w:r>
            <w:r>
              <w:rPr>
                <w:rFonts w:hint="eastAsia"/>
              </w:rPr>
              <w:t>month</w:t>
            </w:r>
          </w:p>
        </w:tc>
      </w:tr>
      <w:tr w:rsidR="00B9347B" w:rsidRPr="003623DD" w14:paraId="54928A3C" w14:textId="77777777" w:rsidTr="00C73C0C">
        <w:trPr>
          <w:trHeight w:val="340"/>
          <w:jc w:val="center"/>
        </w:trPr>
        <w:tc>
          <w:tcPr>
            <w:tcW w:w="1843" w:type="dxa"/>
            <w:tcBorders>
              <w:top w:val="nil"/>
              <w:bottom w:val="nil"/>
              <w:right w:val="nil"/>
            </w:tcBorders>
            <w:shd w:val="clear" w:color="auto" w:fill="auto"/>
            <w:vAlign w:val="center"/>
          </w:tcPr>
          <w:p w14:paraId="3C0A4AB4" w14:textId="003E64E9" w:rsidR="00B9347B" w:rsidRPr="003623DD" w:rsidRDefault="00C73C0C" w:rsidP="00C73C0C">
            <w:pPr>
              <w:pStyle w:val="-4"/>
              <w:spacing w:line="340" w:lineRule="exact"/>
            </w:pPr>
            <w:r w:rsidRPr="00C73C0C">
              <w:rPr>
                <w:position w:val="-10"/>
              </w:rPr>
              <w:object w:dxaOrig="485" w:dyaOrig="312" w14:anchorId="7EA92F2C">
                <v:shape id="_x0000_i1028" type="#_x0000_t75" style="width:24.2pt;height:15.55pt" o:ole="">
                  <v:imagedata r:id="rId16" o:title=""/>
                </v:shape>
                <o:OLEObject Type="Embed" ProgID="Equation.AxMath" ShapeID="_x0000_i1028" DrawAspect="Content" ObjectID="_1645317572" r:id="rId17"/>
              </w:object>
            </w:r>
          </w:p>
        </w:tc>
        <w:tc>
          <w:tcPr>
            <w:tcW w:w="3260" w:type="dxa"/>
            <w:tcBorders>
              <w:top w:val="nil"/>
              <w:left w:val="nil"/>
              <w:bottom w:val="nil"/>
            </w:tcBorders>
            <w:shd w:val="clear" w:color="auto" w:fill="auto"/>
            <w:vAlign w:val="center"/>
          </w:tcPr>
          <w:p w14:paraId="71E0B527" w14:textId="3DE10495" w:rsidR="00B9347B" w:rsidRPr="003623DD" w:rsidRDefault="00C73C0C" w:rsidP="00C73C0C">
            <w:pPr>
              <w:pStyle w:val="-5"/>
              <w:spacing w:line="340" w:lineRule="exact"/>
              <w:jc w:val="center"/>
            </w:pPr>
            <w:r>
              <w:rPr>
                <w:rFonts w:hint="eastAsia"/>
              </w:rPr>
              <w:t>g</w:t>
            </w:r>
            <w:r>
              <w:t>ood review rate</w:t>
            </w:r>
          </w:p>
        </w:tc>
      </w:tr>
      <w:tr w:rsidR="00B9347B" w:rsidRPr="003623DD" w14:paraId="36389363" w14:textId="77777777" w:rsidTr="00C73C0C">
        <w:trPr>
          <w:trHeight w:val="340"/>
          <w:jc w:val="center"/>
        </w:trPr>
        <w:tc>
          <w:tcPr>
            <w:tcW w:w="1843" w:type="dxa"/>
            <w:tcBorders>
              <w:top w:val="nil"/>
              <w:bottom w:val="nil"/>
              <w:right w:val="nil"/>
            </w:tcBorders>
            <w:shd w:val="clear" w:color="auto" w:fill="auto"/>
            <w:vAlign w:val="center"/>
          </w:tcPr>
          <w:p w14:paraId="14CDFD63" w14:textId="60C1AA04" w:rsidR="00B9347B" w:rsidRPr="003623DD" w:rsidRDefault="00C73C0C" w:rsidP="00C73C0C">
            <w:pPr>
              <w:pStyle w:val="-4"/>
              <w:spacing w:line="340" w:lineRule="exact"/>
            </w:pPr>
            <w:r w:rsidRPr="00C73C0C">
              <w:rPr>
                <w:position w:val="-10"/>
              </w:rPr>
              <w:object w:dxaOrig="365" w:dyaOrig="312" w14:anchorId="120ACD6F">
                <v:shape id="_x0000_i1029" type="#_x0000_t75" style="width:18.45pt;height:15.55pt" o:ole="">
                  <v:imagedata r:id="rId18" o:title=""/>
                </v:shape>
                <o:OLEObject Type="Embed" ProgID="Equation.AxMath" ShapeID="_x0000_i1029" DrawAspect="Content" ObjectID="_1645317573" r:id="rId19"/>
              </w:object>
            </w:r>
          </w:p>
        </w:tc>
        <w:tc>
          <w:tcPr>
            <w:tcW w:w="3260" w:type="dxa"/>
            <w:tcBorders>
              <w:top w:val="nil"/>
              <w:left w:val="nil"/>
              <w:bottom w:val="nil"/>
            </w:tcBorders>
            <w:shd w:val="clear" w:color="auto" w:fill="auto"/>
            <w:vAlign w:val="center"/>
          </w:tcPr>
          <w:p w14:paraId="3D7E6D6C" w14:textId="203E7114" w:rsidR="00B9347B" w:rsidRPr="003623DD" w:rsidRDefault="00C73C0C" w:rsidP="00C73C0C">
            <w:pPr>
              <w:pStyle w:val="-5"/>
              <w:spacing w:line="340" w:lineRule="exact"/>
              <w:jc w:val="center"/>
            </w:pPr>
            <w:r>
              <w:rPr>
                <w:rFonts w:hint="eastAsia"/>
              </w:rPr>
              <w:t>b</w:t>
            </w:r>
            <w:r>
              <w:t>ad review rate</w:t>
            </w:r>
          </w:p>
        </w:tc>
      </w:tr>
      <w:tr w:rsidR="00B9347B" w:rsidRPr="003623DD" w14:paraId="1722D63B" w14:textId="77777777" w:rsidTr="00C73C0C">
        <w:trPr>
          <w:trHeight w:val="340"/>
          <w:jc w:val="center"/>
        </w:trPr>
        <w:tc>
          <w:tcPr>
            <w:tcW w:w="1843" w:type="dxa"/>
            <w:tcBorders>
              <w:top w:val="nil"/>
              <w:bottom w:val="nil"/>
              <w:right w:val="nil"/>
            </w:tcBorders>
            <w:shd w:val="clear" w:color="auto" w:fill="auto"/>
            <w:vAlign w:val="center"/>
          </w:tcPr>
          <w:p w14:paraId="337B1DEC" w14:textId="725393A4" w:rsidR="00B9347B" w:rsidRPr="003623DD" w:rsidRDefault="00C73C0C" w:rsidP="00C73C0C">
            <w:pPr>
              <w:pStyle w:val="-4"/>
              <w:spacing w:line="340" w:lineRule="exact"/>
            </w:pPr>
            <w:r w:rsidRPr="00C73C0C">
              <w:rPr>
                <w:position w:val="-10"/>
              </w:rPr>
              <w:object w:dxaOrig="267" w:dyaOrig="312" w14:anchorId="17F8C015">
                <v:shape id="_x0000_i1030" type="#_x0000_t75" style="width:13.25pt;height:15.55pt" o:ole="">
                  <v:imagedata r:id="rId20" o:title=""/>
                </v:shape>
                <o:OLEObject Type="Embed" ProgID="Equation.AxMath" ShapeID="_x0000_i1030" DrawAspect="Content" ObjectID="_1645317574" r:id="rId21"/>
              </w:object>
            </w:r>
          </w:p>
        </w:tc>
        <w:tc>
          <w:tcPr>
            <w:tcW w:w="3260" w:type="dxa"/>
            <w:tcBorders>
              <w:top w:val="nil"/>
              <w:left w:val="nil"/>
              <w:bottom w:val="nil"/>
            </w:tcBorders>
            <w:shd w:val="clear" w:color="auto" w:fill="auto"/>
            <w:vAlign w:val="center"/>
          </w:tcPr>
          <w:p w14:paraId="1537C23A" w14:textId="076A7F67" w:rsidR="00B9347B" w:rsidRPr="003623DD" w:rsidRDefault="00C73C0C" w:rsidP="00C73C0C">
            <w:pPr>
              <w:pStyle w:val="-5"/>
              <w:spacing w:line="340" w:lineRule="exact"/>
              <w:jc w:val="center"/>
            </w:pPr>
            <w:r w:rsidRPr="00C73C0C">
              <w:t>evaluation matrix</w:t>
            </w:r>
          </w:p>
        </w:tc>
      </w:tr>
      <w:tr w:rsidR="00B9347B" w:rsidRPr="003623DD" w14:paraId="17062DD5" w14:textId="77777777" w:rsidTr="006E4F13">
        <w:trPr>
          <w:trHeight w:val="340"/>
          <w:jc w:val="center"/>
        </w:trPr>
        <w:tc>
          <w:tcPr>
            <w:tcW w:w="1843" w:type="dxa"/>
            <w:tcBorders>
              <w:top w:val="nil"/>
              <w:bottom w:val="thickThinSmallGap" w:sz="12" w:space="0" w:color="auto"/>
              <w:right w:val="nil"/>
            </w:tcBorders>
            <w:shd w:val="clear" w:color="auto" w:fill="auto"/>
            <w:vAlign w:val="center"/>
          </w:tcPr>
          <w:p w14:paraId="2E8160E3" w14:textId="4831CA02" w:rsidR="00B9347B" w:rsidRPr="003623DD" w:rsidRDefault="00C73C0C" w:rsidP="00C73C0C">
            <w:pPr>
              <w:pStyle w:val="-4"/>
              <w:spacing w:line="340" w:lineRule="exact"/>
            </w:pPr>
            <w:r w:rsidRPr="00C73C0C">
              <w:rPr>
                <w:position w:val="-10"/>
              </w:rPr>
              <w:object w:dxaOrig="298" w:dyaOrig="312" w14:anchorId="762E3E57">
                <v:shape id="_x0000_i1031" type="#_x0000_t75" style="width:15pt;height:15.55pt" o:ole="">
                  <v:imagedata r:id="rId22" o:title=""/>
                </v:shape>
                <o:OLEObject Type="Embed" ProgID="Equation.AxMath" ShapeID="_x0000_i1031" DrawAspect="Content" ObjectID="_1645317575" r:id="rId23"/>
              </w:object>
            </w:r>
          </w:p>
        </w:tc>
        <w:tc>
          <w:tcPr>
            <w:tcW w:w="3260" w:type="dxa"/>
            <w:tcBorders>
              <w:top w:val="nil"/>
              <w:left w:val="nil"/>
              <w:bottom w:val="thickThinSmallGap" w:sz="12" w:space="0" w:color="auto"/>
            </w:tcBorders>
            <w:shd w:val="clear" w:color="auto" w:fill="auto"/>
            <w:vAlign w:val="center"/>
          </w:tcPr>
          <w:p w14:paraId="346EBAEF" w14:textId="587D454E" w:rsidR="00B9347B" w:rsidRPr="003623DD" w:rsidRDefault="00C73C0C" w:rsidP="00C73C0C">
            <w:pPr>
              <w:pStyle w:val="-5"/>
              <w:spacing w:line="340" w:lineRule="exact"/>
              <w:jc w:val="center"/>
            </w:pPr>
            <w:r w:rsidRPr="00C73C0C">
              <w:t>Spearman</w:t>
            </w:r>
            <w:r>
              <w:t xml:space="preserve"> coefficient</w:t>
            </w:r>
          </w:p>
        </w:tc>
      </w:tr>
    </w:tbl>
    <w:p w14:paraId="46FE7644" w14:textId="77777777" w:rsidR="00D72237" w:rsidRPr="00C73C0C" w:rsidRDefault="00D72237" w:rsidP="00C73C0C">
      <w:pPr>
        <w:pStyle w:val="-"/>
        <w:numPr>
          <w:ilvl w:val="0"/>
          <w:numId w:val="0"/>
        </w:numPr>
        <w:rPr>
          <w:rFonts w:eastAsiaTheme="minorEastAsia"/>
        </w:rPr>
      </w:pPr>
    </w:p>
    <w:p w14:paraId="26FF9237" w14:textId="6830AF85" w:rsidR="00961F17" w:rsidRPr="00F65A65" w:rsidRDefault="00687D8E" w:rsidP="00F65A65">
      <w:pPr>
        <w:pStyle w:val="11"/>
        <w:spacing w:before="156" w:after="156"/>
        <w:rPr>
          <w:rFonts w:ascii="Times New Roman" w:hAnsi="Times New Roman"/>
        </w:rPr>
      </w:pPr>
      <w:bookmarkStart w:id="6" w:name="_Toc34703792"/>
      <w:r>
        <w:rPr>
          <w:rFonts w:ascii="Times New Roman" w:hAnsi="Times New Roman"/>
        </w:rPr>
        <w:t>3</w:t>
      </w:r>
      <w:r w:rsidR="009E5BAB" w:rsidRPr="003623DD">
        <w:rPr>
          <w:rFonts w:ascii="Times New Roman" w:hAnsi="Times New Roman"/>
        </w:rPr>
        <w:tab/>
      </w:r>
      <w:r w:rsidR="00C73C0C" w:rsidRPr="00C73C0C">
        <w:rPr>
          <w:rFonts w:ascii="Times New Roman" w:hAnsi="Times New Roman"/>
        </w:rPr>
        <w:t>Related work</w:t>
      </w:r>
      <w:r w:rsidR="00C73C0C">
        <w:rPr>
          <w:rFonts w:ascii="Times New Roman" w:hAnsi="Times New Roman"/>
        </w:rPr>
        <w:t>s</w:t>
      </w:r>
      <w:bookmarkEnd w:id="6"/>
    </w:p>
    <w:p w14:paraId="33E53590" w14:textId="4B850C60" w:rsidR="00C73C0C" w:rsidRPr="00C73C0C" w:rsidRDefault="00E31E12" w:rsidP="00C73C0C">
      <w:pPr>
        <w:pStyle w:val="112"/>
        <w:rPr>
          <w:rFonts w:eastAsiaTheme="minorEastAsia"/>
        </w:rPr>
      </w:pPr>
      <w:bookmarkStart w:id="7" w:name="_Toc34703793"/>
      <w:r>
        <w:t>3</w:t>
      </w:r>
      <w:r w:rsidR="001B1DAD" w:rsidRPr="003623DD">
        <w:t>.1</w:t>
      </w:r>
      <w:r w:rsidR="00314E13">
        <w:t xml:space="preserve"> </w:t>
      </w:r>
      <w:r w:rsidR="00C73C0C" w:rsidRPr="00C73C0C">
        <w:t>GBDT algorithm</w:t>
      </w:r>
      <w:bookmarkEnd w:id="7"/>
    </w:p>
    <w:p w14:paraId="3D2E2197" w14:textId="77777777" w:rsidR="00C73C0C" w:rsidRPr="00C73C0C" w:rsidRDefault="00C73C0C" w:rsidP="00C73C0C">
      <w:pPr>
        <w:pStyle w:val="Af9"/>
        <w:ind w:firstLine="0"/>
        <w:rPr>
          <w:rFonts w:eastAsiaTheme="minorEastAsia"/>
        </w:rPr>
      </w:pPr>
      <w:r>
        <w:rPr>
          <w:rFonts w:eastAsiaTheme="minorEastAsia"/>
        </w:rPr>
        <w:tab/>
      </w:r>
      <w:r w:rsidRPr="00C73C0C">
        <w:rPr>
          <w:rFonts w:eastAsiaTheme="minorEastAsia"/>
        </w:rPr>
        <w:t>GBDT is a machine learning model integrating multiple decision trees.</w:t>
      </w:r>
      <w:r w:rsidRPr="00C73C0C">
        <w:rPr>
          <w:rFonts w:eastAsiaTheme="minorEastAsia" w:hint="eastAsia"/>
        </w:rPr>
        <w:t xml:space="preserve"> </w:t>
      </w:r>
      <w:r w:rsidRPr="00C73C0C">
        <w:rPr>
          <w:rFonts w:eastAsiaTheme="minorEastAsia"/>
        </w:rPr>
        <w:t>GBDT’s full name is gradient descent tree, and is one of the best algorithms to fit the real distribution in the traditional machine learning algorithm. It is effective, accurate and interpretable, and has achieved superior results in many machine learning tasks. Through multiple iterations, each iteration produces a weak classifier model, and each classifier is trained on the basis of the residual of the previous one. The requirements for weak classifiers are generally simple enough, with low variance and high deviation.</w:t>
      </w:r>
      <w:r w:rsidRPr="00C73C0C">
        <w:rPr>
          <w:rFonts w:eastAsiaTheme="minorEastAsia" w:hint="eastAsia"/>
        </w:rPr>
        <w:t xml:space="preserve"> </w:t>
      </w:r>
      <w:r w:rsidRPr="00C73C0C">
        <w:rPr>
          <w:rFonts w:eastAsiaTheme="minorEastAsia"/>
        </w:rPr>
        <w:t>Because the training process is to reduce the deviation and to improve the accuracy of the final classifier. However, GBDT has a fatal disadvantage -- it is very slow and needs to traverse the data countless times, resulting in its limited application.</w:t>
      </w:r>
    </w:p>
    <w:p w14:paraId="199C4941" w14:textId="67B10CD8" w:rsidR="00C73C0C" w:rsidRPr="00C73C0C" w:rsidRDefault="00C73C0C" w:rsidP="00C73C0C">
      <w:pPr>
        <w:pStyle w:val="112"/>
        <w:rPr>
          <w:rFonts w:eastAsiaTheme="minorEastAsia"/>
        </w:rPr>
      </w:pPr>
      <w:bookmarkStart w:id="8" w:name="_Toc34703794"/>
      <w:r>
        <w:lastRenderedPageBreak/>
        <w:t>3</w:t>
      </w:r>
      <w:r w:rsidRPr="003623DD">
        <w:t>.</w:t>
      </w:r>
      <w:r>
        <w:t xml:space="preserve">2 </w:t>
      </w:r>
      <w:r w:rsidRPr="00C73C0C">
        <w:rPr>
          <w:bCs/>
        </w:rPr>
        <w:t>Fuzzy comprehensive evaluation model</w:t>
      </w:r>
      <w:bookmarkEnd w:id="8"/>
    </w:p>
    <w:p w14:paraId="3C595BE0" w14:textId="4FA625DB" w:rsidR="00497BC5" w:rsidRPr="00C73C0C" w:rsidRDefault="00C73C0C" w:rsidP="00A341EB">
      <w:pPr>
        <w:pStyle w:val="Af9"/>
        <w:ind w:firstLine="0"/>
        <w:rPr>
          <w:rFonts w:eastAsiaTheme="minorEastAsia"/>
        </w:rPr>
      </w:pPr>
      <w:r>
        <w:rPr>
          <w:rFonts w:eastAsiaTheme="minorEastAsia"/>
        </w:rPr>
        <w:tab/>
      </w:r>
      <w:r w:rsidRPr="003230B7">
        <w:rPr>
          <w:rFonts w:eastAsia="宋体"/>
        </w:rPr>
        <w:t>Fuzzy comprehensive evaluation method is widely used in fuzzy mathematics. In the evaluation of a certain transaction, such a kind of problem is often encountered. Because the evaluation transaction is determined by many factors, it is necessary to evaluate each factor. On the basis of each factor making a separate comment, how to consider all factors and make a comprehensive comment is a comprehensive evaluation problem. Fuzzy comprehensive evaluation is a very effective multi factor decision-making method to make a comprehensive evaluation of things affected by many factors. Its characteristic is that the evaluation results are not absolutely positive or negative, but represented by a fuzzy set.</w:t>
      </w:r>
    </w:p>
    <w:p w14:paraId="4D75AA5D" w14:textId="067106BB" w:rsidR="00BE2C2E" w:rsidRDefault="00F34407" w:rsidP="00BE2C2E">
      <w:pPr>
        <w:pStyle w:val="11"/>
        <w:spacing w:before="156" w:after="156"/>
        <w:rPr>
          <w:rFonts w:ascii="Times New Roman" w:hAnsi="Times New Roman"/>
        </w:rPr>
      </w:pPr>
      <w:bookmarkStart w:id="9" w:name="_Toc34703795"/>
      <w:r>
        <w:rPr>
          <w:rFonts w:ascii="Times New Roman" w:hAnsi="Times New Roman"/>
        </w:rPr>
        <w:t>4</w:t>
      </w:r>
      <w:r w:rsidR="00BE2C2E" w:rsidRPr="003623DD">
        <w:rPr>
          <w:rFonts w:ascii="Times New Roman" w:hAnsi="Times New Roman"/>
        </w:rPr>
        <w:tab/>
      </w:r>
      <w:r w:rsidR="00C73C0C" w:rsidRPr="00C73C0C">
        <w:rPr>
          <w:rFonts w:ascii="Times New Roman" w:hAnsi="Times New Roman" w:hint="eastAsia"/>
          <w:bCs/>
        </w:rPr>
        <w:t>M</w:t>
      </w:r>
      <w:r w:rsidR="00C73C0C" w:rsidRPr="00C73C0C">
        <w:rPr>
          <w:rFonts w:ascii="Times New Roman" w:hAnsi="Times New Roman"/>
          <w:bCs/>
        </w:rPr>
        <w:t>odeling and Analysis</w:t>
      </w:r>
      <w:bookmarkEnd w:id="9"/>
      <w:r w:rsidR="008E7E14" w:rsidRPr="003623DD">
        <w:rPr>
          <w:rFonts w:ascii="Times New Roman" w:hAnsi="Times New Roman"/>
        </w:rPr>
        <w:t xml:space="preserve"> </w:t>
      </w:r>
    </w:p>
    <w:p w14:paraId="391BE769" w14:textId="66C61ABB" w:rsidR="0075091C" w:rsidRPr="0075091C" w:rsidRDefault="0075091C" w:rsidP="0075091C">
      <w:pPr>
        <w:ind w:firstLine="420"/>
        <w:rPr>
          <w:sz w:val="24"/>
          <w:szCs w:val="24"/>
        </w:rPr>
      </w:pPr>
      <w:r w:rsidRPr="003230B7">
        <w:rPr>
          <w:sz w:val="24"/>
          <w:szCs w:val="24"/>
        </w:rPr>
        <w:t>Through certain data analysis and processing, the L</w:t>
      </w:r>
      <w:r w:rsidR="006649BB">
        <w:rPr>
          <w:rFonts w:hint="eastAsia"/>
          <w:sz w:val="24"/>
          <w:szCs w:val="24"/>
        </w:rPr>
        <w:t>i</w:t>
      </w:r>
      <w:r w:rsidR="006649BB">
        <w:rPr>
          <w:sz w:val="24"/>
          <w:szCs w:val="24"/>
        </w:rPr>
        <w:t>ght</w:t>
      </w:r>
      <w:r w:rsidRPr="003230B7">
        <w:rPr>
          <w:sz w:val="24"/>
          <w:szCs w:val="24"/>
        </w:rPr>
        <w:t>GB</w:t>
      </w:r>
      <w:r w:rsidR="006649BB">
        <w:rPr>
          <w:sz w:val="24"/>
          <w:szCs w:val="24"/>
        </w:rPr>
        <w:t>M</w:t>
      </w:r>
      <w:r w:rsidRPr="003230B7">
        <w:rPr>
          <w:sz w:val="24"/>
          <w:szCs w:val="24"/>
        </w:rPr>
        <w:t xml:space="preserve"> model in machine learning is used to model the data, and the quantitative mathematical model is obtained to help Sunshine Company analyze the market, and finally achieve certain success</w:t>
      </w:r>
      <w:r>
        <w:rPr>
          <w:sz w:val="24"/>
          <w:szCs w:val="24"/>
        </w:rPr>
        <w:t>.</w:t>
      </w:r>
    </w:p>
    <w:p w14:paraId="48D2E7EF" w14:textId="5660D4DF" w:rsidR="0075091C" w:rsidRDefault="00AA53B0" w:rsidP="0075091C">
      <w:pPr>
        <w:pStyle w:val="112"/>
        <w:rPr>
          <w:rFonts w:eastAsiaTheme="minorEastAsia"/>
        </w:rPr>
      </w:pPr>
      <w:bookmarkStart w:id="10" w:name="_Toc34703796"/>
      <w:r>
        <w:t>4</w:t>
      </w:r>
      <w:r w:rsidR="00BE2C2E" w:rsidRPr="003623DD">
        <w:t>.</w:t>
      </w:r>
      <w:r w:rsidR="00FA1B41">
        <w:t>1</w:t>
      </w:r>
      <w:r w:rsidR="0075091C" w:rsidRPr="0075091C">
        <w:rPr>
          <w:rFonts w:hint="eastAsia"/>
          <w:bCs/>
        </w:rPr>
        <w:t xml:space="preserve"> Data</w:t>
      </w:r>
      <w:r w:rsidR="0075091C" w:rsidRPr="0075091C">
        <w:rPr>
          <w:bCs/>
        </w:rPr>
        <w:t xml:space="preserve"> Preprocessing</w:t>
      </w:r>
      <w:bookmarkEnd w:id="10"/>
    </w:p>
    <w:p w14:paraId="51B8B39E" w14:textId="77777777" w:rsidR="0075091C" w:rsidRPr="0075091C" w:rsidRDefault="0075091C" w:rsidP="0075091C">
      <w:pPr>
        <w:rPr>
          <w:sz w:val="24"/>
          <w:szCs w:val="24"/>
        </w:rPr>
      </w:pPr>
      <w:r>
        <w:tab/>
      </w:r>
      <w:r w:rsidRPr="0075091C">
        <w:rPr>
          <w:sz w:val="24"/>
          <w:szCs w:val="24"/>
        </w:rPr>
        <w:t>The title presents three annexes, which respectively provide data on the three categories of hair dryer, dryer and pacifier: 11470, 1615 and 18939. Also, the three data sets provided contain product user ratings and reviews extracted from the Amazon Customer Reviews Dataset thru Amazon Simple Storage Service(Amazon S3). Meanwhile, in each attachment, each row of data contains information of 15 categories of the commodity, and each category represents the specific meaning as shown in the following table1.</w:t>
      </w:r>
    </w:p>
    <w:p w14:paraId="35CF89F8" w14:textId="77777777" w:rsidR="0075091C" w:rsidRPr="00C32AE0" w:rsidRDefault="0075091C" w:rsidP="0075091C">
      <w:pPr>
        <w:jc w:val="center"/>
        <w:rPr>
          <w:sz w:val="22"/>
          <w:szCs w:val="22"/>
        </w:rPr>
      </w:pPr>
      <w:r w:rsidRPr="00C32AE0">
        <w:rPr>
          <w:sz w:val="22"/>
          <w:szCs w:val="22"/>
        </w:rPr>
        <w:t>Table 1: The specific meaning of category</w:t>
      </w:r>
    </w:p>
    <w:tbl>
      <w:tblPr>
        <w:tblW w:w="0" w:type="auto"/>
        <w:jc w:val="center"/>
        <w:tblBorders>
          <w:top w:val="thinThickSmallGap" w:sz="12" w:space="0" w:color="auto"/>
          <w:bottom w:val="thickThinSmallGap" w:sz="12" w:space="0" w:color="auto"/>
          <w:insideH w:val="single" w:sz="4" w:space="0" w:color="auto"/>
          <w:insideV w:val="single" w:sz="4" w:space="0" w:color="auto"/>
        </w:tblBorders>
        <w:tblLook w:val="04A0" w:firstRow="1" w:lastRow="0" w:firstColumn="1" w:lastColumn="0" w:noHBand="0" w:noVBand="1"/>
      </w:tblPr>
      <w:tblGrid>
        <w:gridCol w:w="3421"/>
        <w:gridCol w:w="4500"/>
      </w:tblGrid>
      <w:tr w:rsidR="0075091C" w:rsidRPr="0075091C" w14:paraId="66A3CF3B" w14:textId="77777777" w:rsidTr="00F92476">
        <w:trPr>
          <w:jc w:val="center"/>
        </w:trPr>
        <w:tc>
          <w:tcPr>
            <w:tcW w:w="3421" w:type="dxa"/>
            <w:shd w:val="clear" w:color="auto" w:fill="FFFFFF"/>
            <w:vAlign w:val="center"/>
          </w:tcPr>
          <w:p w14:paraId="75ECB333" w14:textId="77777777" w:rsidR="0075091C" w:rsidRPr="0075091C" w:rsidRDefault="0075091C" w:rsidP="00F92476">
            <w:pPr>
              <w:jc w:val="center"/>
              <w:rPr>
                <w:sz w:val="24"/>
                <w:szCs w:val="24"/>
              </w:rPr>
            </w:pPr>
            <w:r w:rsidRPr="0075091C">
              <w:rPr>
                <w:sz w:val="24"/>
                <w:szCs w:val="24"/>
              </w:rPr>
              <w:t>marketplace (string)</w:t>
            </w:r>
          </w:p>
        </w:tc>
        <w:tc>
          <w:tcPr>
            <w:tcW w:w="4500" w:type="dxa"/>
            <w:shd w:val="clear" w:color="auto" w:fill="FFFFFF"/>
            <w:vAlign w:val="center"/>
          </w:tcPr>
          <w:p w14:paraId="14A3B001" w14:textId="4E9214C0" w:rsidR="0075091C" w:rsidRPr="0075091C" w:rsidRDefault="0075091C" w:rsidP="00F92476">
            <w:pPr>
              <w:jc w:val="center"/>
              <w:rPr>
                <w:sz w:val="24"/>
                <w:szCs w:val="24"/>
              </w:rPr>
            </w:pPr>
            <w:r w:rsidRPr="0075091C">
              <w:rPr>
                <w:sz w:val="24"/>
                <w:szCs w:val="24"/>
              </w:rPr>
              <w:t>2 letter country code of the marketplace where the review was written.</w:t>
            </w:r>
          </w:p>
        </w:tc>
      </w:tr>
      <w:tr w:rsidR="0075091C" w:rsidRPr="0075091C" w14:paraId="2ABBB366" w14:textId="77777777" w:rsidTr="00F92476">
        <w:trPr>
          <w:jc w:val="center"/>
        </w:trPr>
        <w:tc>
          <w:tcPr>
            <w:tcW w:w="3421" w:type="dxa"/>
            <w:shd w:val="clear" w:color="auto" w:fill="FFFFFF"/>
            <w:vAlign w:val="center"/>
          </w:tcPr>
          <w:p w14:paraId="35520578" w14:textId="77777777" w:rsidR="0075091C" w:rsidRPr="0075091C" w:rsidRDefault="0075091C" w:rsidP="00F92476">
            <w:pPr>
              <w:jc w:val="center"/>
              <w:rPr>
                <w:sz w:val="24"/>
                <w:szCs w:val="24"/>
              </w:rPr>
            </w:pPr>
            <w:r w:rsidRPr="0075091C">
              <w:rPr>
                <w:sz w:val="24"/>
                <w:szCs w:val="24"/>
              </w:rPr>
              <w:t>customer_id (string)</w:t>
            </w:r>
          </w:p>
        </w:tc>
        <w:tc>
          <w:tcPr>
            <w:tcW w:w="4500" w:type="dxa"/>
            <w:shd w:val="clear" w:color="auto" w:fill="FFFFFF"/>
            <w:vAlign w:val="center"/>
          </w:tcPr>
          <w:p w14:paraId="26A889D0" w14:textId="1BF8CD8A" w:rsidR="0075091C" w:rsidRPr="0075091C" w:rsidRDefault="0075091C" w:rsidP="00F92476">
            <w:pPr>
              <w:jc w:val="center"/>
              <w:rPr>
                <w:sz w:val="24"/>
                <w:szCs w:val="24"/>
              </w:rPr>
            </w:pPr>
            <w:r w:rsidRPr="0075091C">
              <w:rPr>
                <w:sz w:val="24"/>
                <w:szCs w:val="24"/>
              </w:rPr>
              <w:t>Random identifier that can be used to aggregate reviews written by a single author.</w:t>
            </w:r>
          </w:p>
        </w:tc>
      </w:tr>
      <w:tr w:rsidR="0075091C" w:rsidRPr="0075091C" w14:paraId="14597984" w14:textId="77777777" w:rsidTr="00F92476">
        <w:trPr>
          <w:jc w:val="center"/>
        </w:trPr>
        <w:tc>
          <w:tcPr>
            <w:tcW w:w="3421" w:type="dxa"/>
            <w:shd w:val="clear" w:color="auto" w:fill="FFFFFF"/>
            <w:vAlign w:val="center"/>
          </w:tcPr>
          <w:p w14:paraId="7DDE2ACA" w14:textId="77777777" w:rsidR="0075091C" w:rsidRPr="0075091C" w:rsidRDefault="0075091C" w:rsidP="00F92476">
            <w:pPr>
              <w:jc w:val="center"/>
              <w:rPr>
                <w:sz w:val="24"/>
                <w:szCs w:val="24"/>
              </w:rPr>
            </w:pPr>
            <w:r w:rsidRPr="0075091C">
              <w:rPr>
                <w:sz w:val="24"/>
                <w:szCs w:val="24"/>
              </w:rPr>
              <w:t>review_id (string)</w:t>
            </w:r>
          </w:p>
        </w:tc>
        <w:tc>
          <w:tcPr>
            <w:tcW w:w="4500" w:type="dxa"/>
            <w:shd w:val="clear" w:color="auto" w:fill="FFFFFF"/>
            <w:vAlign w:val="center"/>
          </w:tcPr>
          <w:p w14:paraId="4F1C8650" w14:textId="0530EF44" w:rsidR="0075091C" w:rsidRPr="0075091C" w:rsidRDefault="0075091C" w:rsidP="00F92476">
            <w:pPr>
              <w:jc w:val="center"/>
              <w:rPr>
                <w:sz w:val="24"/>
                <w:szCs w:val="24"/>
              </w:rPr>
            </w:pPr>
            <w:r w:rsidRPr="0075091C">
              <w:rPr>
                <w:sz w:val="24"/>
                <w:szCs w:val="24"/>
              </w:rPr>
              <w:t>The unique ID of the review.</w:t>
            </w:r>
          </w:p>
        </w:tc>
      </w:tr>
      <w:tr w:rsidR="0075091C" w:rsidRPr="0075091C" w14:paraId="14D6AD4B" w14:textId="77777777" w:rsidTr="00F92476">
        <w:trPr>
          <w:jc w:val="center"/>
        </w:trPr>
        <w:tc>
          <w:tcPr>
            <w:tcW w:w="3421" w:type="dxa"/>
            <w:shd w:val="clear" w:color="auto" w:fill="FFFFFF"/>
            <w:vAlign w:val="center"/>
          </w:tcPr>
          <w:p w14:paraId="4797773F" w14:textId="77777777" w:rsidR="0075091C" w:rsidRPr="0075091C" w:rsidRDefault="0075091C" w:rsidP="00F92476">
            <w:pPr>
              <w:jc w:val="center"/>
              <w:rPr>
                <w:sz w:val="24"/>
                <w:szCs w:val="24"/>
              </w:rPr>
            </w:pPr>
            <w:r w:rsidRPr="0075091C">
              <w:rPr>
                <w:sz w:val="24"/>
                <w:szCs w:val="24"/>
              </w:rPr>
              <w:t>product_id (string)</w:t>
            </w:r>
          </w:p>
        </w:tc>
        <w:tc>
          <w:tcPr>
            <w:tcW w:w="4500" w:type="dxa"/>
            <w:shd w:val="clear" w:color="auto" w:fill="FFFFFF"/>
            <w:vAlign w:val="center"/>
          </w:tcPr>
          <w:p w14:paraId="18C691DE" w14:textId="5FDB71B2" w:rsidR="0075091C" w:rsidRPr="0075091C" w:rsidRDefault="0075091C" w:rsidP="00F92476">
            <w:pPr>
              <w:jc w:val="center"/>
              <w:rPr>
                <w:sz w:val="24"/>
                <w:szCs w:val="24"/>
              </w:rPr>
            </w:pPr>
            <w:r w:rsidRPr="0075091C">
              <w:rPr>
                <w:sz w:val="24"/>
                <w:szCs w:val="24"/>
              </w:rPr>
              <w:t>The unique Product ID the review pertains to.</w:t>
            </w:r>
          </w:p>
        </w:tc>
      </w:tr>
      <w:tr w:rsidR="0075091C" w:rsidRPr="0075091C" w14:paraId="703D9B53" w14:textId="77777777" w:rsidTr="00F92476">
        <w:trPr>
          <w:jc w:val="center"/>
        </w:trPr>
        <w:tc>
          <w:tcPr>
            <w:tcW w:w="3421" w:type="dxa"/>
            <w:shd w:val="clear" w:color="auto" w:fill="FFFFFF"/>
            <w:vAlign w:val="center"/>
          </w:tcPr>
          <w:p w14:paraId="0AC2E034" w14:textId="77777777" w:rsidR="0075091C" w:rsidRPr="0075091C" w:rsidRDefault="0075091C" w:rsidP="00F92476">
            <w:pPr>
              <w:jc w:val="center"/>
              <w:rPr>
                <w:sz w:val="24"/>
                <w:szCs w:val="24"/>
              </w:rPr>
            </w:pPr>
            <w:r w:rsidRPr="0075091C">
              <w:rPr>
                <w:sz w:val="24"/>
                <w:szCs w:val="24"/>
              </w:rPr>
              <w:t>product_parent (string)</w:t>
            </w:r>
          </w:p>
        </w:tc>
        <w:tc>
          <w:tcPr>
            <w:tcW w:w="4500" w:type="dxa"/>
            <w:shd w:val="clear" w:color="auto" w:fill="FFFFFF"/>
            <w:vAlign w:val="center"/>
          </w:tcPr>
          <w:p w14:paraId="711FE914" w14:textId="6EF2812C" w:rsidR="0075091C" w:rsidRPr="0075091C" w:rsidRDefault="0075091C" w:rsidP="00F92476">
            <w:pPr>
              <w:jc w:val="center"/>
              <w:rPr>
                <w:sz w:val="24"/>
                <w:szCs w:val="24"/>
              </w:rPr>
            </w:pPr>
            <w:r w:rsidRPr="0075091C">
              <w:rPr>
                <w:sz w:val="24"/>
                <w:szCs w:val="24"/>
              </w:rPr>
              <w:t>Random identifier that can be used to aggregate reviews for the same product.</w:t>
            </w:r>
          </w:p>
        </w:tc>
      </w:tr>
      <w:tr w:rsidR="0075091C" w:rsidRPr="0075091C" w14:paraId="3AB242F8" w14:textId="77777777" w:rsidTr="00F92476">
        <w:trPr>
          <w:jc w:val="center"/>
        </w:trPr>
        <w:tc>
          <w:tcPr>
            <w:tcW w:w="3421" w:type="dxa"/>
            <w:shd w:val="clear" w:color="auto" w:fill="FFFFFF"/>
            <w:vAlign w:val="center"/>
          </w:tcPr>
          <w:p w14:paraId="067CB11F" w14:textId="77777777" w:rsidR="0075091C" w:rsidRPr="0075091C" w:rsidRDefault="0075091C" w:rsidP="00F92476">
            <w:pPr>
              <w:jc w:val="center"/>
              <w:rPr>
                <w:sz w:val="24"/>
                <w:szCs w:val="24"/>
              </w:rPr>
            </w:pPr>
            <w:r w:rsidRPr="0075091C">
              <w:rPr>
                <w:sz w:val="24"/>
                <w:szCs w:val="24"/>
              </w:rPr>
              <w:t>product_title (string)</w:t>
            </w:r>
          </w:p>
        </w:tc>
        <w:tc>
          <w:tcPr>
            <w:tcW w:w="4500" w:type="dxa"/>
            <w:shd w:val="clear" w:color="auto" w:fill="FFFFFF"/>
            <w:vAlign w:val="center"/>
          </w:tcPr>
          <w:p w14:paraId="78A3B060" w14:textId="3F386635" w:rsidR="0075091C" w:rsidRPr="0075091C" w:rsidRDefault="0075091C" w:rsidP="00F92476">
            <w:pPr>
              <w:jc w:val="center"/>
              <w:rPr>
                <w:sz w:val="24"/>
                <w:szCs w:val="24"/>
              </w:rPr>
            </w:pPr>
            <w:r w:rsidRPr="0075091C">
              <w:rPr>
                <w:sz w:val="24"/>
                <w:szCs w:val="24"/>
              </w:rPr>
              <w:t>Title of the product.</w:t>
            </w:r>
          </w:p>
        </w:tc>
      </w:tr>
      <w:tr w:rsidR="0075091C" w:rsidRPr="0075091C" w14:paraId="70F51F65" w14:textId="77777777" w:rsidTr="00F92476">
        <w:trPr>
          <w:jc w:val="center"/>
        </w:trPr>
        <w:tc>
          <w:tcPr>
            <w:tcW w:w="3421" w:type="dxa"/>
            <w:shd w:val="clear" w:color="auto" w:fill="FFFFFF"/>
            <w:vAlign w:val="center"/>
          </w:tcPr>
          <w:p w14:paraId="63BFF3BE" w14:textId="77777777" w:rsidR="0075091C" w:rsidRPr="0075091C" w:rsidRDefault="0075091C" w:rsidP="00F92476">
            <w:pPr>
              <w:jc w:val="center"/>
              <w:rPr>
                <w:sz w:val="24"/>
                <w:szCs w:val="24"/>
              </w:rPr>
            </w:pPr>
            <w:r w:rsidRPr="0075091C">
              <w:rPr>
                <w:sz w:val="24"/>
                <w:szCs w:val="24"/>
              </w:rPr>
              <w:t>product_category (string)</w:t>
            </w:r>
          </w:p>
        </w:tc>
        <w:tc>
          <w:tcPr>
            <w:tcW w:w="4500" w:type="dxa"/>
            <w:shd w:val="clear" w:color="auto" w:fill="FFFFFF"/>
            <w:vAlign w:val="center"/>
          </w:tcPr>
          <w:p w14:paraId="55F69D15" w14:textId="69059780" w:rsidR="0075091C" w:rsidRPr="0075091C" w:rsidRDefault="0075091C" w:rsidP="00F92476">
            <w:pPr>
              <w:jc w:val="center"/>
              <w:rPr>
                <w:sz w:val="24"/>
                <w:szCs w:val="24"/>
              </w:rPr>
            </w:pPr>
            <w:r w:rsidRPr="0075091C">
              <w:rPr>
                <w:sz w:val="24"/>
                <w:szCs w:val="24"/>
              </w:rPr>
              <w:t>The major consumer category for the product.</w:t>
            </w:r>
          </w:p>
        </w:tc>
      </w:tr>
      <w:tr w:rsidR="0075091C" w:rsidRPr="0075091C" w14:paraId="05B403FF" w14:textId="77777777" w:rsidTr="00F92476">
        <w:trPr>
          <w:jc w:val="center"/>
        </w:trPr>
        <w:tc>
          <w:tcPr>
            <w:tcW w:w="3421" w:type="dxa"/>
            <w:tcBorders>
              <w:bottom w:val="single" w:sz="4" w:space="0" w:color="auto"/>
            </w:tcBorders>
            <w:shd w:val="clear" w:color="auto" w:fill="FFFFFF"/>
            <w:vAlign w:val="center"/>
          </w:tcPr>
          <w:p w14:paraId="06C24DB2" w14:textId="77777777" w:rsidR="0075091C" w:rsidRPr="0075091C" w:rsidRDefault="0075091C" w:rsidP="00F92476">
            <w:pPr>
              <w:jc w:val="center"/>
              <w:rPr>
                <w:sz w:val="24"/>
                <w:szCs w:val="24"/>
              </w:rPr>
            </w:pPr>
            <w:r w:rsidRPr="0075091C">
              <w:rPr>
                <w:sz w:val="24"/>
                <w:szCs w:val="24"/>
              </w:rPr>
              <w:t>star_rating (int)</w:t>
            </w:r>
          </w:p>
        </w:tc>
        <w:tc>
          <w:tcPr>
            <w:tcW w:w="4500" w:type="dxa"/>
            <w:tcBorders>
              <w:bottom w:val="single" w:sz="4" w:space="0" w:color="auto"/>
            </w:tcBorders>
            <w:shd w:val="clear" w:color="auto" w:fill="FFFFFF"/>
            <w:vAlign w:val="center"/>
          </w:tcPr>
          <w:p w14:paraId="672B5DA2" w14:textId="784F354E" w:rsidR="0075091C" w:rsidRPr="0075091C" w:rsidRDefault="0075091C" w:rsidP="00F92476">
            <w:pPr>
              <w:jc w:val="center"/>
              <w:rPr>
                <w:sz w:val="24"/>
                <w:szCs w:val="24"/>
              </w:rPr>
            </w:pPr>
            <w:r w:rsidRPr="0075091C">
              <w:rPr>
                <w:sz w:val="24"/>
                <w:szCs w:val="24"/>
              </w:rPr>
              <w:t>The 1-5 star rating of the review.</w:t>
            </w:r>
          </w:p>
        </w:tc>
      </w:tr>
      <w:tr w:rsidR="0075091C" w:rsidRPr="0075091C" w14:paraId="6FC80B3A" w14:textId="77777777" w:rsidTr="00F92476">
        <w:trPr>
          <w:jc w:val="center"/>
        </w:trPr>
        <w:tc>
          <w:tcPr>
            <w:tcW w:w="3421" w:type="dxa"/>
            <w:tcBorders>
              <w:top w:val="single" w:sz="4" w:space="0" w:color="auto"/>
              <w:bottom w:val="single" w:sz="4" w:space="0" w:color="auto"/>
            </w:tcBorders>
            <w:shd w:val="clear" w:color="auto" w:fill="FFFFFF"/>
            <w:vAlign w:val="center"/>
          </w:tcPr>
          <w:p w14:paraId="6609EF94" w14:textId="77777777" w:rsidR="0075091C" w:rsidRPr="0075091C" w:rsidRDefault="0075091C" w:rsidP="00F92476">
            <w:pPr>
              <w:jc w:val="center"/>
              <w:rPr>
                <w:sz w:val="24"/>
                <w:szCs w:val="24"/>
              </w:rPr>
            </w:pPr>
            <w:r w:rsidRPr="0075091C">
              <w:rPr>
                <w:sz w:val="24"/>
                <w:szCs w:val="24"/>
              </w:rPr>
              <w:t>helpful_votes (int)</w:t>
            </w:r>
          </w:p>
        </w:tc>
        <w:tc>
          <w:tcPr>
            <w:tcW w:w="4500" w:type="dxa"/>
            <w:tcBorders>
              <w:top w:val="single" w:sz="4" w:space="0" w:color="auto"/>
              <w:bottom w:val="single" w:sz="4" w:space="0" w:color="auto"/>
            </w:tcBorders>
            <w:shd w:val="clear" w:color="auto" w:fill="FFFFFF"/>
            <w:vAlign w:val="center"/>
          </w:tcPr>
          <w:p w14:paraId="2638E579" w14:textId="181DD1CC" w:rsidR="0075091C" w:rsidRPr="0075091C" w:rsidRDefault="0075091C" w:rsidP="00F92476">
            <w:pPr>
              <w:jc w:val="center"/>
              <w:rPr>
                <w:sz w:val="24"/>
                <w:szCs w:val="24"/>
              </w:rPr>
            </w:pPr>
            <w:r w:rsidRPr="0075091C">
              <w:rPr>
                <w:sz w:val="24"/>
                <w:szCs w:val="24"/>
              </w:rPr>
              <w:t>Number of helpful votes.</w:t>
            </w:r>
          </w:p>
        </w:tc>
      </w:tr>
      <w:tr w:rsidR="0075091C" w:rsidRPr="0075091C" w14:paraId="1EB2E07D" w14:textId="77777777" w:rsidTr="00F92476">
        <w:trPr>
          <w:jc w:val="center"/>
        </w:trPr>
        <w:tc>
          <w:tcPr>
            <w:tcW w:w="3421" w:type="dxa"/>
            <w:tcBorders>
              <w:top w:val="single" w:sz="4" w:space="0" w:color="auto"/>
              <w:bottom w:val="single" w:sz="4" w:space="0" w:color="auto"/>
            </w:tcBorders>
            <w:shd w:val="clear" w:color="auto" w:fill="FFFFFF"/>
            <w:vAlign w:val="center"/>
          </w:tcPr>
          <w:p w14:paraId="686399B8" w14:textId="77777777" w:rsidR="0075091C" w:rsidRPr="0075091C" w:rsidRDefault="0075091C" w:rsidP="00F92476">
            <w:pPr>
              <w:jc w:val="center"/>
              <w:rPr>
                <w:sz w:val="24"/>
                <w:szCs w:val="24"/>
              </w:rPr>
            </w:pPr>
            <w:r w:rsidRPr="0075091C">
              <w:rPr>
                <w:sz w:val="24"/>
                <w:szCs w:val="24"/>
              </w:rPr>
              <w:t>total_votes (int)</w:t>
            </w:r>
          </w:p>
        </w:tc>
        <w:tc>
          <w:tcPr>
            <w:tcW w:w="4500" w:type="dxa"/>
            <w:tcBorders>
              <w:top w:val="single" w:sz="4" w:space="0" w:color="auto"/>
              <w:bottom w:val="single" w:sz="4" w:space="0" w:color="auto"/>
            </w:tcBorders>
            <w:shd w:val="clear" w:color="auto" w:fill="FFFFFF"/>
            <w:vAlign w:val="center"/>
          </w:tcPr>
          <w:p w14:paraId="500D062E" w14:textId="4942457B" w:rsidR="0075091C" w:rsidRPr="0075091C" w:rsidRDefault="0075091C" w:rsidP="00F92476">
            <w:pPr>
              <w:jc w:val="center"/>
              <w:rPr>
                <w:sz w:val="24"/>
                <w:szCs w:val="24"/>
              </w:rPr>
            </w:pPr>
            <w:r w:rsidRPr="0075091C">
              <w:rPr>
                <w:sz w:val="24"/>
                <w:szCs w:val="24"/>
              </w:rPr>
              <w:t>Number of total votes the review received.</w:t>
            </w:r>
          </w:p>
        </w:tc>
      </w:tr>
      <w:tr w:rsidR="0075091C" w:rsidRPr="0075091C" w14:paraId="39B291B6" w14:textId="77777777" w:rsidTr="00F92476">
        <w:trPr>
          <w:trHeight w:val="1920"/>
          <w:jc w:val="center"/>
        </w:trPr>
        <w:tc>
          <w:tcPr>
            <w:tcW w:w="3421" w:type="dxa"/>
            <w:tcBorders>
              <w:top w:val="single" w:sz="4" w:space="0" w:color="auto"/>
            </w:tcBorders>
            <w:shd w:val="clear" w:color="auto" w:fill="FFFFFF"/>
            <w:vAlign w:val="center"/>
          </w:tcPr>
          <w:p w14:paraId="4F5AE3B7" w14:textId="77777777" w:rsidR="0075091C" w:rsidRPr="0075091C" w:rsidRDefault="0075091C" w:rsidP="00F92476">
            <w:pPr>
              <w:jc w:val="center"/>
              <w:rPr>
                <w:sz w:val="24"/>
                <w:szCs w:val="24"/>
              </w:rPr>
            </w:pPr>
            <w:r w:rsidRPr="0075091C">
              <w:rPr>
                <w:sz w:val="24"/>
                <w:szCs w:val="24"/>
              </w:rPr>
              <w:lastRenderedPageBreak/>
              <w:t>vine (string)</w:t>
            </w:r>
          </w:p>
        </w:tc>
        <w:tc>
          <w:tcPr>
            <w:tcW w:w="4500" w:type="dxa"/>
            <w:tcBorders>
              <w:top w:val="single" w:sz="4" w:space="0" w:color="auto"/>
            </w:tcBorders>
            <w:shd w:val="clear" w:color="auto" w:fill="FFFFFF"/>
            <w:vAlign w:val="center"/>
          </w:tcPr>
          <w:p w14:paraId="6CDEC82F" w14:textId="07E7D2B1" w:rsidR="0075091C" w:rsidRPr="0075091C" w:rsidRDefault="0075091C" w:rsidP="00F92476">
            <w:pPr>
              <w:jc w:val="center"/>
              <w:rPr>
                <w:sz w:val="24"/>
                <w:szCs w:val="24"/>
              </w:rPr>
            </w:pPr>
            <w:r w:rsidRPr="0075091C">
              <w:rPr>
                <w:sz w:val="24"/>
                <w:szCs w:val="24"/>
              </w:rPr>
              <w:t>Customers are invited to become Amazon Vine Voices based on the trust that they have earned in the Amazon community for writing accurate and insightful reviews. Amazon provides Amazon Vine members with free copies of products that have been submitted to the program by vendors. Amazon doesn't influence the opinions of Amazon Vine members, nor do they modify or edit reviews.</w:t>
            </w:r>
          </w:p>
        </w:tc>
      </w:tr>
      <w:tr w:rsidR="0075091C" w:rsidRPr="0075091C" w14:paraId="52F9430A" w14:textId="77777777" w:rsidTr="00F92476">
        <w:trPr>
          <w:jc w:val="center"/>
        </w:trPr>
        <w:tc>
          <w:tcPr>
            <w:tcW w:w="3421" w:type="dxa"/>
            <w:shd w:val="clear" w:color="auto" w:fill="FFFFFF"/>
            <w:vAlign w:val="center"/>
          </w:tcPr>
          <w:p w14:paraId="128CB67B" w14:textId="77777777" w:rsidR="0075091C" w:rsidRPr="0075091C" w:rsidRDefault="0075091C" w:rsidP="00F92476">
            <w:pPr>
              <w:jc w:val="center"/>
              <w:rPr>
                <w:sz w:val="24"/>
                <w:szCs w:val="24"/>
              </w:rPr>
            </w:pPr>
            <w:r w:rsidRPr="0075091C">
              <w:rPr>
                <w:sz w:val="24"/>
                <w:szCs w:val="24"/>
              </w:rPr>
              <w:t>verified_purchase (string)</w:t>
            </w:r>
          </w:p>
        </w:tc>
        <w:tc>
          <w:tcPr>
            <w:tcW w:w="4500" w:type="dxa"/>
            <w:shd w:val="clear" w:color="auto" w:fill="FFFFFF"/>
            <w:vAlign w:val="center"/>
          </w:tcPr>
          <w:p w14:paraId="3B414B79" w14:textId="52BAA8CD" w:rsidR="0075091C" w:rsidRPr="0075091C" w:rsidRDefault="0075091C" w:rsidP="00F92476">
            <w:pPr>
              <w:jc w:val="center"/>
              <w:rPr>
                <w:sz w:val="24"/>
                <w:szCs w:val="24"/>
              </w:rPr>
            </w:pPr>
            <w:r w:rsidRPr="0075091C">
              <w:rPr>
                <w:sz w:val="24"/>
                <w:szCs w:val="24"/>
              </w:rPr>
              <w:t>A “Y” indicates Amazon verified that the person writing the review purchased the product at Amazon and didn't receive the product at a deep discount.</w:t>
            </w:r>
          </w:p>
        </w:tc>
      </w:tr>
      <w:tr w:rsidR="0075091C" w:rsidRPr="0075091C" w14:paraId="1BE937E4" w14:textId="77777777" w:rsidTr="00F92476">
        <w:trPr>
          <w:jc w:val="center"/>
        </w:trPr>
        <w:tc>
          <w:tcPr>
            <w:tcW w:w="3421" w:type="dxa"/>
            <w:shd w:val="clear" w:color="auto" w:fill="FFFFFF"/>
            <w:vAlign w:val="center"/>
          </w:tcPr>
          <w:p w14:paraId="3F8DA78E" w14:textId="77777777" w:rsidR="0075091C" w:rsidRPr="0075091C" w:rsidRDefault="0075091C" w:rsidP="00F92476">
            <w:pPr>
              <w:jc w:val="center"/>
              <w:rPr>
                <w:sz w:val="24"/>
                <w:szCs w:val="24"/>
              </w:rPr>
            </w:pPr>
            <w:r w:rsidRPr="0075091C">
              <w:rPr>
                <w:sz w:val="24"/>
                <w:szCs w:val="24"/>
              </w:rPr>
              <w:t>review_headline (string)</w:t>
            </w:r>
          </w:p>
        </w:tc>
        <w:tc>
          <w:tcPr>
            <w:tcW w:w="4500" w:type="dxa"/>
            <w:shd w:val="clear" w:color="auto" w:fill="FFFFFF"/>
            <w:vAlign w:val="center"/>
          </w:tcPr>
          <w:p w14:paraId="3861D305" w14:textId="5DEAACD1" w:rsidR="0075091C" w:rsidRPr="0075091C" w:rsidRDefault="0075091C" w:rsidP="00F92476">
            <w:pPr>
              <w:jc w:val="center"/>
              <w:rPr>
                <w:sz w:val="24"/>
                <w:szCs w:val="24"/>
              </w:rPr>
            </w:pPr>
            <w:r w:rsidRPr="0075091C">
              <w:rPr>
                <w:sz w:val="24"/>
                <w:szCs w:val="24"/>
              </w:rPr>
              <w:t>The title of the review.</w:t>
            </w:r>
          </w:p>
        </w:tc>
      </w:tr>
      <w:tr w:rsidR="0075091C" w:rsidRPr="0075091C" w14:paraId="44D61728" w14:textId="77777777" w:rsidTr="00F92476">
        <w:trPr>
          <w:jc w:val="center"/>
        </w:trPr>
        <w:tc>
          <w:tcPr>
            <w:tcW w:w="3421" w:type="dxa"/>
            <w:shd w:val="clear" w:color="auto" w:fill="FFFFFF"/>
            <w:vAlign w:val="center"/>
          </w:tcPr>
          <w:p w14:paraId="5D11EDD5" w14:textId="77777777" w:rsidR="0075091C" w:rsidRPr="0075091C" w:rsidRDefault="0075091C" w:rsidP="00F92476">
            <w:pPr>
              <w:jc w:val="center"/>
              <w:rPr>
                <w:sz w:val="24"/>
                <w:szCs w:val="24"/>
              </w:rPr>
            </w:pPr>
            <w:r w:rsidRPr="0075091C">
              <w:rPr>
                <w:sz w:val="24"/>
                <w:szCs w:val="24"/>
              </w:rPr>
              <w:t>review_body (string)</w:t>
            </w:r>
          </w:p>
        </w:tc>
        <w:tc>
          <w:tcPr>
            <w:tcW w:w="4500" w:type="dxa"/>
            <w:shd w:val="clear" w:color="auto" w:fill="FFFFFF"/>
            <w:vAlign w:val="center"/>
          </w:tcPr>
          <w:p w14:paraId="13DDF393" w14:textId="5E94F0AE" w:rsidR="0075091C" w:rsidRPr="0075091C" w:rsidRDefault="0075091C" w:rsidP="00F92476">
            <w:pPr>
              <w:jc w:val="center"/>
              <w:rPr>
                <w:sz w:val="24"/>
                <w:szCs w:val="24"/>
              </w:rPr>
            </w:pPr>
            <w:r w:rsidRPr="0075091C">
              <w:rPr>
                <w:sz w:val="24"/>
                <w:szCs w:val="24"/>
              </w:rPr>
              <w:t>The review text.</w:t>
            </w:r>
          </w:p>
        </w:tc>
      </w:tr>
      <w:tr w:rsidR="0075091C" w:rsidRPr="0075091C" w14:paraId="20EF0695" w14:textId="77777777" w:rsidTr="00F92476">
        <w:trPr>
          <w:jc w:val="center"/>
        </w:trPr>
        <w:tc>
          <w:tcPr>
            <w:tcW w:w="3421" w:type="dxa"/>
            <w:shd w:val="clear" w:color="auto" w:fill="FFFFFF"/>
            <w:vAlign w:val="center"/>
          </w:tcPr>
          <w:p w14:paraId="644341AE" w14:textId="77777777" w:rsidR="0075091C" w:rsidRPr="0075091C" w:rsidRDefault="0075091C" w:rsidP="00F92476">
            <w:pPr>
              <w:jc w:val="center"/>
              <w:rPr>
                <w:sz w:val="24"/>
                <w:szCs w:val="24"/>
              </w:rPr>
            </w:pPr>
            <w:r w:rsidRPr="0075091C">
              <w:rPr>
                <w:sz w:val="24"/>
                <w:szCs w:val="24"/>
              </w:rPr>
              <w:t>review_date (bigint)</w:t>
            </w:r>
          </w:p>
        </w:tc>
        <w:tc>
          <w:tcPr>
            <w:tcW w:w="4500" w:type="dxa"/>
            <w:shd w:val="clear" w:color="auto" w:fill="FFFFFF"/>
            <w:vAlign w:val="center"/>
          </w:tcPr>
          <w:p w14:paraId="033B9C7D" w14:textId="08224628" w:rsidR="0075091C" w:rsidRPr="0075091C" w:rsidRDefault="0075091C" w:rsidP="00F92476">
            <w:pPr>
              <w:jc w:val="center"/>
              <w:rPr>
                <w:sz w:val="24"/>
                <w:szCs w:val="24"/>
              </w:rPr>
            </w:pPr>
            <w:r w:rsidRPr="0075091C">
              <w:rPr>
                <w:sz w:val="24"/>
                <w:szCs w:val="24"/>
              </w:rPr>
              <w:t>The date the review was written.</w:t>
            </w:r>
          </w:p>
        </w:tc>
      </w:tr>
    </w:tbl>
    <w:p w14:paraId="0CDC4B31" w14:textId="77777777" w:rsidR="0075091C" w:rsidRPr="0075091C" w:rsidRDefault="0075091C" w:rsidP="0075091C">
      <w:pPr>
        <w:ind w:firstLine="420"/>
        <w:rPr>
          <w:sz w:val="24"/>
          <w:szCs w:val="24"/>
        </w:rPr>
      </w:pPr>
      <w:r w:rsidRPr="0075091C">
        <w:rPr>
          <w:sz w:val="24"/>
          <w:szCs w:val="24"/>
        </w:rPr>
        <w:t>For a large number of commodity evaluation information data, in order to facilitate the subsequent establishment of mathematical model to solve the problem, the data is preprocessed according to the following steps:</w:t>
      </w:r>
    </w:p>
    <w:p w14:paraId="7A3D3EBC" w14:textId="77777777" w:rsidR="0075091C" w:rsidRPr="0075091C" w:rsidRDefault="0075091C" w:rsidP="0075091C">
      <w:pPr>
        <w:ind w:firstLine="420"/>
        <w:rPr>
          <w:sz w:val="24"/>
          <w:szCs w:val="24"/>
        </w:rPr>
      </w:pPr>
      <w:r w:rsidRPr="0075091C">
        <w:rPr>
          <w:sz w:val="24"/>
          <w:szCs w:val="24"/>
        </w:rPr>
        <w:t>Step 1: After checking all the data, it is found that only four rows of data have missing values, which has little impact on the overall data volume, so the four rows of data are selected for deletion.</w:t>
      </w:r>
    </w:p>
    <w:p w14:paraId="1A9CAB62" w14:textId="77777777" w:rsidR="0075091C" w:rsidRPr="0075091C" w:rsidRDefault="0075091C" w:rsidP="0075091C">
      <w:pPr>
        <w:ind w:firstLine="420"/>
        <w:rPr>
          <w:sz w:val="24"/>
          <w:szCs w:val="24"/>
        </w:rPr>
      </w:pPr>
      <w:r w:rsidRPr="0075091C">
        <w:rPr>
          <w:sz w:val="24"/>
          <w:szCs w:val="24"/>
        </w:rPr>
        <w:t>Step 2: After careful observation of the data, it can be found that the values of all sample data in the two categories of market place and product category are the same, indicating that these two categories are irrelevant variables in this study, so they are deleted; at the same time, in the data in the column of product_parent, except for the two outliers in the pacifier, all other data, as long as the product_id is the same, The same is true for product_parent, so only one field is reserved.</w:t>
      </w:r>
    </w:p>
    <w:p w14:paraId="07679676" w14:textId="77777777" w:rsidR="0075091C" w:rsidRPr="0075091C" w:rsidRDefault="0075091C" w:rsidP="0075091C">
      <w:pPr>
        <w:ind w:firstLine="420"/>
        <w:rPr>
          <w:sz w:val="24"/>
          <w:szCs w:val="24"/>
        </w:rPr>
      </w:pPr>
      <w:r w:rsidRPr="0075091C">
        <w:rPr>
          <w:sz w:val="24"/>
          <w:szCs w:val="24"/>
        </w:rPr>
        <w:t>Step 3: Because product_id and product_title have the same meaning that both stand for a same product, which leads to the data redundancy, delete product title.</w:t>
      </w:r>
    </w:p>
    <w:p w14:paraId="2C03E7C3" w14:textId="77777777" w:rsidR="0075091C" w:rsidRPr="0075091C" w:rsidRDefault="0075091C" w:rsidP="0075091C">
      <w:pPr>
        <w:ind w:firstLine="420"/>
        <w:rPr>
          <w:sz w:val="24"/>
          <w:szCs w:val="24"/>
        </w:rPr>
      </w:pPr>
      <w:r w:rsidRPr="0075091C">
        <w:rPr>
          <w:sz w:val="24"/>
          <w:szCs w:val="24"/>
        </w:rPr>
        <w:t>Step 4: Add two columns of data, year and month, according to the data of review_date.</w:t>
      </w:r>
    </w:p>
    <w:p w14:paraId="759B3CDD" w14:textId="07033261" w:rsidR="0075091C" w:rsidRPr="0075091C" w:rsidRDefault="0075091C" w:rsidP="00696BD9">
      <w:pPr>
        <w:ind w:firstLine="420"/>
      </w:pPr>
      <w:r w:rsidRPr="0075091C">
        <w:rPr>
          <w:sz w:val="24"/>
          <w:szCs w:val="24"/>
        </w:rPr>
        <w:t>Step 5: Text processing, such as word segmentation, stop words removal, punctuation  removal, is convenient for later text analysis.</w:t>
      </w:r>
    </w:p>
    <w:p w14:paraId="0432BF1B" w14:textId="20A25AF9" w:rsidR="0075091C" w:rsidRDefault="0075091C" w:rsidP="0075091C">
      <w:pPr>
        <w:pStyle w:val="112"/>
        <w:rPr>
          <w:rFonts w:eastAsiaTheme="minorEastAsia"/>
          <w:bCs/>
        </w:rPr>
      </w:pPr>
      <w:bookmarkStart w:id="11" w:name="_Toc34703797"/>
      <w:r>
        <w:t>4.2</w:t>
      </w:r>
      <w:r w:rsidRPr="0075091C">
        <w:rPr>
          <w:b w:val="0"/>
          <w:bCs/>
        </w:rPr>
        <w:t xml:space="preserve"> </w:t>
      </w:r>
      <w:r w:rsidRPr="0075091C">
        <w:rPr>
          <w:bCs/>
        </w:rPr>
        <w:t>LightGBM Model</w:t>
      </w:r>
      <w:bookmarkEnd w:id="11"/>
    </w:p>
    <w:p w14:paraId="70BD0761" w14:textId="77777777" w:rsidR="0075091C" w:rsidRPr="003230B7" w:rsidRDefault="0075091C" w:rsidP="0075091C">
      <w:pPr>
        <w:ind w:firstLineChars="200" w:firstLine="480"/>
        <w:rPr>
          <w:sz w:val="24"/>
          <w:szCs w:val="24"/>
        </w:rPr>
      </w:pPr>
      <w:r w:rsidRPr="003230B7">
        <w:rPr>
          <w:sz w:val="24"/>
          <w:szCs w:val="24"/>
        </w:rPr>
        <w:t>LightGBM is an efficient implementation of GBDT, which accelerates the traditional gbdt training process by more than 20 times, and achieves almost the same accuracy. It mainly includes two core parts, one is GOSS, which is an algorithm to reduce the amount of data and ensure the balance of accuracy, the other is EFB, which can change many mutually exclusive features into low-dimensional dense features, and effectively avoid unnecessary calculation of zero value features.</w:t>
      </w:r>
    </w:p>
    <w:p w14:paraId="1ED0F785" w14:textId="5603A85B" w:rsidR="0075091C" w:rsidRPr="003230B7" w:rsidRDefault="0075091C" w:rsidP="0075091C">
      <w:pPr>
        <w:ind w:firstLine="420"/>
        <w:rPr>
          <w:sz w:val="24"/>
          <w:szCs w:val="24"/>
        </w:rPr>
      </w:pPr>
      <w:r w:rsidRPr="003230B7">
        <w:rPr>
          <w:sz w:val="24"/>
          <w:szCs w:val="24"/>
        </w:rPr>
        <w:t xml:space="preserve">GOSS algorithm excludes most of the data with small gradients and only uses the </w:t>
      </w:r>
      <w:r w:rsidRPr="003230B7">
        <w:rPr>
          <w:sz w:val="24"/>
          <w:szCs w:val="24"/>
        </w:rPr>
        <w:lastRenderedPageBreak/>
        <w:t>remaining data for information gain estimation. LightGBM research</w:t>
      </w:r>
      <w:r w:rsidR="00F92476" w:rsidRPr="00F92476">
        <w:rPr>
          <w:sz w:val="24"/>
          <w:szCs w:val="24"/>
          <w:vertAlign w:val="superscript"/>
        </w:rPr>
        <w:t>[1]</w:t>
      </w:r>
      <w:r w:rsidRPr="003230B7">
        <w:rPr>
          <w:sz w:val="24"/>
          <w:szCs w:val="24"/>
        </w:rPr>
        <w:t>shows that: samples with large gradients play a more important role in calculating information gain. GOSS can obtain very accurate information gain calculation through smaller data.</w:t>
      </w:r>
    </w:p>
    <w:p w14:paraId="1A680FD8" w14:textId="2B462C7B" w:rsidR="007974AD" w:rsidRDefault="0075091C" w:rsidP="0075091C">
      <w:pPr>
        <w:rPr>
          <w:sz w:val="24"/>
          <w:szCs w:val="24"/>
        </w:rPr>
      </w:pPr>
      <w:r w:rsidRPr="003230B7">
        <w:rPr>
          <w:sz w:val="24"/>
          <w:szCs w:val="24"/>
        </w:rPr>
        <w:t>EFB algorithm reduces the number of features by binding mutually exclusive features together. Mutually exclusive features mean that they rarely appear in non-zero values at the same time, and lightGBM also shows that it is NP problem to find the optimal feature binding, but greedy algorithm can obtain very good approximate probability.</w:t>
      </w:r>
    </w:p>
    <w:p w14:paraId="491C1AB5" w14:textId="0F4DD24F" w:rsidR="00696BD9" w:rsidRPr="003230B7" w:rsidRDefault="00696BD9" w:rsidP="00696BD9">
      <w:pPr>
        <w:pStyle w:val="1113"/>
        <w:rPr>
          <w:rFonts w:eastAsia="宋体"/>
        </w:rPr>
      </w:pPr>
      <w:bookmarkStart w:id="12" w:name="_Toc34703798"/>
      <w:r>
        <w:t>4</w:t>
      </w:r>
      <w:r w:rsidRPr="003230B7">
        <w:t xml:space="preserve">.2.1 Model Establishmen </w:t>
      </w:r>
      <w:r w:rsidRPr="003230B7">
        <w:rPr>
          <w:rFonts w:eastAsia="宋体"/>
        </w:rPr>
        <w:t>and</w:t>
      </w:r>
      <w:r w:rsidRPr="003230B7">
        <w:t xml:space="preserve"> </w:t>
      </w:r>
      <w:r w:rsidRPr="003230B7">
        <w:rPr>
          <w:rFonts w:eastAsia="宋体"/>
        </w:rPr>
        <w:t>analysis</w:t>
      </w:r>
      <w:bookmarkEnd w:id="12"/>
    </w:p>
    <w:p w14:paraId="5639733C" w14:textId="7A9DF13D" w:rsidR="00696BD9" w:rsidRPr="003230B7" w:rsidRDefault="00696BD9" w:rsidP="00696BD9">
      <w:pPr>
        <w:ind w:firstLineChars="200" w:firstLine="480"/>
        <w:rPr>
          <w:sz w:val="24"/>
          <w:szCs w:val="24"/>
        </w:rPr>
      </w:pPr>
      <w:r w:rsidRPr="003230B7">
        <w:rPr>
          <w:sz w:val="24"/>
          <w:szCs w:val="24"/>
        </w:rPr>
        <w:t xml:space="preserve">We will follow the following process to build a model </w:t>
      </w:r>
      <w:r w:rsidR="00742462">
        <w:rPr>
          <w:sz w:val="24"/>
          <w:szCs w:val="24"/>
        </w:rPr>
        <w:t>and</w:t>
      </w:r>
      <w:r w:rsidRPr="003230B7">
        <w:rPr>
          <w:sz w:val="24"/>
          <w:szCs w:val="24"/>
        </w:rPr>
        <w:t xml:space="preserve"> solve the first question.</w:t>
      </w:r>
    </w:p>
    <w:p w14:paraId="7506AAB2" w14:textId="77777777" w:rsidR="00696BD9" w:rsidRPr="003230B7" w:rsidRDefault="00696BD9" w:rsidP="00696BD9">
      <w:pPr>
        <w:jc w:val="center"/>
        <w:rPr>
          <w:rFonts w:ascii="Calibri" w:hAnsi="Calibri"/>
        </w:rPr>
      </w:pPr>
      <w:r w:rsidRPr="003230B7">
        <w:rPr>
          <w:rFonts w:ascii="Calibri" w:hAnsi="Calibri"/>
        </w:rPr>
        <w:object w:dxaOrig="7366" w:dyaOrig="4110" w14:anchorId="32F304D2">
          <v:shape id="_x0000_i1032" type="#_x0000_t75" style="width:368.05pt;height:205.65pt" o:ole="">
            <v:imagedata r:id="rId24" o:title=""/>
          </v:shape>
          <o:OLEObject Type="Embed" ProgID="Visio.Drawing.15" ShapeID="_x0000_i1032" DrawAspect="Content" ObjectID="_1645317576" r:id="rId25"/>
        </w:object>
      </w:r>
    </w:p>
    <w:p w14:paraId="1BCF7011" w14:textId="77777777" w:rsidR="00696BD9" w:rsidRPr="003230B7" w:rsidRDefault="00696BD9" w:rsidP="00696BD9">
      <w:pPr>
        <w:jc w:val="center"/>
        <w:rPr>
          <w:rFonts w:ascii="Calibri" w:hAnsi="Calibri"/>
        </w:rPr>
      </w:pPr>
      <w:r w:rsidRPr="003230B7">
        <w:rPr>
          <w:rFonts w:ascii="Calibri" w:hAnsi="Calibri"/>
        </w:rPr>
        <w:t>Figure 1: the process of building the model</w:t>
      </w:r>
    </w:p>
    <w:p w14:paraId="000B0A55" w14:textId="77777777" w:rsidR="00696BD9" w:rsidRPr="003230B7" w:rsidRDefault="00696BD9" w:rsidP="00696BD9">
      <w:pPr>
        <w:ind w:firstLineChars="200" w:firstLine="480"/>
        <w:rPr>
          <w:sz w:val="24"/>
          <w:szCs w:val="24"/>
        </w:rPr>
      </w:pPr>
      <w:r w:rsidRPr="003230B7">
        <w:rPr>
          <w:sz w:val="24"/>
          <w:szCs w:val="24"/>
        </w:rPr>
        <w:t>Among them, hair_dryer, microwave and pacifier are data sets after data preprocessing. In the following part, the above process is described in detail</w:t>
      </w:r>
      <w:r>
        <w:rPr>
          <w:sz w:val="24"/>
          <w:szCs w:val="24"/>
        </w:rPr>
        <w:t>.</w:t>
      </w:r>
    </w:p>
    <w:p w14:paraId="4297FD4D" w14:textId="75A5B2F2" w:rsidR="00696BD9" w:rsidRPr="003230B7" w:rsidRDefault="00696BD9" w:rsidP="00696BD9">
      <w:pPr>
        <w:pStyle w:val="1113"/>
        <w:rPr>
          <w:rFonts w:eastAsia="宋体"/>
        </w:rPr>
      </w:pPr>
      <w:bookmarkStart w:id="13" w:name="_Toc34703799"/>
      <w:r>
        <w:t>4</w:t>
      </w:r>
      <w:r w:rsidRPr="003230B7">
        <w:t>.2.2</w:t>
      </w:r>
      <w:r w:rsidRPr="003230B7">
        <w:rPr>
          <w:rFonts w:eastAsia="宋体" w:hint="eastAsia"/>
        </w:rPr>
        <w:t xml:space="preserve"> </w:t>
      </w:r>
      <w:bookmarkStart w:id="14" w:name="_Hlk34692116"/>
      <w:r w:rsidRPr="003230B7">
        <w:rPr>
          <w:rFonts w:eastAsia="宋体"/>
        </w:rPr>
        <w:t>Emotional Score</w:t>
      </w:r>
      <w:bookmarkEnd w:id="13"/>
      <w:bookmarkEnd w:id="14"/>
    </w:p>
    <w:p w14:paraId="5BDD4312" w14:textId="55CC90FE" w:rsidR="00696BD9" w:rsidRPr="003230B7" w:rsidRDefault="00696BD9" w:rsidP="00696BD9">
      <w:pPr>
        <w:ind w:firstLine="420"/>
        <w:rPr>
          <w:rFonts w:eastAsia="Times New Roman"/>
          <w:sz w:val="24"/>
          <w:szCs w:val="24"/>
          <w:shd w:val="clear" w:color="auto" w:fill="FFFF00"/>
        </w:rPr>
      </w:pPr>
      <w:r w:rsidRPr="003230B7">
        <w:rPr>
          <w:rFonts w:eastAsia="Times New Roman"/>
          <w:sz w:val="24"/>
          <w:szCs w:val="24"/>
        </w:rPr>
        <w:t xml:space="preserve">We use TextBlob model which is used in Sentiment Analysis to quantify the </w:t>
      </w:r>
      <w:r w:rsidRPr="007C0CB5">
        <w:rPr>
          <w:rFonts w:eastAsia="Times New Roman"/>
          <w:sz w:val="24"/>
          <w:szCs w:val="24"/>
        </w:rPr>
        <w:t>reviews_body. The result of TextBlob Sentiment Analysis can return a tuple --(polarity, subjectivity)</w:t>
      </w:r>
    </w:p>
    <w:p w14:paraId="5262F7AF" w14:textId="77777777" w:rsidR="00696BD9" w:rsidRPr="00C32AE0" w:rsidRDefault="00696BD9" w:rsidP="00696BD9">
      <w:pPr>
        <w:jc w:val="center"/>
        <w:rPr>
          <w:sz w:val="22"/>
          <w:szCs w:val="22"/>
        </w:rPr>
      </w:pPr>
      <w:r w:rsidRPr="00C32AE0">
        <w:rPr>
          <w:sz w:val="22"/>
          <w:szCs w:val="22"/>
        </w:rPr>
        <w:t>Table</w:t>
      </w:r>
      <w:r w:rsidRPr="003230B7">
        <w:rPr>
          <w:sz w:val="24"/>
          <w:szCs w:val="24"/>
        </w:rPr>
        <w:t xml:space="preserve"> </w:t>
      </w:r>
      <w:r w:rsidRPr="00C32AE0">
        <w:rPr>
          <w:sz w:val="22"/>
          <w:szCs w:val="22"/>
        </w:rPr>
        <w:t>2: Emotional analysis results</w:t>
      </w:r>
    </w:p>
    <w:tbl>
      <w:tblPr>
        <w:tblStyle w:val="22"/>
        <w:tblW w:w="765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1443"/>
        <w:gridCol w:w="2096"/>
      </w:tblGrid>
      <w:tr w:rsidR="00696BD9" w:rsidRPr="003230B7" w14:paraId="656FF4E3" w14:textId="77777777" w:rsidTr="00A64846">
        <w:trPr>
          <w:jc w:val="center"/>
        </w:trPr>
        <w:tc>
          <w:tcPr>
            <w:tcW w:w="4116" w:type="dxa"/>
            <w:tcBorders>
              <w:top w:val="thinThickSmallGap" w:sz="12" w:space="0" w:color="auto"/>
              <w:bottom w:val="single" w:sz="4" w:space="0" w:color="auto"/>
            </w:tcBorders>
            <w:vAlign w:val="center"/>
          </w:tcPr>
          <w:p w14:paraId="39C4CED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reviews</w:t>
            </w:r>
          </w:p>
        </w:tc>
        <w:tc>
          <w:tcPr>
            <w:tcW w:w="1443" w:type="dxa"/>
            <w:tcBorders>
              <w:top w:val="thinThickSmallGap" w:sz="12" w:space="0" w:color="auto"/>
              <w:bottom w:val="single" w:sz="4" w:space="0" w:color="auto"/>
            </w:tcBorders>
            <w:vAlign w:val="center"/>
          </w:tcPr>
          <w:p w14:paraId="4E40C967"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polarity</w:t>
            </w:r>
          </w:p>
        </w:tc>
        <w:tc>
          <w:tcPr>
            <w:tcW w:w="2096" w:type="dxa"/>
            <w:tcBorders>
              <w:top w:val="thinThickSmallGap" w:sz="12" w:space="0" w:color="auto"/>
              <w:bottom w:val="single" w:sz="4" w:space="0" w:color="auto"/>
            </w:tcBorders>
            <w:vAlign w:val="center"/>
          </w:tcPr>
          <w:p w14:paraId="267B5B7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subjectivity</w:t>
            </w:r>
          </w:p>
        </w:tc>
      </w:tr>
      <w:tr w:rsidR="00696BD9" w:rsidRPr="003230B7" w14:paraId="4425DFA4" w14:textId="77777777" w:rsidTr="00C32AE0">
        <w:trPr>
          <w:jc w:val="center"/>
        </w:trPr>
        <w:tc>
          <w:tcPr>
            <w:tcW w:w="4116" w:type="dxa"/>
            <w:tcBorders>
              <w:top w:val="single" w:sz="4" w:space="0" w:color="auto"/>
              <w:bottom w:val="nil"/>
            </w:tcBorders>
            <w:vAlign w:val="center"/>
          </w:tcPr>
          <w:p w14:paraId="1312857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Works great!</w:t>
            </w:r>
          </w:p>
        </w:tc>
        <w:tc>
          <w:tcPr>
            <w:tcW w:w="1443" w:type="dxa"/>
            <w:tcBorders>
              <w:top w:val="single" w:sz="4" w:space="0" w:color="auto"/>
              <w:bottom w:val="nil"/>
            </w:tcBorders>
            <w:vAlign w:val="center"/>
          </w:tcPr>
          <w:p w14:paraId="48967693"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1.0</w:t>
            </w:r>
            <w:r w:rsidRPr="003230B7">
              <w:rPr>
                <w:rFonts w:ascii="宋体" w:eastAsia="宋体" w:hAnsi="宋体" w:hint="eastAsia"/>
                <w:sz w:val="24"/>
                <w:szCs w:val="24"/>
              </w:rPr>
              <w:t>00</w:t>
            </w:r>
          </w:p>
        </w:tc>
        <w:tc>
          <w:tcPr>
            <w:tcW w:w="2096" w:type="dxa"/>
            <w:tcBorders>
              <w:top w:val="single" w:sz="4" w:space="0" w:color="auto"/>
              <w:bottom w:val="nil"/>
            </w:tcBorders>
            <w:vAlign w:val="center"/>
          </w:tcPr>
          <w:p w14:paraId="4F4FD18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w:t>
            </w:r>
            <w:r w:rsidRPr="003230B7">
              <w:rPr>
                <w:rFonts w:ascii="宋体" w:eastAsia="宋体" w:hAnsi="宋体" w:hint="eastAsia"/>
                <w:sz w:val="24"/>
                <w:szCs w:val="24"/>
              </w:rPr>
              <w:t>0</w:t>
            </w:r>
          </w:p>
        </w:tc>
      </w:tr>
      <w:tr w:rsidR="00696BD9" w:rsidRPr="003230B7" w14:paraId="163D4E94" w14:textId="77777777" w:rsidTr="00C32AE0">
        <w:trPr>
          <w:jc w:val="center"/>
        </w:trPr>
        <w:tc>
          <w:tcPr>
            <w:tcW w:w="4116" w:type="dxa"/>
            <w:tcBorders>
              <w:top w:val="nil"/>
            </w:tcBorders>
            <w:vAlign w:val="center"/>
          </w:tcPr>
          <w:p w14:paraId="7C0167DF"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Love this dryer!</w:t>
            </w:r>
          </w:p>
        </w:tc>
        <w:tc>
          <w:tcPr>
            <w:tcW w:w="1443" w:type="dxa"/>
            <w:tcBorders>
              <w:top w:val="nil"/>
            </w:tcBorders>
            <w:vAlign w:val="center"/>
          </w:tcPr>
          <w:p w14:paraId="5CFAD949"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0.625</w:t>
            </w:r>
          </w:p>
        </w:tc>
        <w:tc>
          <w:tcPr>
            <w:tcW w:w="2096" w:type="dxa"/>
            <w:tcBorders>
              <w:top w:val="nil"/>
            </w:tcBorders>
            <w:vAlign w:val="center"/>
          </w:tcPr>
          <w:p w14:paraId="1E6EA85A"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w:t>
            </w:r>
            <w:r w:rsidRPr="003230B7">
              <w:rPr>
                <w:rFonts w:ascii="宋体" w:eastAsia="宋体" w:hAnsi="宋体" w:hint="eastAsia"/>
                <w:sz w:val="24"/>
                <w:szCs w:val="24"/>
              </w:rPr>
              <w:t>00</w:t>
            </w:r>
          </w:p>
        </w:tc>
      </w:tr>
      <w:tr w:rsidR="00696BD9" w:rsidRPr="003230B7" w14:paraId="634469F3" w14:textId="77777777" w:rsidTr="00C32AE0">
        <w:trPr>
          <w:jc w:val="center"/>
        </w:trPr>
        <w:tc>
          <w:tcPr>
            <w:tcW w:w="4116" w:type="dxa"/>
            <w:vAlign w:val="center"/>
          </w:tcPr>
          <w:p w14:paraId="48FC3AF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Quiet, but does not seem like 1000 watt power</w:t>
            </w:r>
            <w:r w:rsidRPr="003230B7">
              <w:rPr>
                <w:rFonts w:ascii="宋体" w:eastAsia="宋体" w:hAnsi="宋体"/>
                <w:sz w:val="24"/>
                <w:szCs w:val="24"/>
              </w:rPr>
              <w:t>…</w:t>
            </w:r>
          </w:p>
        </w:tc>
        <w:tc>
          <w:tcPr>
            <w:tcW w:w="1443" w:type="dxa"/>
            <w:vAlign w:val="center"/>
          </w:tcPr>
          <w:p w14:paraId="0F6FD0BB"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0.0</w:t>
            </w:r>
            <w:r w:rsidRPr="003230B7">
              <w:rPr>
                <w:rFonts w:ascii="宋体" w:eastAsia="宋体" w:hAnsi="宋体" w:hint="eastAsia"/>
                <w:sz w:val="24"/>
                <w:szCs w:val="24"/>
              </w:rPr>
              <w:t>00</w:t>
            </w:r>
          </w:p>
        </w:tc>
        <w:tc>
          <w:tcPr>
            <w:tcW w:w="2096" w:type="dxa"/>
            <w:vAlign w:val="center"/>
          </w:tcPr>
          <w:p w14:paraId="4FA7611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0.333</w:t>
            </w:r>
          </w:p>
        </w:tc>
      </w:tr>
      <w:tr w:rsidR="00696BD9" w:rsidRPr="003230B7" w14:paraId="61BC9DA5" w14:textId="77777777" w:rsidTr="00C32AE0">
        <w:trPr>
          <w:jc w:val="center"/>
        </w:trPr>
        <w:tc>
          <w:tcPr>
            <w:tcW w:w="4116" w:type="dxa"/>
            <w:vAlign w:val="center"/>
          </w:tcPr>
          <w:p w14:paraId="52A16AC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Amazing addition to the nursery!</w:t>
            </w:r>
          </w:p>
        </w:tc>
        <w:tc>
          <w:tcPr>
            <w:tcW w:w="1443" w:type="dxa"/>
            <w:vAlign w:val="center"/>
          </w:tcPr>
          <w:p w14:paraId="1589B2BA"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0.750</w:t>
            </w:r>
          </w:p>
        </w:tc>
        <w:tc>
          <w:tcPr>
            <w:tcW w:w="2096" w:type="dxa"/>
            <w:vAlign w:val="center"/>
          </w:tcPr>
          <w:p w14:paraId="5E9A550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0.9</w:t>
            </w:r>
            <w:r w:rsidRPr="003230B7">
              <w:rPr>
                <w:rFonts w:ascii="宋体" w:eastAsia="宋体" w:hAnsi="宋体" w:hint="eastAsia"/>
                <w:sz w:val="24"/>
                <w:szCs w:val="24"/>
              </w:rPr>
              <w:t>00</w:t>
            </w:r>
          </w:p>
        </w:tc>
      </w:tr>
      <w:tr w:rsidR="00696BD9" w:rsidRPr="003230B7" w14:paraId="40F6EB2D" w14:textId="77777777" w:rsidTr="006E4F13">
        <w:trPr>
          <w:jc w:val="center"/>
        </w:trPr>
        <w:tc>
          <w:tcPr>
            <w:tcW w:w="4116" w:type="dxa"/>
            <w:tcBorders>
              <w:bottom w:val="thickThinSmallGap" w:sz="12" w:space="0" w:color="auto"/>
            </w:tcBorders>
            <w:vAlign w:val="center"/>
          </w:tcPr>
          <w:p w14:paraId="1BF8B44F"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443" w:type="dxa"/>
            <w:tcBorders>
              <w:bottom w:val="thickThinSmallGap" w:sz="12" w:space="0" w:color="auto"/>
            </w:tcBorders>
            <w:vAlign w:val="center"/>
          </w:tcPr>
          <w:p w14:paraId="2F2A0DB9"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2096" w:type="dxa"/>
            <w:tcBorders>
              <w:bottom w:val="thickThinSmallGap" w:sz="12" w:space="0" w:color="auto"/>
            </w:tcBorders>
            <w:vAlign w:val="center"/>
          </w:tcPr>
          <w:p w14:paraId="7B5D2F92"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5BA8EFFE" w14:textId="77777777" w:rsidR="00696BD9" w:rsidRPr="003230B7" w:rsidRDefault="00696BD9" w:rsidP="00696BD9">
      <w:pPr>
        <w:ind w:firstLineChars="200" w:firstLine="480"/>
        <w:rPr>
          <w:rFonts w:eastAsia="Times New Roman"/>
          <w:sz w:val="24"/>
          <w:szCs w:val="24"/>
        </w:rPr>
      </w:pPr>
      <w:r w:rsidRPr="003230B7">
        <w:rPr>
          <w:rFonts w:eastAsia="Times New Roman"/>
          <w:sz w:val="24"/>
          <w:szCs w:val="24"/>
        </w:rPr>
        <w:t xml:space="preserve">The </w:t>
      </w:r>
      <w:r>
        <w:rPr>
          <w:rFonts w:eastAsia="Times New Roman"/>
          <w:sz w:val="24"/>
          <w:szCs w:val="24"/>
        </w:rPr>
        <w:t>polarity</w:t>
      </w:r>
      <w:r w:rsidRPr="003230B7">
        <w:rPr>
          <w:rFonts w:eastAsia="Times New Roman"/>
          <w:sz w:val="24"/>
          <w:szCs w:val="24"/>
        </w:rPr>
        <w:t xml:space="preserve"> is a floating point number with a range of [-1.0, 1.0]. Positive Numbers mean positive and negative Numbers mean negative. Alfred is a floating point number with a range of [0.0, 1.0], where 0.0 is objective and 1.0 is subjective. </w:t>
      </w:r>
      <w:r w:rsidRPr="003230B7">
        <w:rPr>
          <w:sz w:val="24"/>
          <w:szCs w:val="24"/>
        </w:rPr>
        <w:t>We use the polarity value calculated by reviews to replace the original reviews_body data, so as to build our model</w:t>
      </w:r>
      <w:r w:rsidRPr="003230B7">
        <w:rPr>
          <w:rFonts w:eastAsia="Times New Roman"/>
          <w:sz w:val="24"/>
          <w:szCs w:val="24"/>
        </w:rPr>
        <w:t>.</w:t>
      </w:r>
    </w:p>
    <w:p w14:paraId="7B0BCA85" w14:textId="77777777" w:rsidR="00696BD9" w:rsidRPr="003230B7" w:rsidRDefault="00696BD9" w:rsidP="00696BD9">
      <w:pPr>
        <w:ind w:firstLineChars="200" w:firstLine="480"/>
        <w:rPr>
          <w:rFonts w:eastAsia="微软雅黑"/>
        </w:rPr>
      </w:pPr>
      <w:r w:rsidRPr="003230B7">
        <w:rPr>
          <w:sz w:val="24"/>
          <w:szCs w:val="24"/>
        </w:rPr>
        <w:t xml:space="preserve">After we use TextBlob to map the review body to the numerical space, </w:t>
      </w:r>
      <w:r w:rsidRPr="003230B7">
        <w:rPr>
          <w:rFonts w:eastAsia="Times New Roman"/>
          <w:sz w:val="24"/>
          <w:szCs w:val="24"/>
        </w:rPr>
        <w:t xml:space="preserve">We build </w:t>
      </w:r>
      <w:r w:rsidRPr="003230B7">
        <w:rPr>
          <w:rFonts w:eastAsia="Times New Roman"/>
          <w:sz w:val="24"/>
          <w:szCs w:val="24"/>
        </w:rPr>
        <w:lastRenderedPageBreak/>
        <w:t>Light gradient accelerator (Light) Gradient Boosting Machine (LightGBM) which is  widely used in data mining tasks to get the weights to build model. We take star_rating as the output and the other features after preprocessing above as the input to train the model.</w:t>
      </w:r>
    </w:p>
    <w:p w14:paraId="0E655C10" w14:textId="6CE99BEE" w:rsidR="00696BD9" w:rsidRPr="003230B7" w:rsidRDefault="00696BD9" w:rsidP="00696BD9">
      <w:pPr>
        <w:pStyle w:val="1113"/>
        <w:rPr>
          <w:rFonts w:eastAsia="宋体"/>
        </w:rPr>
      </w:pPr>
      <w:bookmarkStart w:id="15" w:name="_Toc34703800"/>
      <w:r>
        <w:t>4</w:t>
      </w:r>
      <w:r w:rsidRPr="003230B7">
        <w:t>.2.</w:t>
      </w:r>
      <w:r>
        <w:t>3</w:t>
      </w:r>
      <w:r w:rsidRPr="003230B7">
        <w:rPr>
          <w:rFonts w:ascii="Calibri" w:eastAsia="宋体" w:hAnsi="Calibri"/>
          <w:sz w:val="21"/>
        </w:rPr>
        <w:t xml:space="preserve"> </w:t>
      </w:r>
      <w:r w:rsidRPr="003230B7">
        <w:rPr>
          <w:rFonts w:eastAsia="宋体"/>
        </w:rPr>
        <w:t>Feature Engineering</w:t>
      </w:r>
      <w:bookmarkEnd w:id="15"/>
    </w:p>
    <w:p w14:paraId="61897C25" w14:textId="77777777" w:rsidR="00696BD9" w:rsidRPr="003230B7" w:rsidRDefault="00696BD9" w:rsidP="00696BD9">
      <w:pPr>
        <w:ind w:firstLineChars="200" w:firstLine="480"/>
        <w:rPr>
          <w:sz w:val="24"/>
          <w:szCs w:val="24"/>
        </w:rPr>
      </w:pPr>
      <w:r w:rsidRPr="003230B7">
        <w:rPr>
          <w:rFonts w:eastAsia="Times New Roman"/>
          <w:sz w:val="24"/>
          <w:szCs w:val="24"/>
        </w:rPr>
        <w:t>In order to obtain more data correlation information, we used feature engineering to process the data set, and then put it into the model for training. Feature engineering often plays an important role in the field of data mining. Different feature engineering can obtain different feature sets. A good feature engineering can reveal more relevant information in the data set, thus making the model more accurate.</w:t>
      </w:r>
    </w:p>
    <w:p w14:paraId="726C8954" w14:textId="77777777" w:rsidR="00696BD9" w:rsidRPr="003230B7" w:rsidRDefault="00696BD9" w:rsidP="00696BD9">
      <w:pPr>
        <w:ind w:firstLineChars="200" w:firstLine="480"/>
        <w:rPr>
          <w:sz w:val="24"/>
          <w:szCs w:val="24"/>
        </w:rPr>
      </w:pPr>
      <w:r w:rsidRPr="003230B7">
        <w:rPr>
          <w:sz w:val="24"/>
          <w:szCs w:val="24"/>
        </w:rPr>
        <w:t>Our observation data shows that there is a big gap between some comments and ratings. For example, we only give one star for good comments and five stars for bad comments.</w:t>
      </w:r>
    </w:p>
    <w:p w14:paraId="48DD5F50"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3: Comments on inconformity of star rating and review body</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1154"/>
        <w:gridCol w:w="5054"/>
      </w:tblGrid>
      <w:tr w:rsidR="00696BD9" w:rsidRPr="003230B7" w14:paraId="016DA994" w14:textId="77777777" w:rsidTr="00A64846">
        <w:trPr>
          <w:jc w:val="center"/>
        </w:trPr>
        <w:tc>
          <w:tcPr>
            <w:tcW w:w="2156" w:type="dxa"/>
            <w:tcBorders>
              <w:top w:val="thinThickSmallGap" w:sz="12" w:space="0" w:color="auto"/>
              <w:bottom w:val="single" w:sz="4" w:space="0" w:color="auto"/>
            </w:tcBorders>
            <w:vAlign w:val="center"/>
          </w:tcPr>
          <w:p w14:paraId="6F9E6D61"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Review_id</w:t>
            </w:r>
          </w:p>
        </w:tc>
        <w:tc>
          <w:tcPr>
            <w:tcW w:w="1154" w:type="dxa"/>
            <w:tcBorders>
              <w:top w:val="thinThickSmallGap" w:sz="12" w:space="0" w:color="auto"/>
              <w:bottom w:val="single" w:sz="4" w:space="0" w:color="auto"/>
            </w:tcBorders>
            <w:vAlign w:val="center"/>
          </w:tcPr>
          <w:p w14:paraId="2BD722F7"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Star_rating</w:t>
            </w:r>
          </w:p>
        </w:tc>
        <w:tc>
          <w:tcPr>
            <w:tcW w:w="5054" w:type="dxa"/>
            <w:tcBorders>
              <w:top w:val="thinThickSmallGap" w:sz="12" w:space="0" w:color="auto"/>
              <w:bottom w:val="single" w:sz="4" w:space="0" w:color="auto"/>
            </w:tcBorders>
            <w:vAlign w:val="center"/>
          </w:tcPr>
          <w:p w14:paraId="776539F7"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Review_body</w:t>
            </w:r>
          </w:p>
        </w:tc>
      </w:tr>
      <w:tr w:rsidR="00696BD9" w:rsidRPr="003230B7" w14:paraId="273468CC" w14:textId="77777777" w:rsidTr="00C32AE0">
        <w:trPr>
          <w:jc w:val="center"/>
        </w:trPr>
        <w:tc>
          <w:tcPr>
            <w:tcW w:w="2156" w:type="dxa"/>
            <w:tcBorders>
              <w:top w:val="single" w:sz="4" w:space="0" w:color="auto"/>
              <w:bottom w:val="nil"/>
            </w:tcBorders>
            <w:vAlign w:val="center"/>
          </w:tcPr>
          <w:p w14:paraId="670F352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R134FUK2D9TQU6</w:t>
            </w:r>
          </w:p>
        </w:tc>
        <w:tc>
          <w:tcPr>
            <w:tcW w:w="1154" w:type="dxa"/>
            <w:tcBorders>
              <w:top w:val="single" w:sz="4" w:space="0" w:color="auto"/>
              <w:bottom w:val="nil"/>
            </w:tcBorders>
            <w:vAlign w:val="center"/>
          </w:tcPr>
          <w:p w14:paraId="4D7727AF"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1</w:t>
            </w:r>
          </w:p>
        </w:tc>
        <w:tc>
          <w:tcPr>
            <w:tcW w:w="5054" w:type="dxa"/>
            <w:tcBorders>
              <w:top w:val="single" w:sz="4" w:space="0" w:color="auto"/>
              <w:bottom w:val="nil"/>
            </w:tcBorders>
            <w:vAlign w:val="center"/>
          </w:tcPr>
          <w:p w14:paraId="6F3A35F2"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I have used the dryer several times and it works great.  I had questions which were answered promptly by other customers which was helpful in making my decision.  Definitely recommend.</w:t>
            </w:r>
          </w:p>
        </w:tc>
      </w:tr>
      <w:tr w:rsidR="00696BD9" w:rsidRPr="003230B7" w14:paraId="00525CFE" w14:textId="77777777" w:rsidTr="00C32AE0">
        <w:trPr>
          <w:jc w:val="center"/>
        </w:trPr>
        <w:tc>
          <w:tcPr>
            <w:tcW w:w="2156" w:type="dxa"/>
            <w:tcBorders>
              <w:top w:val="nil"/>
            </w:tcBorders>
            <w:vAlign w:val="center"/>
          </w:tcPr>
          <w:p w14:paraId="20A5128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R1HI3QGXJQ2RUT</w:t>
            </w:r>
          </w:p>
        </w:tc>
        <w:tc>
          <w:tcPr>
            <w:tcW w:w="1154" w:type="dxa"/>
            <w:tcBorders>
              <w:top w:val="nil"/>
            </w:tcBorders>
            <w:vAlign w:val="center"/>
          </w:tcPr>
          <w:p w14:paraId="77C4BCA0"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5</w:t>
            </w:r>
          </w:p>
        </w:tc>
        <w:tc>
          <w:tcPr>
            <w:tcW w:w="5054" w:type="dxa"/>
            <w:tcBorders>
              <w:top w:val="nil"/>
            </w:tcBorders>
            <w:vAlign w:val="center"/>
          </w:tcPr>
          <w:p w14:paraId="5185426E"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We owned these from the store and they are exactly the same. Too bad my grandson decided he was done with pacifiers one week later</w:t>
            </w:r>
          </w:p>
        </w:tc>
      </w:tr>
      <w:tr w:rsidR="00696BD9" w:rsidRPr="003230B7" w14:paraId="2A81C80C" w14:textId="77777777" w:rsidTr="006E4F13">
        <w:trPr>
          <w:jc w:val="center"/>
        </w:trPr>
        <w:tc>
          <w:tcPr>
            <w:tcW w:w="2156" w:type="dxa"/>
            <w:tcBorders>
              <w:bottom w:val="thickThinSmallGap" w:sz="12" w:space="0" w:color="auto"/>
            </w:tcBorders>
            <w:vAlign w:val="center"/>
          </w:tcPr>
          <w:p w14:paraId="72C62661" w14:textId="34430D95"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c>
          <w:tcPr>
            <w:tcW w:w="1154" w:type="dxa"/>
            <w:tcBorders>
              <w:bottom w:val="thickThinSmallGap" w:sz="12" w:space="0" w:color="auto"/>
            </w:tcBorders>
            <w:vAlign w:val="center"/>
          </w:tcPr>
          <w:p w14:paraId="36BB5A97" w14:textId="339B816F"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c>
          <w:tcPr>
            <w:tcW w:w="5054" w:type="dxa"/>
            <w:tcBorders>
              <w:bottom w:val="thickThinSmallGap" w:sz="12" w:space="0" w:color="auto"/>
            </w:tcBorders>
            <w:vAlign w:val="center"/>
          </w:tcPr>
          <w:p w14:paraId="4C8F24C0" w14:textId="4A63F44A"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r>
    </w:tbl>
    <w:p w14:paraId="4FE43638" w14:textId="77777777" w:rsidR="00696BD9" w:rsidRPr="00CA4839" w:rsidRDefault="00696BD9" w:rsidP="00696BD9">
      <w:pPr>
        <w:ind w:firstLineChars="200" w:firstLine="480"/>
        <w:rPr>
          <w:sz w:val="24"/>
          <w:szCs w:val="24"/>
        </w:rPr>
      </w:pPr>
      <w:r w:rsidRPr="003230B7">
        <w:rPr>
          <w:sz w:val="24"/>
          <w:szCs w:val="24"/>
        </w:rPr>
        <w:t>It is found that there are 12, 5 and 10 pieces of such data in the data set hair player, microwave and pacifier, respectively. This paper considers that the occurrence of such data is abnormal and not normal evaluation information, so this kind of data will be deleted in the post-processing.</w:t>
      </w:r>
    </w:p>
    <w:p w14:paraId="0100F596" w14:textId="77777777" w:rsidR="00696BD9" w:rsidRPr="003230B7" w:rsidRDefault="00696BD9" w:rsidP="00696BD9">
      <w:pPr>
        <w:ind w:firstLineChars="200" w:firstLine="480"/>
        <w:rPr>
          <w:sz w:val="24"/>
          <w:szCs w:val="24"/>
        </w:rPr>
      </w:pPr>
      <w:r w:rsidRPr="003230B7">
        <w:rPr>
          <w:sz w:val="24"/>
          <w:szCs w:val="24"/>
        </w:rPr>
        <w:t>At the same time, we make statistics according to all the star rating information of a product_id, and use the following formula to calculate the praise rate of a product _id:</w:t>
      </w:r>
    </w:p>
    <w:p w14:paraId="7B5F59B5" w14:textId="7DD7886C" w:rsidR="00696BD9" w:rsidRPr="003230B7" w:rsidRDefault="00696BD9" w:rsidP="00F92476">
      <w:pPr>
        <w:pStyle w:val="AMDisplayEquation"/>
        <w:jc w:val="right"/>
      </w:pPr>
      <w:r w:rsidRPr="00391018">
        <w:rPr>
          <w:position w:val="-26"/>
        </w:rPr>
        <w:object w:dxaOrig="3251" w:dyaOrig="814" w14:anchorId="300CB6C5">
          <v:shape id="_x0000_i1033" type="#_x0000_t75" style="width:162.45pt;height:40.9pt" o:ole="">
            <v:imagedata r:id="rId26" o:title=""/>
          </v:shape>
          <o:OLEObject Type="Embed" ProgID="Equation.AxMath" ShapeID="_x0000_i1033" DrawAspect="Content" ObjectID="_1645317577" r:id="rId27"/>
        </w:object>
      </w:r>
      <w:r w:rsidR="00742462">
        <w:t xml:space="preserve">                    (1)</w:t>
      </w:r>
    </w:p>
    <w:p w14:paraId="140180C3" w14:textId="3A83121B" w:rsidR="00696BD9" w:rsidRPr="003230B7" w:rsidRDefault="00696BD9" w:rsidP="00F92476">
      <w:pPr>
        <w:spacing w:line="320" w:lineRule="exact"/>
        <w:rPr>
          <w:rFonts w:ascii="宋体" w:hAnsi="宋体"/>
          <w:sz w:val="24"/>
          <w:szCs w:val="24"/>
        </w:rPr>
      </w:pPr>
      <w:r w:rsidRPr="003230B7">
        <w:rPr>
          <w:sz w:val="24"/>
          <w:szCs w:val="24"/>
        </w:rPr>
        <w:t>Among them,</w:t>
      </w:r>
      <w:r w:rsidR="00F92476" w:rsidRPr="00F92476">
        <w:rPr>
          <w:position w:val="-12"/>
          <w:sz w:val="24"/>
          <w:szCs w:val="24"/>
        </w:rPr>
        <w:object w:dxaOrig="693" w:dyaOrig="360" w14:anchorId="07140F72">
          <v:shape id="_x0000_i1034" type="#_x0000_t75" style="width:34.55pt;height:17.85pt" o:ole="">
            <v:imagedata r:id="rId28" o:title=""/>
          </v:shape>
          <o:OLEObject Type="Embed" ProgID="Equation.AxMath" ShapeID="_x0000_i1034" DrawAspect="Content" ObjectID="_1645317578" r:id="rId29"/>
        </w:object>
      </w:r>
      <w:r w:rsidRPr="003230B7">
        <w:rPr>
          <w:rFonts w:ascii="宋体" w:hAnsi="宋体"/>
          <w:sz w:val="24"/>
          <w:szCs w:val="24"/>
        </w:rPr>
        <w:t xml:space="preserve"> </w:t>
      </w:r>
      <w:r w:rsidRPr="003230B7">
        <w:rPr>
          <w:sz w:val="24"/>
          <w:szCs w:val="24"/>
        </w:rPr>
        <w:t>represent</w:t>
      </w:r>
      <w:r w:rsidRPr="003230B7">
        <w:rPr>
          <w:rFonts w:ascii="宋体" w:hAnsi="宋体"/>
          <w:sz w:val="24"/>
          <w:szCs w:val="24"/>
        </w:rPr>
        <w:t xml:space="preserve"> product_id </w:t>
      </w:r>
      <w:r w:rsidRPr="003230B7">
        <w:rPr>
          <w:sz w:val="24"/>
          <w:szCs w:val="24"/>
        </w:rPr>
        <w:t xml:space="preserve">for the total number of i. </w:t>
      </w:r>
    </w:p>
    <w:p w14:paraId="18B5686C" w14:textId="77777777" w:rsidR="00696BD9" w:rsidRPr="003230B7" w:rsidRDefault="00696BD9" w:rsidP="00F92476">
      <w:pPr>
        <w:spacing w:line="320" w:lineRule="exact"/>
        <w:ind w:firstLine="420"/>
        <w:rPr>
          <w:sz w:val="24"/>
          <w:szCs w:val="24"/>
        </w:rPr>
      </w:pPr>
      <w:r w:rsidRPr="003230B7">
        <w:rPr>
          <w:sz w:val="24"/>
          <w:szCs w:val="24"/>
        </w:rPr>
        <w:t>Finally, we unify all kinds of string category data in the data into continuous numerical category data starting from 0, because the next model needs this form of category data.</w:t>
      </w:r>
    </w:p>
    <w:p w14:paraId="0273B7D4" w14:textId="7BEDF254" w:rsidR="00696BD9" w:rsidRPr="00CA4839" w:rsidRDefault="00696BD9" w:rsidP="00696BD9">
      <w:pPr>
        <w:pStyle w:val="1113"/>
        <w:rPr>
          <w:rFonts w:eastAsia="宋体"/>
        </w:rPr>
      </w:pPr>
      <w:bookmarkStart w:id="16" w:name="_Toc34703801"/>
      <w:r>
        <w:t>4.2.4</w:t>
      </w:r>
      <w:r w:rsidRPr="003230B7">
        <w:rPr>
          <w:rFonts w:ascii="Calibri" w:eastAsia="宋体" w:hAnsi="Calibri"/>
          <w:sz w:val="21"/>
        </w:rPr>
        <w:t xml:space="preserve"> </w:t>
      </w:r>
      <w:r w:rsidRPr="003230B7">
        <w:rPr>
          <w:rFonts w:eastAsia="宋体"/>
        </w:rPr>
        <w:t>Training data construction and Model training</w:t>
      </w:r>
      <w:bookmarkEnd w:id="16"/>
    </w:p>
    <w:p w14:paraId="2C5FE329" w14:textId="60A6E607" w:rsidR="00696BD9" w:rsidRPr="003230B7" w:rsidRDefault="00696BD9" w:rsidP="00696BD9">
      <w:pPr>
        <w:ind w:firstLineChars="200" w:firstLine="480"/>
        <w:rPr>
          <w:sz w:val="24"/>
          <w:szCs w:val="24"/>
        </w:rPr>
      </w:pPr>
      <w:r w:rsidRPr="003230B7">
        <w:rPr>
          <w:sz w:val="24"/>
          <w:szCs w:val="24"/>
        </w:rPr>
        <w:t xml:space="preserve">After all the data are processed by feature engineering, a two classifier is trained. Therefore, those with a rating of 4 stars or above are regarded as positive examples, and those with a rating of less than 4 stars are regarded as negative examples. 20% of the data set size is used as the test data to evaluate the model, and the remaining data is used as the training data training model of the model. The final data size is as </w:t>
      </w:r>
      <w:r w:rsidR="000E3DEF">
        <w:rPr>
          <w:sz w:val="24"/>
          <w:szCs w:val="24"/>
        </w:rPr>
        <w:t>table 4</w:t>
      </w:r>
      <w:r w:rsidRPr="003230B7">
        <w:rPr>
          <w:sz w:val="24"/>
          <w:szCs w:val="24"/>
        </w:rPr>
        <w:t>:</w:t>
      </w:r>
    </w:p>
    <w:p w14:paraId="54DAE133" w14:textId="77777777" w:rsidR="00C32AE0" w:rsidRDefault="00C32AE0" w:rsidP="00696BD9">
      <w:pPr>
        <w:jc w:val="center"/>
        <w:rPr>
          <w:sz w:val="22"/>
          <w:szCs w:val="22"/>
        </w:rPr>
      </w:pPr>
    </w:p>
    <w:p w14:paraId="3A6C4425" w14:textId="77777777" w:rsidR="000E3DEF" w:rsidRDefault="000E3DEF" w:rsidP="00696BD9">
      <w:pPr>
        <w:jc w:val="center"/>
        <w:rPr>
          <w:sz w:val="22"/>
          <w:szCs w:val="22"/>
        </w:rPr>
      </w:pPr>
    </w:p>
    <w:p w14:paraId="759A56A3" w14:textId="019E8BF7" w:rsidR="00696BD9" w:rsidRPr="00C32AE0" w:rsidRDefault="00696BD9" w:rsidP="00696BD9">
      <w:pPr>
        <w:jc w:val="center"/>
        <w:rPr>
          <w:sz w:val="22"/>
          <w:szCs w:val="22"/>
        </w:rPr>
      </w:pPr>
      <w:r w:rsidRPr="00C32AE0">
        <w:rPr>
          <w:sz w:val="22"/>
          <w:szCs w:val="22"/>
        </w:rPr>
        <w:lastRenderedPageBreak/>
        <w:t>Table 4: Data volume of training set and test set</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642"/>
        <w:gridCol w:w="2167"/>
        <w:gridCol w:w="2038"/>
      </w:tblGrid>
      <w:tr w:rsidR="00696BD9" w:rsidRPr="003230B7" w14:paraId="09533450" w14:textId="77777777" w:rsidTr="00A64846">
        <w:trPr>
          <w:jc w:val="center"/>
        </w:trPr>
        <w:tc>
          <w:tcPr>
            <w:tcW w:w="904" w:type="dxa"/>
            <w:tcBorders>
              <w:top w:val="thinThickSmallGap" w:sz="12" w:space="0" w:color="auto"/>
              <w:bottom w:val="single" w:sz="4" w:space="0" w:color="auto"/>
            </w:tcBorders>
          </w:tcPr>
          <w:p w14:paraId="3CFAABA4" w14:textId="77777777" w:rsidR="00696BD9" w:rsidRPr="003230B7" w:rsidRDefault="00696BD9" w:rsidP="00696BD9">
            <w:pPr>
              <w:jc w:val="center"/>
              <w:rPr>
                <w:rFonts w:ascii="Times New Roman" w:eastAsia="宋体" w:hAnsi="Times New Roman"/>
                <w:color w:val="FF0000"/>
              </w:rPr>
            </w:pPr>
          </w:p>
        </w:tc>
        <w:tc>
          <w:tcPr>
            <w:tcW w:w="1701" w:type="dxa"/>
            <w:tcBorders>
              <w:top w:val="thinThickSmallGap" w:sz="12" w:space="0" w:color="auto"/>
              <w:bottom w:val="single" w:sz="4" w:space="0" w:color="auto"/>
            </w:tcBorders>
          </w:tcPr>
          <w:p w14:paraId="779799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Train data</w:t>
            </w:r>
          </w:p>
        </w:tc>
        <w:tc>
          <w:tcPr>
            <w:tcW w:w="2268" w:type="dxa"/>
            <w:tcBorders>
              <w:top w:val="thinThickSmallGap" w:sz="12" w:space="0" w:color="auto"/>
              <w:bottom w:val="single" w:sz="4" w:space="0" w:color="auto"/>
            </w:tcBorders>
          </w:tcPr>
          <w:p w14:paraId="0DE120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Test data</w:t>
            </w:r>
          </w:p>
        </w:tc>
        <w:tc>
          <w:tcPr>
            <w:tcW w:w="2123" w:type="dxa"/>
            <w:tcBorders>
              <w:top w:val="thinThickSmallGap" w:sz="12" w:space="0" w:color="auto"/>
              <w:bottom w:val="single" w:sz="4" w:space="0" w:color="auto"/>
            </w:tcBorders>
          </w:tcPr>
          <w:p w14:paraId="10A0F13C"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Total</w:t>
            </w:r>
          </w:p>
        </w:tc>
      </w:tr>
      <w:tr w:rsidR="00696BD9" w:rsidRPr="003230B7" w14:paraId="1D9B4168" w14:textId="77777777" w:rsidTr="00C32AE0">
        <w:trPr>
          <w:jc w:val="center"/>
        </w:trPr>
        <w:tc>
          <w:tcPr>
            <w:tcW w:w="904" w:type="dxa"/>
            <w:tcBorders>
              <w:top w:val="single" w:sz="4" w:space="0" w:color="auto"/>
              <w:bottom w:val="nil"/>
            </w:tcBorders>
          </w:tcPr>
          <w:p w14:paraId="580A86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26CF1C6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9163</w:t>
            </w:r>
          </w:p>
        </w:tc>
        <w:tc>
          <w:tcPr>
            <w:tcW w:w="2268" w:type="dxa"/>
            <w:tcBorders>
              <w:top w:val="single" w:sz="4" w:space="0" w:color="auto"/>
              <w:bottom w:val="nil"/>
            </w:tcBorders>
          </w:tcPr>
          <w:p w14:paraId="728077F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2291</w:t>
            </w:r>
          </w:p>
        </w:tc>
        <w:tc>
          <w:tcPr>
            <w:tcW w:w="2123" w:type="dxa"/>
            <w:tcBorders>
              <w:top w:val="single" w:sz="4" w:space="0" w:color="auto"/>
              <w:bottom w:val="nil"/>
            </w:tcBorders>
          </w:tcPr>
          <w:p w14:paraId="45886BC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11454</w:t>
            </w:r>
          </w:p>
        </w:tc>
      </w:tr>
      <w:tr w:rsidR="00696BD9" w:rsidRPr="003230B7" w14:paraId="6A938F8B" w14:textId="77777777" w:rsidTr="00C32AE0">
        <w:trPr>
          <w:jc w:val="center"/>
        </w:trPr>
        <w:tc>
          <w:tcPr>
            <w:tcW w:w="904" w:type="dxa"/>
            <w:tcBorders>
              <w:top w:val="nil"/>
            </w:tcBorders>
          </w:tcPr>
          <w:p w14:paraId="6828E84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0463E02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1288</w:t>
            </w:r>
          </w:p>
        </w:tc>
        <w:tc>
          <w:tcPr>
            <w:tcW w:w="2268" w:type="dxa"/>
            <w:tcBorders>
              <w:top w:val="nil"/>
            </w:tcBorders>
          </w:tcPr>
          <w:p w14:paraId="069B3BB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322</w:t>
            </w:r>
          </w:p>
        </w:tc>
        <w:tc>
          <w:tcPr>
            <w:tcW w:w="2123" w:type="dxa"/>
            <w:tcBorders>
              <w:top w:val="nil"/>
            </w:tcBorders>
          </w:tcPr>
          <w:p w14:paraId="0C4FC05E"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1610</w:t>
            </w:r>
          </w:p>
        </w:tc>
      </w:tr>
      <w:tr w:rsidR="00696BD9" w:rsidRPr="003230B7" w14:paraId="635283BD" w14:textId="77777777" w:rsidTr="006E4F13">
        <w:trPr>
          <w:jc w:val="center"/>
        </w:trPr>
        <w:tc>
          <w:tcPr>
            <w:tcW w:w="904" w:type="dxa"/>
            <w:tcBorders>
              <w:bottom w:val="thickThinSmallGap" w:sz="12" w:space="0" w:color="auto"/>
            </w:tcBorders>
          </w:tcPr>
          <w:p w14:paraId="39F6A69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12" w:space="0" w:color="auto"/>
            </w:tcBorders>
          </w:tcPr>
          <w:p w14:paraId="466168D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15130</w:t>
            </w:r>
          </w:p>
        </w:tc>
        <w:tc>
          <w:tcPr>
            <w:tcW w:w="2268" w:type="dxa"/>
            <w:tcBorders>
              <w:bottom w:val="thickThinSmallGap" w:sz="12" w:space="0" w:color="auto"/>
            </w:tcBorders>
          </w:tcPr>
          <w:p w14:paraId="2200ABBF"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3783</w:t>
            </w:r>
          </w:p>
        </w:tc>
        <w:tc>
          <w:tcPr>
            <w:tcW w:w="2123" w:type="dxa"/>
            <w:tcBorders>
              <w:bottom w:val="thickThinSmallGap" w:sz="12" w:space="0" w:color="auto"/>
            </w:tcBorders>
          </w:tcPr>
          <w:p w14:paraId="0EC9807A"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Times New Roman" w:hAnsi="Times New Roman"/>
              </w:rPr>
              <w:t>18913</w:t>
            </w:r>
          </w:p>
        </w:tc>
      </w:tr>
    </w:tbl>
    <w:p w14:paraId="6F94C512" w14:textId="77777777" w:rsidR="00696BD9" w:rsidRPr="003230B7" w:rsidRDefault="00696BD9" w:rsidP="00696BD9">
      <w:pPr>
        <w:rPr>
          <w:sz w:val="24"/>
          <w:szCs w:val="24"/>
        </w:rPr>
      </w:pPr>
      <w:r w:rsidRPr="003230B7">
        <w:rPr>
          <w:sz w:val="24"/>
          <w:szCs w:val="24"/>
        </w:rPr>
        <w:t>The hardware environment is 16g memory + Intel core-i78th, and the software platform is windows10. The related parameters of lightGBM model are as follows: num_learners = 64, learning_rate = 0.09, and then input the training data to the training model.</w:t>
      </w:r>
    </w:p>
    <w:p w14:paraId="39593475" w14:textId="3A1B3D20" w:rsidR="00696BD9" w:rsidRPr="003230B7" w:rsidRDefault="00696BD9" w:rsidP="00696BD9">
      <w:pPr>
        <w:pStyle w:val="1113"/>
        <w:rPr>
          <w:rFonts w:eastAsia="宋体"/>
        </w:rPr>
      </w:pPr>
      <w:bookmarkStart w:id="17" w:name="_Toc34703802"/>
      <w:r>
        <w:t>4.2.5</w:t>
      </w:r>
      <w:r w:rsidRPr="003230B7">
        <w:rPr>
          <w:rFonts w:eastAsia="宋体"/>
        </w:rPr>
        <w:t xml:space="preserve"> Model Evaluation</w:t>
      </w:r>
      <w:bookmarkEnd w:id="17"/>
    </w:p>
    <w:p w14:paraId="2E3E3C27" w14:textId="77777777" w:rsidR="00696BD9" w:rsidRPr="003230B7" w:rsidRDefault="00696BD9" w:rsidP="00696BD9">
      <w:pPr>
        <w:ind w:firstLineChars="200" w:firstLine="480"/>
        <w:rPr>
          <w:sz w:val="24"/>
          <w:szCs w:val="24"/>
        </w:rPr>
      </w:pPr>
      <w:r w:rsidRPr="003230B7">
        <w:rPr>
          <w:sz w:val="24"/>
          <w:szCs w:val="24"/>
        </w:rPr>
        <w:t>Using test data to evaluate the model, the evaluation index is precision, recall, F1 value, and the calculation formula is as follows:</w:t>
      </w:r>
    </w:p>
    <w:p w14:paraId="3CE87ED7" w14:textId="582D0C71" w:rsidR="00696BD9" w:rsidRPr="003230B7" w:rsidRDefault="00696BD9" w:rsidP="00742462">
      <w:pPr>
        <w:pStyle w:val="AMDisplayEquation"/>
        <w:jc w:val="right"/>
      </w:pPr>
      <w:r w:rsidRPr="00391018">
        <w:rPr>
          <w:position w:val="-23"/>
        </w:rPr>
        <w:object w:dxaOrig="2106" w:dyaOrig="573" w14:anchorId="72CC6C2B">
          <v:shape id="_x0000_i1035" type="#_x0000_t75" style="width:105.4pt;height:28.8pt" o:ole="">
            <v:imagedata r:id="rId30" o:title=""/>
          </v:shape>
          <o:OLEObject Type="Embed" ProgID="Equation.AxMath" ShapeID="_x0000_i1035" DrawAspect="Content" ObjectID="_1645317579" r:id="rId31"/>
        </w:object>
      </w:r>
      <w:r w:rsidR="00742462">
        <w:t xml:space="preserve">                      (2)</w:t>
      </w:r>
    </w:p>
    <w:p w14:paraId="2106BA5C" w14:textId="52362FDA" w:rsidR="00696BD9" w:rsidRPr="003230B7" w:rsidRDefault="00696BD9" w:rsidP="00742462">
      <w:pPr>
        <w:pStyle w:val="AMDisplayEquation"/>
        <w:jc w:val="right"/>
      </w:pPr>
      <w:r w:rsidRPr="00391018">
        <w:rPr>
          <w:position w:val="-23"/>
        </w:rPr>
        <w:object w:dxaOrig="1776" w:dyaOrig="573" w14:anchorId="275EAE33">
          <v:shape id="_x0000_i1036" type="#_x0000_t75" style="width:88.7pt;height:28.8pt" o:ole="">
            <v:imagedata r:id="rId32" o:title=""/>
          </v:shape>
          <o:OLEObject Type="Embed" ProgID="Equation.AxMath" ShapeID="_x0000_i1036" DrawAspect="Content" ObjectID="_1645317580" r:id="rId33"/>
        </w:object>
      </w:r>
      <w:r w:rsidR="00742462">
        <w:t xml:space="preserve">                         (3)</w:t>
      </w:r>
    </w:p>
    <w:p w14:paraId="1A282933" w14:textId="61212A81" w:rsidR="00696BD9" w:rsidRDefault="00696BD9" w:rsidP="00742462">
      <w:pPr>
        <w:pStyle w:val="AMDisplayEquation"/>
        <w:jc w:val="right"/>
      </w:pPr>
      <w:r w:rsidRPr="00391018">
        <w:rPr>
          <w:position w:val="-23"/>
        </w:rPr>
        <w:object w:dxaOrig="1304" w:dyaOrig="573" w14:anchorId="764DA8AD">
          <v:shape id="_x0000_i1037" type="#_x0000_t75" style="width:65.1pt;height:28.8pt" o:ole="">
            <v:imagedata r:id="rId34" o:title=""/>
          </v:shape>
          <o:OLEObject Type="Embed" ProgID="Equation.AxMath" ShapeID="_x0000_i1037" DrawAspect="Content" ObjectID="_1645317581" r:id="rId35"/>
        </w:object>
      </w:r>
      <w:r w:rsidR="00742462">
        <w:t xml:space="preserve">                             (4)</w:t>
      </w:r>
    </w:p>
    <w:p w14:paraId="11C151D6" w14:textId="77777777" w:rsidR="00696BD9" w:rsidRPr="003230B7" w:rsidRDefault="00696BD9" w:rsidP="00696BD9">
      <w:pPr>
        <w:ind w:firstLine="420"/>
        <w:jc w:val="center"/>
        <w:rPr>
          <w:rFonts w:ascii="宋体" w:hAnsi="宋体"/>
        </w:rPr>
      </w:pPr>
    </w:p>
    <w:p w14:paraId="406D3D15" w14:textId="592230C5" w:rsidR="00696BD9" w:rsidRPr="003230B7" w:rsidRDefault="00696BD9" w:rsidP="006649BB">
      <w:pPr>
        <w:spacing w:line="320" w:lineRule="exact"/>
        <w:rPr>
          <w:sz w:val="24"/>
          <w:szCs w:val="24"/>
        </w:rPr>
      </w:pPr>
      <w:r w:rsidRPr="003230B7">
        <w:rPr>
          <w:sz w:val="24"/>
          <w:szCs w:val="24"/>
        </w:rPr>
        <w:t>Among them,</w:t>
      </w:r>
      <w:r w:rsidRPr="003230B7">
        <w:rPr>
          <w:rFonts w:ascii="宋体" w:hAnsi="宋体"/>
        </w:rPr>
        <w:t xml:space="preserve"> </w:t>
      </w:r>
      <w:r w:rsidR="00F92476" w:rsidRPr="00F92476">
        <w:rPr>
          <w:rFonts w:ascii="宋体" w:hAnsi="宋体"/>
          <w:position w:val="-10"/>
        </w:rPr>
        <w:object w:dxaOrig="336" w:dyaOrig="312" w14:anchorId="0D523C04">
          <v:shape id="_x0000_i1038" type="#_x0000_t75" style="width:16.7pt;height:15.55pt" o:ole="">
            <v:imagedata r:id="rId36" o:title=""/>
          </v:shape>
          <o:OLEObject Type="Embed" ProgID="Equation.AxMath" ShapeID="_x0000_i1038" DrawAspect="Content" ObjectID="_1645317582" r:id="rId37"/>
        </w:object>
      </w:r>
      <w:r w:rsidRPr="003230B7">
        <w:rPr>
          <w:rFonts w:ascii="Calibri" w:hAnsi="Calibri"/>
        </w:rPr>
        <w:t xml:space="preserve"> </w:t>
      </w:r>
      <w:r w:rsidRPr="003230B7">
        <w:rPr>
          <w:sz w:val="24"/>
          <w:szCs w:val="24"/>
        </w:rPr>
        <w:t>indicates that the real evaluation results are positive examples and the predicted results of the model are also the total number of positive examples,</w:t>
      </w:r>
      <w:r w:rsidRPr="003230B7">
        <w:rPr>
          <w:rFonts w:ascii="宋体" w:hAnsi="宋体"/>
        </w:rPr>
        <w:t xml:space="preserve"> </w:t>
      </w:r>
      <w:r w:rsidR="006649BB" w:rsidRPr="006649BB">
        <w:rPr>
          <w:rFonts w:ascii="宋体" w:hAnsi="宋体"/>
          <w:position w:val="-10"/>
        </w:rPr>
        <w:object w:dxaOrig="346" w:dyaOrig="312" w14:anchorId="7400327F">
          <v:shape id="_x0000_i1164" type="#_x0000_t75" style="width:17.3pt;height:15.55pt" o:ole="">
            <v:imagedata r:id="rId38" o:title=""/>
          </v:shape>
          <o:OLEObject Type="Embed" ProgID="Equation.AxMath" ShapeID="_x0000_i1164" DrawAspect="Content" ObjectID="_1645317583" r:id="rId39"/>
        </w:object>
      </w:r>
      <w:r w:rsidRPr="003230B7">
        <w:rPr>
          <w:sz w:val="24"/>
          <w:szCs w:val="24"/>
        </w:rPr>
        <w:t xml:space="preserve">represents that model predicts the total number of negative cases as positive cases, </w:t>
      </w:r>
      <w:r w:rsidR="006649BB" w:rsidRPr="006649BB">
        <w:rPr>
          <w:position w:val="-11"/>
          <w:sz w:val="24"/>
          <w:szCs w:val="24"/>
        </w:rPr>
        <w:object w:dxaOrig="408" w:dyaOrig="357" w14:anchorId="2BAEA2CB">
          <v:shape id="_x0000_i1169" type="#_x0000_t75" style="width:20.15pt;height:17.85pt" o:ole="">
            <v:imagedata r:id="rId40" o:title=""/>
          </v:shape>
          <o:OLEObject Type="Embed" ProgID="Equation.AxMath" ShapeID="_x0000_i1169" DrawAspect="Content" ObjectID="_1645317584" r:id="rId41"/>
        </w:object>
      </w:r>
      <w:r w:rsidRPr="003230B7">
        <w:rPr>
          <w:rFonts w:ascii="Calibri" w:hAnsi="Calibri"/>
        </w:rPr>
        <w:t xml:space="preserve"> </w:t>
      </w:r>
      <w:r w:rsidRPr="003230B7">
        <w:rPr>
          <w:sz w:val="24"/>
          <w:szCs w:val="24"/>
        </w:rPr>
        <w:t>represents the total number of positive cases predicted as negative cases.</w:t>
      </w:r>
    </w:p>
    <w:p w14:paraId="39CD2D44" w14:textId="77777777" w:rsidR="00696BD9" w:rsidRPr="003230B7" w:rsidRDefault="00696BD9" w:rsidP="00696BD9">
      <w:pPr>
        <w:ind w:firstLine="420"/>
        <w:rPr>
          <w:sz w:val="24"/>
          <w:szCs w:val="24"/>
        </w:rPr>
      </w:pPr>
      <w:r w:rsidRPr="003230B7">
        <w:rPr>
          <w:sz w:val="24"/>
          <w:szCs w:val="24"/>
        </w:rPr>
        <w:t>The test results are shown in Table 5.</w:t>
      </w:r>
    </w:p>
    <w:p w14:paraId="0F4E4CFE"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5: Test result</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654"/>
        <w:gridCol w:w="2166"/>
        <w:gridCol w:w="2027"/>
      </w:tblGrid>
      <w:tr w:rsidR="00696BD9" w:rsidRPr="003230B7" w14:paraId="6D4585D9" w14:textId="77777777" w:rsidTr="00A64846">
        <w:trPr>
          <w:jc w:val="center"/>
        </w:trPr>
        <w:tc>
          <w:tcPr>
            <w:tcW w:w="904" w:type="dxa"/>
            <w:tcBorders>
              <w:top w:val="thinThickSmallGap" w:sz="12" w:space="0" w:color="auto"/>
              <w:bottom w:val="single" w:sz="4" w:space="0" w:color="auto"/>
            </w:tcBorders>
          </w:tcPr>
          <w:p w14:paraId="49EC6418"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Product</w:t>
            </w:r>
          </w:p>
        </w:tc>
        <w:tc>
          <w:tcPr>
            <w:tcW w:w="1701" w:type="dxa"/>
            <w:tcBorders>
              <w:top w:val="thinThickSmallGap" w:sz="12" w:space="0" w:color="auto"/>
              <w:bottom w:val="single" w:sz="4" w:space="0" w:color="auto"/>
            </w:tcBorders>
          </w:tcPr>
          <w:p w14:paraId="0CC8D2E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Precision</w:t>
            </w:r>
          </w:p>
        </w:tc>
        <w:tc>
          <w:tcPr>
            <w:tcW w:w="2268" w:type="dxa"/>
            <w:tcBorders>
              <w:top w:val="thinThickSmallGap" w:sz="12" w:space="0" w:color="auto"/>
              <w:bottom w:val="single" w:sz="4" w:space="0" w:color="auto"/>
            </w:tcBorders>
          </w:tcPr>
          <w:p w14:paraId="0F50784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Recall</w:t>
            </w:r>
          </w:p>
        </w:tc>
        <w:tc>
          <w:tcPr>
            <w:tcW w:w="2123" w:type="dxa"/>
            <w:tcBorders>
              <w:top w:val="thinThickSmallGap" w:sz="12" w:space="0" w:color="auto"/>
              <w:bottom w:val="single" w:sz="4" w:space="0" w:color="auto"/>
            </w:tcBorders>
          </w:tcPr>
          <w:p w14:paraId="1D23461D"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F1</w:t>
            </w:r>
          </w:p>
        </w:tc>
      </w:tr>
      <w:tr w:rsidR="00696BD9" w:rsidRPr="003230B7" w14:paraId="6C6F6912" w14:textId="77777777" w:rsidTr="00C32AE0">
        <w:trPr>
          <w:jc w:val="center"/>
        </w:trPr>
        <w:tc>
          <w:tcPr>
            <w:tcW w:w="904" w:type="dxa"/>
            <w:tcBorders>
              <w:top w:val="single" w:sz="4" w:space="0" w:color="auto"/>
              <w:bottom w:val="nil"/>
            </w:tcBorders>
          </w:tcPr>
          <w:p w14:paraId="1F2CC25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1327EAF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0.812</w:t>
            </w:r>
          </w:p>
        </w:tc>
        <w:tc>
          <w:tcPr>
            <w:tcW w:w="2268" w:type="dxa"/>
            <w:tcBorders>
              <w:top w:val="single" w:sz="4" w:space="0" w:color="auto"/>
              <w:bottom w:val="nil"/>
            </w:tcBorders>
          </w:tcPr>
          <w:p w14:paraId="7D6D75B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0.982</w:t>
            </w:r>
          </w:p>
        </w:tc>
        <w:tc>
          <w:tcPr>
            <w:tcW w:w="2123" w:type="dxa"/>
            <w:tcBorders>
              <w:top w:val="single" w:sz="4" w:space="0" w:color="auto"/>
              <w:bottom w:val="nil"/>
            </w:tcBorders>
          </w:tcPr>
          <w:p w14:paraId="6B490C72"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0.889</w:t>
            </w:r>
          </w:p>
        </w:tc>
      </w:tr>
      <w:tr w:rsidR="00696BD9" w:rsidRPr="003230B7" w14:paraId="3BBF8884" w14:textId="77777777" w:rsidTr="00C32AE0">
        <w:trPr>
          <w:jc w:val="center"/>
        </w:trPr>
        <w:tc>
          <w:tcPr>
            <w:tcW w:w="904" w:type="dxa"/>
            <w:tcBorders>
              <w:top w:val="nil"/>
            </w:tcBorders>
          </w:tcPr>
          <w:p w14:paraId="091EDAE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7FC0205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0.846</w:t>
            </w:r>
          </w:p>
        </w:tc>
        <w:tc>
          <w:tcPr>
            <w:tcW w:w="2268" w:type="dxa"/>
            <w:tcBorders>
              <w:top w:val="nil"/>
            </w:tcBorders>
          </w:tcPr>
          <w:p w14:paraId="08A5765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0.903</w:t>
            </w:r>
          </w:p>
        </w:tc>
        <w:tc>
          <w:tcPr>
            <w:tcW w:w="2123" w:type="dxa"/>
            <w:tcBorders>
              <w:top w:val="nil"/>
            </w:tcBorders>
          </w:tcPr>
          <w:p w14:paraId="4EB974B8"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0.874</w:t>
            </w:r>
          </w:p>
        </w:tc>
      </w:tr>
      <w:tr w:rsidR="00696BD9" w:rsidRPr="003230B7" w14:paraId="4E5CEE37" w14:textId="77777777" w:rsidTr="006E4F13">
        <w:trPr>
          <w:jc w:val="center"/>
        </w:trPr>
        <w:tc>
          <w:tcPr>
            <w:tcW w:w="904" w:type="dxa"/>
            <w:tcBorders>
              <w:bottom w:val="thickThinSmallGap" w:sz="12" w:space="0" w:color="auto"/>
            </w:tcBorders>
          </w:tcPr>
          <w:p w14:paraId="3DE50958"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12" w:space="0" w:color="auto"/>
            </w:tcBorders>
          </w:tcPr>
          <w:p w14:paraId="16A4433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0.892</w:t>
            </w:r>
          </w:p>
        </w:tc>
        <w:tc>
          <w:tcPr>
            <w:tcW w:w="2268" w:type="dxa"/>
            <w:tcBorders>
              <w:bottom w:val="thickThinSmallGap" w:sz="12" w:space="0" w:color="auto"/>
            </w:tcBorders>
          </w:tcPr>
          <w:p w14:paraId="36B2A0EB"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0.989</w:t>
            </w:r>
          </w:p>
        </w:tc>
        <w:tc>
          <w:tcPr>
            <w:tcW w:w="2123" w:type="dxa"/>
            <w:tcBorders>
              <w:bottom w:val="thickThinSmallGap" w:sz="12" w:space="0" w:color="auto"/>
            </w:tcBorders>
          </w:tcPr>
          <w:p w14:paraId="7DD42358"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0.939</w:t>
            </w:r>
          </w:p>
        </w:tc>
      </w:tr>
    </w:tbl>
    <w:p w14:paraId="5E2B8893" w14:textId="77777777" w:rsidR="00696BD9" w:rsidRPr="003230B7" w:rsidRDefault="00696BD9" w:rsidP="00696BD9">
      <w:pPr>
        <w:ind w:firstLineChars="200" w:firstLine="480"/>
        <w:rPr>
          <w:sz w:val="24"/>
          <w:szCs w:val="24"/>
        </w:rPr>
      </w:pPr>
      <w:r w:rsidRPr="003230B7">
        <w:rPr>
          <w:sz w:val="24"/>
          <w:szCs w:val="24"/>
        </w:rPr>
        <w:t>It can be seen from the above table that the F1 value of lightgbm model in three products is high, which proves that the effect of the model is very good.</w:t>
      </w:r>
    </w:p>
    <w:p w14:paraId="47234C03" w14:textId="7C893985" w:rsidR="00696BD9" w:rsidRPr="00CA4839" w:rsidRDefault="00696BD9" w:rsidP="00696BD9">
      <w:pPr>
        <w:pStyle w:val="1113"/>
        <w:rPr>
          <w:rFonts w:eastAsia="宋体"/>
        </w:rPr>
      </w:pPr>
      <w:bookmarkStart w:id="18" w:name="_Toc34703803"/>
      <w:r>
        <w:t>4.2.6</w:t>
      </w:r>
      <w:r w:rsidRPr="003230B7">
        <w:rPr>
          <w:rFonts w:ascii="Calibri" w:eastAsia="宋体" w:hAnsi="Calibri"/>
          <w:sz w:val="21"/>
        </w:rPr>
        <w:t xml:space="preserve"> </w:t>
      </w:r>
      <w:r w:rsidRPr="003230B7">
        <w:rPr>
          <w:rFonts w:eastAsia="宋体"/>
        </w:rPr>
        <w:t>Result Analysis</w:t>
      </w:r>
      <w:bookmarkEnd w:id="18"/>
    </w:p>
    <w:p w14:paraId="3027FC69" w14:textId="5D59F948" w:rsidR="00696BD9" w:rsidRPr="003230B7" w:rsidRDefault="00696BD9" w:rsidP="00696BD9">
      <w:pPr>
        <w:ind w:firstLineChars="200" w:firstLine="480"/>
        <w:rPr>
          <w:sz w:val="24"/>
          <w:szCs w:val="24"/>
        </w:rPr>
      </w:pPr>
      <w:r w:rsidRPr="003230B7">
        <w:rPr>
          <w:sz w:val="24"/>
          <w:szCs w:val="24"/>
        </w:rPr>
        <w:t>The lightGBM model has been successfully established above, and we can use the model to get the following data</w:t>
      </w:r>
      <w:r w:rsidR="00C32AE0">
        <w:rPr>
          <w:sz w:val="24"/>
          <w:szCs w:val="24"/>
        </w:rPr>
        <w:t xml:space="preserve"> as table 6</w:t>
      </w:r>
      <w:r w:rsidRPr="003230B7">
        <w:rPr>
          <w:sz w:val="24"/>
          <w:szCs w:val="24"/>
        </w:rPr>
        <w:t>:</w:t>
      </w:r>
    </w:p>
    <w:p w14:paraId="090B2283" w14:textId="77777777" w:rsidR="00696BD9" w:rsidRPr="00C32AE0" w:rsidRDefault="00696BD9" w:rsidP="00696BD9">
      <w:pPr>
        <w:jc w:val="center"/>
        <w:rPr>
          <w:sz w:val="22"/>
          <w:szCs w:val="22"/>
        </w:rPr>
      </w:pPr>
      <w:r w:rsidRPr="00C32AE0">
        <w:rPr>
          <w:sz w:val="22"/>
          <w:szCs w:val="22"/>
        </w:rPr>
        <w:t xml:space="preserve">Table 6: Weight of eigenvalue </w:t>
      </w:r>
    </w:p>
    <w:tbl>
      <w:tblPr>
        <w:tblStyle w:val="22"/>
        <w:tblW w:w="742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625"/>
        <w:gridCol w:w="2121"/>
        <w:gridCol w:w="1954"/>
      </w:tblGrid>
      <w:tr w:rsidR="00696BD9" w:rsidRPr="003230B7" w14:paraId="79B62F84" w14:textId="77777777" w:rsidTr="00A64846">
        <w:trPr>
          <w:jc w:val="center"/>
        </w:trPr>
        <w:tc>
          <w:tcPr>
            <w:tcW w:w="1329" w:type="dxa"/>
            <w:tcBorders>
              <w:top w:val="thinThickSmallGap" w:sz="12" w:space="0" w:color="auto"/>
              <w:bottom w:val="single" w:sz="4" w:space="0" w:color="auto"/>
            </w:tcBorders>
          </w:tcPr>
          <w:p w14:paraId="0B37B151" w14:textId="77777777" w:rsidR="00696BD9" w:rsidRPr="003230B7" w:rsidRDefault="00696BD9" w:rsidP="00696BD9">
            <w:pPr>
              <w:jc w:val="center"/>
              <w:rPr>
                <w:rFonts w:ascii="Times New Roman" w:eastAsia="宋体" w:hAnsi="Times New Roman"/>
              </w:rPr>
            </w:pPr>
          </w:p>
        </w:tc>
        <w:tc>
          <w:tcPr>
            <w:tcW w:w="1701" w:type="dxa"/>
            <w:tcBorders>
              <w:top w:val="thinThickSmallGap" w:sz="12" w:space="0" w:color="auto"/>
              <w:bottom w:val="single" w:sz="4" w:space="0" w:color="auto"/>
            </w:tcBorders>
          </w:tcPr>
          <w:p w14:paraId="729A2CF7"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Hair_dryer</w:t>
            </w:r>
          </w:p>
        </w:tc>
        <w:tc>
          <w:tcPr>
            <w:tcW w:w="2268" w:type="dxa"/>
            <w:tcBorders>
              <w:top w:val="thinThickSmallGap" w:sz="12" w:space="0" w:color="auto"/>
              <w:bottom w:val="single" w:sz="4" w:space="0" w:color="auto"/>
            </w:tcBorders>
          </w:tcPr>
          <w:p w14:paraId="1FBBF6F2"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Microwave</w:t>
            </w:r>
          </w:p>
        </w:tc>
        <w:tc>
          <w:tcPr>
            <w:tcW w:w="2123" w:type="dxa"/>
            <w:tcBorders>
              <w:top w:val="thinThickSmallGap" w:sz="12" w:space="0" w:color="auto"/>
              <w:bottom w:val="single" w:sz="4" w:space="0" w:color="auto"/>
            </w:tcBorders>
          </w:tcPr>
          <w:p w14:paraId="08FD5518"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Pacifier</w:t>
            </w:r>
          </w:p>
        </w:tc>
      </w:tr>
      <w:tr w:rsidR="00696BD9" w:rsidRPr="003230B7" w14:paraId="05DEEE9A" w14:textId="77777777" w:rsidTr="00C32AE0">
        <w:trPr>
          <w:jc w:val="center"/>
        </w:trPr>
        <w:tc>
          <w:tcPr>
            <w:tcW w:w="1329" w:type="dxa"/>
            <w:tcBorders>
              <w:top w:val="single" w:sz="4" w:space="0" w:color="auto"/>
              <w:bottom w:val="nil"/>
            </w:tcBorders>
          </w:tcPr>
          <w:p w14:paraId="5D49C4D3"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customer_id</w:t>
            </w:r>
          </w:p>
        </w:tc>
        <w:tc>
          <w:tcPr>
            <w:tcW w:w="1701" w:type="dxa"/>
            <w:tcBorders>
              <w:top w:val="single" w:sz="4" w:space="0" w:color="auto"/>
              <w:bottom w:val="nil"/>
            </w:tcBorders>
          </w:tcPr>
          <w:p w14:paraId="7210C5D0"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single" w:sz="4" w:space="0" w:color="auto"/>
              <w:bottom w:val="nil"/>
            </w:tcBorders>
          </w:tcPr>
          <w:p w14:paraId="0881C3BD"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single" w:sz="4" w:space="0" w:color="auto"/>
              <w:bottom w:val="nil"/>
            </w:tcBorders>
          </w:tcPr>
          <w:p w14:paraId="753ED0D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2DC8A612" w14:textId="77777777" w:rsidTr="00C32AE0">
        <w:trPr>
          <w:jc w:val="center"/>
        </w:trPr>
        <w:tc>
          <w:tcPr>
            <w:tcW w:w="1329" w:type="dxa"/>
            <w:tcBorders>
              <w:top w:val="nil"/>
            </w:tcBorders>
          </w:tcPr>
          <w:p w14:paraId="54742E6F"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review_id</w:t>
            </w:r>
          </w:p>
        </w:tc>
        <w:tc>
          <w:tcPr>
            <w:tcW w:w="1701" w:type="dxa"/>
            <w:tcBorders>
              <w:top w:val="nil"/>
            </w:tcBorders>
          </w:tcPr>
          <w:p w14:paraId="082643C6"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nil"/>
            </w:tcBorders>
          </w:tcPr>
          <w:p w14:paraId="3F02C88A"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nil"/>
            </w:tcBorders>
          </w:tcPr>
          <w:p w14:paraId="68D4262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2C44B354" w14:textId="77777777" w:rsidTr="00C32AE0">
        <w:trPr>
          <w:jc w:val="center"/>
        </w:trPr>
        <w:tc>
          <w:tcPr>
            <w:tcW w:w="1329" w:type="dxa"/>
          </w:tcPr>
          <w:p w14:paraId="0597DCB4"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product_id</w:t>
            </w:r>
          </w:p>
        </w:tc>
        <w:tc>
          <w:tcPr>
            <w:tcW w:w="1701" w:type="dxa"/>
          </w:tcPr>
          <w:p w14:paraId="2DFAA8E7"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0.036</w:t>
            </w:r>
          </w:p>
        </w:tc>
        <w:tc>
          <w:tcPr>
            <w:tcW w:w="2268" w:type="dxa"/>
          </w:tcPr>
          <w:p w14:paraId="042E72A6"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0.000</w:t>
            </w:r>
          </w:p>
        </w:tc>
        <w:tc>
          <w:tcPr>
            <w:tcW w:w="2123" w:type="dxa"/>
          </w:tcPr>
          <w:p w14:paraId="04F0FDC9"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0.009</w:t>
            </w:r>
          </w:p>
        </w:tc>
      </w:tr>
      <w:tr w:rsidR="00696BD9" w:rsidRPr="003230B7" w14:paraId="2E7650EE" w14:textId="77777777" w:rsidTr="00C32AE0">
        <w:trPr>
          <w:jc w:val="center"/>
        </w:trPr>
        <w:tc>
          <w:tcPr>
            <w:tcW w:w="1329" w:type="dxa"/>
          </w:tcPr>
          <w:p w14:paraId="62A076E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helpful_votes</w:t>
            </w:r>
          </w:p>
        </w:tc>
        <w:tc>
          <w:tcPr>
            <w:tcW w:w="1701" w:type="dxa"/>
          </w:tcPr>
          <w:p w14:paraId="40FE708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0.041</w:t>
            </w:r>
          </w:p>
        </w:tc>
        <w:tc>
          <w:tcPr>
            <w:tcW w:w="2268" w:type="dxa"/>
          </w:tcPr>
          <w:p w14:paraId="7C2EF6F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0.038</w:t>
            </w:r>
          </w:p>
        </w:tc>
        <w:tc>
          <w:tcPr>
            <w:tcW w:w="2123" w:type="dxa"/>
          </w:tcPr>
          <w:p w14:paraId="30C5C72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0.044</w:t>
            </w:r>
          </w:p>
        </w:tc>
      </w:tr>
      <w:tr w:rsidR="00696BD9" w:rsidRPr="003230B7" w14:paraId="3F255F25" w14:textId="77777777" w:rsidTr="00C32AE0">
        <w:trPr>
          <w:jc w:val="center"/>
        </w:trPr>
        <w:tc>
          <w:tcPr>
            <w:tcW w:w="1329" w:type="dxa"/>
          </w:tcPr>
          <w:p w14:paraId="0C0B768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total_votes</w:t>
            </w:r>
          </w:p>
        </w:tc>
        <w:tc>
          <w:tcPr>
            <w:tcW w:w="1701" w:type="dxa"/>
          </w:tcPr>
          <w:p w14:paraId="2ECFF2F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0.138</w:t>
            </w:r>
          </w:p>
        </w:tc>
        <w:tc>
          <w:tcPr>
            <w:tcW w:w="2268" w:type="dxa"/>
          </w:tcPr>
          <w:p w14:paraId="7AA99FB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0.122</w:t>
            </w:r>
          </w:p>
        </w:tc>
        <w:tc>
          <w:tcPr>
            <w:tcW w:w="2123" w:type="dxa"/>
          </w:tcPr>
          <w:p w14:paraId="5861E89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0.139</w:t>
            </w:r>
          </w:p>
        </w:tc>
      </w:tr>
      <w:tr w:rsidR="00696BD9" w:rsidRPr="003230B7" w14:paraId="5A6CA071" w14:textId="77777777" w:rsidTr="00C32AE0">
        <w:trPr>
          <w:jc w:val="center"/>
        </w:trPr>
        <w:tc>
          <w:tcPr>
            <w:tcW w:w="1329" w:type="dxa"/>
          </w:tcPr>
          <w:p w14:paraId="17BFEA4E"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vine</w:t>
            </w:r>
          </w:p>
        </w:tc>
        <w:tc>
          <w:tcPr>
            <w:tcW w:w="1701" w:type="dxa"/>
          </w:tcPr>
          <w:p w14:paraId="388C805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268" w:type="dxa"/>
          </w:tcPr>
          <w:p w14:paraId="0124407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66C97A7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0.004</w:t>
            </w:r>
          </w:p>
        </w:tc>
      </w:tr>
      <w:tr w:rsidR="00696BD9" w:rsidRPr="003230B7" w14:paraId="3024C820" w14:textId="77777777" w:rsidTr="00C32AE0">
        <w:trPr>
          <w:jc w:val="center"/>
        </w:trPr>
        <w:tc>
          <w:tcPr>
            <w:tcW w:w="1329" w:type="dxa"/>
          </w:tcPr>
          <w:p w14:paraId="1453F99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verified_purchase</w:t>
            </w:r>
          </w:p>
        </w:tc>
        <w:tc>
          <w:tcPr>
            <w:tcW w:w="1701" w:type="dxa"/>
          </w:tcPr>
          <w:p w14:paraId="749B47A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268" w:type="dxa"/>
          </w:tcPr>
          <w:p w14:paraId="0418F98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123" w:type="dxa"/>
          </w:tcPr>
          <w:p w14:paraId="4D28C54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0.025</w:t>
            </w:r>
          </w:p>
        </w:tc>
      </w:tr>
      <w:tr w:rsidR="00696BD9" w:rsidRPr="003230B7" w14:paraId="1AA18A06" w14:textId="77777777" w:rsidTr="00C32AE0">
        <w:trPr>
          <w:jc w:val="center"/>
        </w:trPr>
        <w:tc>
          <w:tcPr>
            <w:tcW w:w="1329" w:type="dxa"/>
          </w:tcPr>
          <w:p w14:paraId="0E1E483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review_body</w:t>
            </w:r>
          </w:p>
        </w:tc>
        <w:tc>
          <w:tcPr>
            <w:tcW w:w="1701" w:type="dxa"/>
          </w:tcPr>
          <w:p w14:paraId="3AC568F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0.223</w:t>
            </w:r>
          </w:p>
        </w:tc>
        <w:tc>
          <w:tcPr>
            <w:tcW w:w="2268" w:type="dxa"/>
          </w:tcPr>
          <w:p w14:paraId="425845F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0.329</w:t>
            </w:r>
          </w:p>
        </w:tc>
        <w:tc>
          <w:tcPr>
            <w:tcW w:w="2123" w:type="dxa"/>
          </w:tcPr>
          <w:p w14:paraId="4F80C8B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0.285</w:t>
            </w:r>
          </w:p>
        </w:tc>
      </w:tr>
      <w:tr w:rsidR="00696BD9" w:rsidRPr="003230B7" w14:paraId="2F2BE681" w14:textId="77777777" w:rsidTr="00C32AE0">
        <w:trPr>
          <w:jc w:val="center"/>
        </w:trPr>
        <w:tc>
          <w:tcPr>
            <w:tcW w:w="1329" w:type="dxa"/>
          </w:tcPr>
          <w:p w14:paraId="4238C4B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lastRenderedPageBreak/>
              <w:t>review_date</w:t>
            </w:r>
          </w:p>
        </w:tc>
        <w:tc>
          <w:tcPr>
            <w:tcW w:w="1701" w:type="dxa"/>
          </w:tcPr>
          <w:p w14:paraId="16DFBE0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0.200</w:t>
            </w:r>
          </w:p>
        </w:tc>
        <w:tc>
          <w:tcPr>
            <w:tcW w:w="2268" w:type="dxa"/>
          </w:tcPr>
          <w:p w14:paraId="208AF88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0.213</w:t>
            </w:r>
          </w:p>
        </w:tc>
        <w:tc>
          <w:tcPr>
            <w:tcW w:w="2123" w:type="dxa"/>
          </w:tcPr>
          <w:p w14:paraId="0E6E0E6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0.201</w:t>
            </w:r>
          </w:p>
        </w:tc>
      </w:tr>
      <w:tr w:rsidR="00696BD9" w:rsidRPr="003230B7" w14:paraId="5C595B3B" w14:textId="77777777" w:rsidTr="00C32AE0">
        <w:trPr>
          <w:jc w:val="center"/>
        </w:trPr>
        <w:tc>
          <w:tcPr>
            <w:tcW w:w="1329" w:type="dxa"/>
          </w:tcPr>
          <w:p w14:paraId="4236AF3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year</w:t>
            </w:r>
          </w:p>
        </w:tc>
        <w:tc>
          <w:tcPr>
            <w:tcW w:w="1701" w:type="dxa"/>
          </w:tcPr>
          <w:p w14:paraId="46ECAE5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0.003</w:t>
            </w:r>
          </w:p>
        </w:tc>
        <w:tc>
          <w:tcPr>
            <w:tcW w:w="2268" w:type="dxa"/>
          </w:tcPr>
          <w:p w14:paraId="00E925E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0B5F269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3ADE8E08" w14:textId="77777777" w:rsidTr="00C32AE0">
        <w:trPr>
          <w:jc w:val="center"/>
        </w:trPr>
        <w:tc>
          <w:tcPr>
            <w:tcW w:w="1329" w:type="dxa"/>
          </w:tcPr>
          <w:p w14:paraId="6B0DD7F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month</w:t>
            </w:r>
          </w:p>
        </w:tc>
        <w:tc>
          <w:tcPr>
            <w:tcW w:w="1701" w:type="dxa"/>
          </w:tcPr>
          <w:p w14:paraId="0D23D62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0.053</w:t>
            </w:r>
          </w:p>
        </w:tc>
        <w:tc>
          <w:tcPr>
            <w:tcW w:w="2268" w:type="dxa"/>
          </w:tcPr>
          <w:p w14:paraId="32DAAC4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0.081</w:t>
            </w:r>
          </w:p>
        </w:tc>
        <w:tc>
          <w:tcPr>
            <w:tcW w:w="2123" w:type="dxa"/>
          </w:tcPr>
          <w:p w14:paraId="0A10A03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0.055</w:t>
            </w:r>
          </w:p>
        </w:tc>
      </w:tr>
      <w:tr w:rsidR="00696BD9" w:rsidRPr="003230B7" w14:paraId="3496602B" w14:textId="77777777" w:rsidTr="006E4F13">
        <w:trPr>
          <w:jc w:val="center"/>
        </w:trPr>
        <w:tc>
          <w:tcPr>
            <w:tcW w:w="1329" w:type="dxa"/>
            <w:tcBorders>
              <w:bottom w:val="thickThinSmallGap" w:sz="12" w:space="0" w:color="auto"/>
            </w:tcBorders>
          </w:tcPr>
          <w:p w14:paraId="06FBAA0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rate</w:t>
            </w:r>
          </w:p>
        </w:tc>
        <w:tc>
          <w:tcPr>
            <w:tcW w:w="1701" w:type="dxa"/>
            <w:tcBorders>
              <w:bottom w:val="thickThinSmallGap" w:sz="12" w:space="0" w:color="auto"/>
            </w:tcBorders>
          </w:tcPr>
          <w:p w14:paraId="7FB61E8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0.274</w:t>
            </w:r>
          </w:p>
        </w:tc>
        <w:tc>
          <w:tcPr>
            <w:tcW w:w="2268" w:type="dxa"/>
            <w:tcBorders>
              <w:bottom w:val="thickThinSmallGap" w:sz="12" w:space="0" w:color="auto"/>
            </w:tcBorders>
          </w:tcPr>
          <w:p w14:paraId="08BD773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0.184</w:t>
            </w:r>
          </w:p>
        </w:tc>
        <w:tc>
          <w:tcPr>
            <w:tcW w:w="2123" w:type="dxa"/>
            <w:tcBorders>
              <w:bottom w:val="thickThinSmallGap" w:sz="12" w:space="0" w:color="auto"/>
            </w:tcBorders>
          </w:tcPr>
          <w:p w14:paraId="6794052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0.233</w:t>
            </w:r>
          </w:p>
        </w:tc>
      </w:tr>
    </w:tbl>
    <w:p w14:paraId="07F4118A" w14:textId="77777777" w:rsidR="00696BD9" w:rsidRPr="003230B7" w:rsidRDefault="00696BD9" w:rsidP="00696BD9">
      <w:pPr>
        <w:ind w:firstLineChars="200" w:firstLine="480"/>
        <w:rPr>
          <w:sz w:val="24"/>
          <w:szCs w:val="24"/>
        </w:rPr>
      </w:pPr>
      <w:r w:rsidRPr="003230B7">
        <w:rPr>
          <w:sz w:val="24"/>
          <w:szCs w:val="24"/>
        </w:rPr>
        <w:t>The values in the table are the relative weights of each feature. We can see that the weights of customer_ID and review_ID in the three data sets are all 0, indicating that they are not helpful for the market analysis of sunshine company, only exist as identifiers, and have no impact on the results. Secondly, we can see that the weights of review_body, rate, review_date and total_votes are relatively high, and to prove that they are very important for the rating of a product. Therefore, for sunshine company, we should focus on the above four aspects to achieve success.</w:t>
      </w:r>
    </w:p>
    <w:p w14:paraId="39518C49" w14:textId="6FE46824" w:rsidR="00696BD9" w:rsidRPr="003230B7" w:rsidRDefault="00696BD9" w:rsidP="00696BD9">
      <w:pPr>
        <w:pStyle w:val="112"/>
      </w:pPr>
      <w:bookmarkStart w:id="19" w:name="_Toc34703804"/>
      <w:r>
        <w:t>4</w:t>
      </w:r>
      <w:r w:rsidRPr="003230B7">
        <w:t xml:space="preserve">.3 The Solution </w:t>
      </w:r>
      <w:r w:rsidRPr="003230B7">
        <w:rPr>
          <w:rFonts w:hint="eastAsia"/>
        </w:rPr>
        <w:t>for</w:t>
      </w:r>
      <w:r w:rsidRPr="003230B7">
        <w:t xml:space="preserve"> Task A</w:t>
      </w:r>
      <w:bookmarkEnd w:id="19"/>
    </w:p>
    <w:p w14:paraId="087FAC5B" w14:textId="77777777" w:rsidR="00696BD9" w:rsidRPr="003230B7" w:rsidRDefault="00696BD9" w:rsidP="00696BD9">
      <w:pPr>
        <w:ind w:firstLineChars="200" w:firstLine="480"/>
        <w:rPr>
          <w:sz w:val="24"/>
          <w:szCs w:val="24"/>
        </w:rPr>
      </w:pPr>
      <w:r w:rsidRPr="003230B7">
        <w:rPr>
          <w:sz w:val="24"/>
          <w:szCs w:val="24"/>
        </w:rPr>
        <w:t>Once the products of sunshine company are sold, the model of the first question will be used to predict the user rating. If the prediction rating is consistent with the actual rating of the user and the rating is good, the importance of the first question will be used to analyze the success of the products, and the successful aspects will be done to the end to ensure that the product reputation does not decline. If the rating is poor, the importance will also be used to analyze the aspects of the products that are not enough, Next, we should focus on improving the product disadvantage and realizing the reversal. If it is inconsistent with the predicted rating and the actual rating of users, we should analyze whether these users are false users or malicious users, so as to deal with these users in a targeted way and ensure the normal sales market</w:t>
      </w:r>
      <w:r w:rsidRPr="003230B7">
        <w:rPr>
          <w:rFonts w:hint="eastAsia"/>
          <w:sz w:val="24"/>
          <w:szCs w:val="24"/>
        </w:rPr>
        <w:t>。</w:t>
      </w:r>
    </w:p>
    <w:p w14:paraId="2503DEC0" w14:textId="4B641CCD" w:rsidR="00696BD9" w:rsidRPr="003230B7" w:rsidRDefault="00696BD9" w:rsidP="00696BD9">
      <w:pPr>
        <w:pStyle w:val="112"/>
      </w:pPr>
      <w:bookmarkStart w:id="20" w:name="_Toc34703805"/>
      <w:r>
        <w:t>4</w:t>
      </w:r>
      <w:r w:rsidRPr="003230B7">
        <w:rPr>
          <w:rFonts w:hint="eastAsia"/>
        </w:rPr>
        <w:t>.4</w:t>
      </w:r>
      <w:r w:rsidRPr="003230B7">
        <w:t xml:space="preserve"> </w:t>
      </w:r>
      <w:r w:rsidRPr="003230B7">
        <w:rPr>
          <w:rFonts w:hint="eastAsia"/>
        </w:rPr>
        <w:t>Task</w:t>
      </w:r>
      <w:r w:rsidRPr="003230B7">
        <w:t xml:space="preserve"> </w:t>
      </w:r>
      <w:r w:rsidRPr="003230B7">
        <w:rPr>
          <w:rFonts w:hint="eastAsia"/>
        </w:rPr>
        <w:t>B</w:t>
      </w:r>
      <w:r w:rsidRPr="003230B7">
        <w:rPr>
          <w:rFonts w:hint="eastAsia"/>
        </w:rPr>
        <w:t>——</w:t>
      </w:r>
      <w:r w:rsidRPr="003230B7">
        <w:t>Entropy Weight Model</w:t>
      </w:r>
      <w:bookmarkEnd w:id="20"/>
    </w:p>
    <w:p w14:paraId="20852E5D" w14:textId="2AB53E78" w:rsidR="00696BD9" w:rsidRPr="00CA4839" w:rsidRDefault="00696BD9" w:rsidP="00696BD9">
      <w:pPr>
        <w:pStyle w:val="1113"/>
        <w:rPr>
          <w:rFonts w:eastAsia="宋体"/>
        </w:rPr>
      </w:pPr>
      <w:bookmarkStart w:id="21" w:name="_Toc34703806"/>
      <w:r>
        <w:rPr>
          <w:rFonts w:eastAsia="宋体"/>
        </w:rPr>
        <w:t>4</w:t>
      </w:r>
      <w:r w:rsidRPr="003230B7">
        <w:rPr>
          <w:rFonts w:eastAsia="宋体" w:hint="eastAsia"/>
        </w:rPr>
        <w:t xml:space="preserve">.4.1 </w:t>
      </w:r>
      <w:r w:rsidRPr="003230B7">
        <w:rPr>
          <w:rFonts w:eastAsia="宋体"/>
        </w:rPr>
        <w:t>Model Building</w:t>
      </w:r>
      <w:bookmarkEnd w:id="21"/>
    </w:p>
    <w:p w14:paraId="30506B9F" w14:textId="77777777" w:rsidR="00696BD9" w:rsidRPr="003230B7" w:rsidRDefault="00696BD9" w:rsidP="00696BD9">
      <w:pPr>
        <w:ind w:firstLineChars="200" w:firstLine="480"/>
        <w:rPr>
          <w:sz w:val="24"/>
          <w:szCs w:val="24"/>
        </w:rPr>
      </w:pPr>
      <w:r w:rsidRPr="003230B7">
        <w:rPr>
          <w:sz w:val="24"/>
          <w:szCs w:val="24"/>
        </w:rPr>
        <w:t>For the three data sets provided, this paper uses the previous results of emotional analysis, combined with rating data, uses information entropy to determine the weight of the two, and finally gets the score of each evaluation, using the score to analyze the time pattern.</w:t>
      </w:r>
    </w:p>
    <w:p w14:paraId="183D7154" w14:textId="77777777" w:rsidR="00696BD9" w:rsidRPr="003230B7" w:rsidRDefault="00696BD9" w:rsidP="00696BD9">
      <w:pPr>
        <w:ind w:firstLine="420"/>
        <w:rPr>
          <w:sz w:val="24"/>
          <w:szCs w:val="24"/>
        </w:rPr>
      </w:pPr>
      <w:r w:rsidRPr="003230B7">
        <w:rPr>
          <w:sz w:val="24"/>
          <w:szCs w:val="24"/>
        </w:rPr>
        <w:t>Information entropy has three properties: monotonicity, nonnegativity and accumulation</w:t>
      </w:r>
      <w:r w:rsidRPr="003230B7">
        <w:rPr>
          <w:rFonts w:hint="eastAsia"/>
          <w:sz w:val="24"/>
          <w:szCs w:val="24"/>
        </w:rPr>
        <w:t>：</w:t>
      </w:r>
    </w:p>
    <w:p w14:paraId="083170B2" w14:textId="77777777" w:rsidR="00696BD9" w:rsidRPr="003230B7" w:rsidRDefault="00696BD9" w:rsidP="00696BD9">
      <w:pPr>
        <w:ind w:firstLineChars="200" w:firstLine="480"/>
        <w:rPr>
          <w:sz w:val="24"/>
          <w:szCs w:val="24"/>
        </w:rPr>
      </w:pPr>
      <w:r w:rsidRPr="003230B7">
        <w:rPr>
          <w:sz w:val="24"/>
          <w:szCs w:val="24"/>
        </w:rPr>
        <w:t>1. Monotonicity: the higher the probability of occurrence, the lower the amount of information it carries;</w:t>
      </w:r>
    </w:p>
    <w:p w14:paraId="6BBD1396" w14:textId="77777777" w:rsidR="00696BD9" w:rsidRPr="003230B7" w:rsidRDefault="00696BD9" w:rsidP="00696BD9">
      <w:pPr>
        <w:ind w:firstLineChars="200" w:firstLine="480"/>
        <w:rPr>
          <w:sz w:val="24"/>
          <w:szCs w:val="24"/>
        </w:rPr>
      </w:pPr>
      <w:r w:rsidRPr="003230B7">
        <w:rPr>
          <w:sz w:val="24"/>
          <w:szCs w:val="24"/>
        </w:rPr>
        <w:t>2. Non negativity: information entropy can be regarded as a kind of breadth, and non negativity is a reasonable necessity;</w:t>
      </w:r>
    </w:p>
    <w:p w14:paraId="4FA540CD" w14:textId="77777777" w:rsidR="00696BD9" w:rsidRPr="003230B7" w:rsidRDefault="00696BD9" w:rsidP="00696BD9">
      <w:pPr>
        <w:ind w:firstLineChars="200" w:firstLine="480"/>
        <w:rPr>
          <w:sz w:val="24"/>
          <w:szCs w:val="24"/>
        </w:rPr>
      </w:pPr>
      <w:r w:rsidRPr="003230B7">
        <w:rPr>
          <w:sz w:val="24"/>
          <w:szCs w:val="24"/>
        </w:rPr>
        <w:t>3. Accumulation: that is, the measurement of the total uncertainty of multiple random events occurring at the same time can be expressed as the sum of the measurement of the uncertainty of each event, which is also a reflection of the breadth.</w:t>
      </w:r>
    </w:p>
    <w:p w14:paraId="11B3D41D" w14:textId="77777777" w:rsidR="00696BD9" w:rsidRPr="003230B7" w:rsidRDefault="00696BD9" w:rsidP="00696BD9">
      <w:pPr>
        <w:ind w:firstLineChars="200" w:firstLine="480"/>
        <w:rPr>
          <w:sz w:val="24"/>
          <w:szCs w:val="24"/>
        </w:rPr>
      </w:pPr>
      <w:r w:rsidRPr="003230B7">
        <w:rPr>
          <w:sz w:val="24"/>
          <w:szCs w:val="24"/>
        </w:rPr>
        <w:t>Assume that the user's rating and evaluation of goods are the sum of two events, and they are expected to be independent, the probability of their simultaneous occurrence is</w:t>
      </w:r>
    </w:p>
    <w:p w14:paraId="3ADD15A2" w14:textId="52FE586C" w:rsidR="00696BD9" w:rsidRPr="003230B7" w:rsidRDefault="00696BD9" w:rsidP="00742462">
      <w:pPr>
        <w:ind w:firstLineChars="200" w:firstLine="420"/>
        <w:jc w:val="right"/>
        <w:rPr>
          <w:rFonts w:ascii="宋体" w:hAnsi="宋体"/>
          <w:sz w:val="24"/>
          <w:szCs w:val="24"/>
        </w:rPr>
      </w:pPr>
      <w:r w:rsidRPr="003230B7">
        <w:rPr>
          <w:rFonts w:ascii="Calibri" w:hAnsi="Calibri"/>
          <w:position w:val="-14"/>
        </w:rPr>
        <w:object w:dxaOrig="4236" w:dyaOrig="387" w14:anchorId="1C4CDFFF">
          <v:shape id="_x0000_i1040" type="#_x0000_t75" style="width:211.95pt;height:19pt" o:ole="">
            <v:imagedata r:id="rId42" o:title=""/>
          </v:shape>
          <o:OLEObject Type="Embed" ProgID="Equation.AxMath" ShapeID="_x0000_i1040" DrawAspect="Content" ObjectID="_1645317585" r:id="rId43"/>
        </w:object>
      </w:r>
      <w:r w:rsidR="00742462">
        <w:rPr>
          <w:rFonts w:ascii="Calibri" w:hAnsi="Calibri"/>
        </w:rPr>
        <w:t xml:space="preserve">                 (5)</w:t>
      </w:r>
    </w:p>
    <w:p w14:paraId="4E93AB10" w14:textId="77777777" w:rsidR="00696BD9" w:rsidRPr="003230B7" w:rsidRDefault="00696BD9" w:rsidP="00696BD9">
      <w:pPr>
        <w:rPr>
          <w:rFonts w:ascii="宋体" w:hAnsi="宋体"/>
          <w:sz w:val="24"/>
          <w:szCs w:val="24"/>
        </w:rPr>
      </w:pPr>
      <w:r w:rsidRPr="003230B7">
        <w:rPr>
          <w:sz w:val="24"/>
          <w:szCs w:val="24"/>
        </w:rPr>
        <w:lastRenderedPageBreak/>
        <w:t>According to the accumulation</w:t>
      </w:r>
      <w:r w:rsidRPr="003230B7">
        <w:rPr>
          <w:sz w:val="24"/>
          <w:szCs w:val="24"/>
        </w:rPr>
        <w:t>，</w:t>
      </w:r>
      <w:r w:rsidRPr="003230B7">
        <w:rPr>
          <w:sz w:val="24"/>
          <w:szCs w:val="24"/>
        </w:rPr>
        <w:t>we can infer that</w:t>
      </w:r>
    </w:p>
    <w:p w14:paraId="12165C08" w14:textId="78B917E0" w:rsidR="00696BD9" w:rsidRPr="003230B7" w:rsidRDefault="00696BD9" w:rsidP="00742462">
      <w:pPr>
        <w:ind w:firstLine="420"/>
        <w:jc w:val="right"/>
        <w:rPr>
          <w:rFonts w:ascii="宋体" w:hAnsi="宋体"/>
          <w:sz w:val="24"/>
          <w:szCs w:val="24"/>
        </w:rPr>
      </w:pPr>
      <w:r w:rsidRPr="003230B7">
        <w:rPr>
          <w:rFonts w:ascii="Calibri" w:hAnsi="Calibri"/>
          <w:position w:val="-13"/>
        </w:rPr>
        <w:object w:dxaOrig="8896" w:dyaOrig="386" w14:anchorId="4C3A09E2">
          <v:shape id="_x0000_i1041" type="#_x0000_t75" style="width:377.3pt;height:16.7pt" o:ole="">
            <v:imagedata r:id="rId44" o:title=""/>
          </v:shape>
          <o:OLEObject Type="Embed" ProgID="Equation.AxMath" ShapeID="_x0000_i1041" DrawAspect="Content" ObjectID="_1645317586" r:id="rId45"/>
        </w:object>
      </w:r>
      <w:r w:rsidR="00742462">
        <w:rPr>
          <w:rFonts w:ascii="Calibri" w:hAnsi="Calibri"/>
        </w:rPr>
        <w:t xml:space="preserve"> (6)</w:t>
      </w:r>
    </w:p>
    <w:p w14:paraId="7ED562DD" w14:textId="0D2AF047" w:rsidR="00696BD9" w:rsidRPr="003230B7" w:rsidRDefault="00696BD9" w:rsidP="00696BD9">
      <w:pPr>
        <w:ind w:firstLineChars="200" w:firstLine="480"/>
        <w:rPr>
          <w:sz w:val="24"/>
          <w:szCs w:val="24"/>
        </w:rPr>
      </w:pPr>
      <w:r w:rsidRPr="003230B7">
        <w:rPr>
          <w:sz w:val="24"/>
          <w:szCs w:val="24"/>
        </w:rPr>
        <w:t>If the sum of the product function value of two variables is equal to the sum of the function value of two variables, it should be a logarithmic function. Considering that the probability is less than or equal to 1, it is less than 0 after taking the logarithm. Considering the second property of information entropy, it is necessary to add a negative sign in the front. Finally, the definition of information entropy given by Claude Shannon, the father of reference information theory, has the formula of information entropy as follows</w:t>
      </w:r>
      <w:r w:rsidR="00742462">
        <w:rPr>
          <w:rFonts w:hint="eastAsia"/>
          <w:sz w:val="24"/>
          <w:szCs w:val="24"/>
        </w:rPr>
        <w:t>:</w:t>
      </w:r>
    </w:p>
    <w:p w14:paraId="5B3EAED2" w14:textId="71B06B70" w:rsidR="00696BD9" w:rsidRPr="003230B7" w:rsidRDefault="00696BD9" w:rsidP="00742462">
      <w:pPr>
        <w:ind w:left="420" w:hanging="420"/>
        <w:jc w:val="right"/>
        <w:rPr>
          <w:rFonts w:ascii="微软雅黑" w:eastAsia="微软雅黑" w:hAnsi="微软雅黑"/>
          <w:sz w:val="24"/>
          <w:szCs w:val="24"/>
        </w:rPr>
      </w:pPr>
      <w:r w:rsidRPr="003230B7">
        <w:rPr>
          <w:rFonts w:ascii="Calibri" w:hAnsi="Calibri"/>
          <w:position w:val="-31"/>
        </w:rPr>
        <w:object w:dxaOrig="3113" w:dyaOrig="602" w14:anchorId="699A118B">
          <v:shape id="_x0000_i1042" type="#_x0000_t75" style="width:155.5pt;height:29.95pt" o:ole="">
            <v:imagedata r:id="rId46" o:title=""/>
          </v:shape>
          <o:OLEObject Type="Embed" ProgID="Equation.AxMath" ShapeID="_x0000_i1042" DrawAspect="Content" ObjectID="_1645317587" r:id="rId47"/>
        </w:object>
      </w:r>
      <w:r w:rsidR="00742462">
        <w:rPr>
          <w:rFonts w:ascii="Calibri" w:hAnsi="Calibri"/>
        </w:rPr>
        <w:t xml:space="preserve">                    (7)</w:t>
      </w:r>
    </w:p>
    <w:p w14:paraId="0EC595EB" w14:textId="77777777" w:rsidR="00696BD9" w:rsidRPr="003230B7" w:rsidRDefault="00696BD9" w:rsidP="00696BD9">
      <w:pPr>
        <w:ind w:firstLineChars="200" w:firstLine="480"/>
        <w:rPr>
          <w:sz w:val="24"/>
          <w:szCs w:val="24"/>
        </w:rPr>
      </w:pPr>
      <w:r w:rsidRPr="003230B7">
        <w:rPr>
          <w:sz w:val="24"/>
          <w:szCs w:val="24"/>
        </w:rPr>
        <w:t>Take the data after emotional analysis as evaluation data and star rating as rating data, and finally calculate the product comprehensive score as follows.</w:t>
      </w:r>
    </w:p>
    <w:p w14:paraId="4D1513DD" w14:textId="6F7DC8BC" w:rsidR="00696BD9" w:rsidRPr="003230B7" w:rsidRDefault="00696BD9" w:rsidP="00742462">
      <w:pPr>
        <w:ind w:firstLine="420"/>
        <w:jc w:val="right"/>
        <w:rPr>
          <w:rFonts w:ascii="宋体" w:hAnsi="宋体"/>
          <w:sz w:val="24"/>
          <w:szCs w:val="24"/>
        </w:rPr>
      </w:pPr>
      <w:r w:rsidRPr="003230B7">
        <w:rPr>
          <w:rFonts w:ascii="Calibri" w:hAnsi="Calibri"/>
          <w:position w:val="-11"/>
        </w:rPr>
        <w:object w:dxaOrig="4401" w:dyaOrig="357" w14:anchorId="569FF7A8">
          <v:shape id="_x0000_i1043" type="#_x0000_t75" style="width:220.05pt;height:17.3pt" o:ole="">
            <v:imagedata r:id="rId48" o:title=""/>
          </v:shape>
          <o:OLEObject Type="Embed" ProgID="Equation.AxMath" ShapeID="_x0000_i1043" DrawAspect="Content" ObjectID="_1645317588" r:id="rId49"/>
        </w:object>
      </w:r>
      <w:r w:rsidR="00742462">
        <w:rPr>
          <w:rFonts w:ascii="Calibri" w:hAnsi="Calibri"/>
        </w:rPr>
        <w:t xml:space="preserve">            </w:t>
      </w:r>
      <w:r w:rsidR="00742462">
        <w:rPr>
          <w:rFonts w:ascii="Calibri" w:hAnsi="Calibri" w:hint="eastAsia"/>
        </w:rPr>
        <w:t>(</w:t>
      </w:r>
      <w:r w:rsidR="00742462">
        <w:rPr>
          <w:rFonts w:ascii="Calibri" w:hAnsi="Calibri"/>
        </w:rPr>
        <w:t>8</w:t>
      </w:r>
      <w:r w:rsidR="00742462">
        <w:rPr>
          <w:rFonts w:ascii="Calibri" w:hAnsi="Calibri" w:hint="eastAsia"/>
        </w:rPr>
        <w:t>)</w:t>
      </w:r>
    </w:p>
    <w:p w14:paraId="3CA7E7AB" w14:textId="77777777" w:rsidR="00696BD9" w:rsidRPr="003230B7" w:rsidRDefault="00696BD9" w:rsidP="00696BD9">
      <w:pPr>
        <w:ind w:firstLineChars="200" w:firstLine="480"/>
        <w:rPr>
          <w:sz w:val="24"/>
          <w:szCs w:val="24"/>
        </w:rPr>
      </w:pPr>
      <w:r w:rsidRPr="003230B7">
        <w:rPr>
          <w:sz w:val="24"/>
          <w:szCs w:val="24"/>
        </w:rPr>
        <w:t>Emotion score is the score of review_body sentiment analysis, and starrating is the rating of users. A and B calculate the information entropy weight of the two by using the information entropy formula, and calculate the weight values of the three data sets respectively, as shown in table 7:</w:t>
      </w:r>
    </w:p>
    <w:p w14:paraId="106F518F"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7: Information entropy weight</w:t>
      </w:r>
    </w:p>
    <w:tbl>
      <w:tblPr>
        <w:tblStyle w:val="22"/>
        <w:tblW w:w="354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1125"/>
        <w:gridCol w:w="1276"/>
      </w:tblGrid>
      <w:tr w:rsidR="00696BD9" w:rsidRPr="003230B7" w14:paraId="51EAD0F7" w14:textId="77777777" w:rsidTr="00A64846">
        <w:trPr>
          <w:jc w:val="center"/>
        </w:trPr>
        <w:tc>
          <w:tcPr>
            <w:tcW w:w="1143" w:type="dxa"/>
            <w:tcBorders>
              <w:top w:val="thinThickSmallGap" w:sz="12" w:space="0" w:color="auto"/>
              <w:bottom w:val="single" w:sz="4" w:space="0" w:color="auto"/>
            </w:tcBorders>
          </w:tcPr>
          <w:p w14:paraId="19988489" w14:textId="77777777" w:rsidR="00696BD9" w:rsidRPr="003230B7" w:rsidRDefault="00696BD9" w:rsidP="00696BD9">
            <w:pPr>
              <w:jc w:val="center"/>
              <w:rPr>
                <w:rFonts w:ascii="宋体" w:eastAsia="宋体" w:hAnsi="宋体"/>
                <w:color w:val="FF0000"/>
              </w:rPr>
            </w:pPr>
          </w:p>
        </w:tc>
        <w:tc>
          <w:tcPr>
            <w:tcW w:w="1125" w:type="dxa"/>
            <w:tcBorders>
              <w:top w:val="thinThickSmallGap" w:sz="12" w:space="0" w:color="auto"/>
              <w:bottom w:val="single" w:sz="4" w:space="0" w:color="auto"/>
            </w:tcBorders>
          </w:tcPr>
          <w:p w14:paraId="0B214E58" w14:textId="77777777" w:rsidR="00696BD9" w:rsidRPr="003230B7" w:rsidRDefault="00696BD9" w:rsidP="00696BD9">
            <w:pPr>
              <w:jc w:val="center"/>
              <w:rPr>
                <w:rFonts w:ascii="宋体" w:eastAsia="宋体" w:hAnsi="宋体"/>
                <w:color w:val="FF0000"/>
              </w:rPr>
            </w:pPr>
            <w:r w:rsidRPr="003230B7">
              <w:rPr>
                <w:rFonts w:eastAsia="宋体"/>
              </w:rPr>
              <w:t>a</w:t>
            </w:r>
          </w:p>
        </w:tc>
        <w:tc>
          <w:tcPr>
            <w:tcW w:w="1276" w:type="dxa"/>
            <w:tcBorders>
              <w:top w:val="thinThickSmallGap" w:sz="12" w:space="0" w:color="auto"/>
              <w:bottom w:val="single" w:sz="4" w:space="0" w:color="auto"/>
            </w:tcBorders>
          </w:tcPr>
          <w:p w14:paraId="17C73FE4" w14:textId="77777777" w:rsidR="00696BD9" w:rsidRPr="003230B7" w:rsidRDefault="00696BD9" w:rsidP="00696BD9">
            <w:pPr>
              <w:jc w:val="center"/>
              <w:rPr>
                <w:rFonts w:ascii="宋体" w:eastAsia="宋体" w:hAnsi="宋体"/>
                <w:color w:val="FF0000"/>
              </w:rPr>
            </w:pPr>
            <w:r w:rsidRPr="003230B7">
              <w:rPr>
                <w:rFonts w:eastAsia="宋体"/>
              </w:rPr>
              <w:t>b</w:t>
            </w:r>
          </w:p>
        </w:tc>
      </w:tr>
      <w:tr w:rsidR="00696BD9" w:rsidRPr="003230B7" w14:paraId="7ED2557E" w14:textId="77777777" w:rsidTr="00C32AE0">
        <w:trPr>
          <w:jc w:val="center"/>
        </w:trPr>
        <w:tc>
          <w:tcPr>
            <w:tcW w:w="1143" w:type="dxa"/>
            <w:tcBorders>
              <w:top w:val="single" w:sz="4" w:space="0" w:color="auto"/>
              <w:bottom w:val="nil"/>
            </w:tcBorders>
          </w:tcPr>
          <w:p w14:paraId="385F63FB" w14:textId="77777777" w:rsidR="00696BD9" w:rsidRPr="003230B7" w:rsidRDefault="00696BD9" w:rsidP="00696BD9">
            <w:pPr>
              <w:jc w:val="center"/>
              <w:rPr>
                <w:rFonts w:ascii="宋体" w:eastAsia="宋体" w:hAnsi="宋体"/>
                <w:color w:val="FF0000"/>
              </w:rPr>
            </w:pPr>
            <w:r w:rsidRPr="003230B7">
              <w:rPr>
                <w:rFonts w:eastAsia="宋体"/>
              </w:rPr>
              <w:t>hair_dryer</w:t>
            </w:r>
          </w:p>
        </w:tc>
        <w:tc>
          <w:tcPr>
            <w:tcW w:w="1125" w:type="dxa"/>
            <w:tcBorders>
              <w:top w:val="single" w:sz="4" w:space="0" w:color="auto"/>
              <w:bottom w:val="nil"/>
            </w:tcBorders>
          </w:tcPr>
          <w:p w14:paraId="3E8B5C44" w14:textId="77777777" w:rsidR="00696BD9" w:rsidRPr="003230B7" w:rsidRDefault="00696BD9" w:rsidP="00696BD9">
            <w:pPr>
              <w:jc w:val="center"/>
              <w:rPr>
                <w:rFonts w:ascii="宋体" w:eastAsia="宋体" w:hAnsi="宋体"/>
                <w:color w:val="FF0000"/>
              </w:rPr>
            </w:pPr>
            <w:r w:rsidRPr="003230B7">
              <w:rPr>
                <w:rFonts w:eastAsia="宋体"/>
              </w:rPr>
              <w:t>0.138</w:t>
            </w:r>
          </w:p>
        </w:tc>
        <w:tc>
          <w:tcPr>
            <w:tcW w:w="1276" w:type="dxa"/>
            <w:tcBorders>
              <w:top w:val="single" w:sz="4" w:space="0" w:color="auto"/>
              <w:bottom w:val="nil"/>
            </w:tcBorders>
          </w:tcPr>
          <w:p w14:paraId="035F6C81" w14:textId="77777777" w:rsidR="00696BD9" w:rsidRPr="003230B7" w:rsidRDefault="00696BD9" w:rsidP="00696BD9">
            <w:pPr>
              <w:jc w:val="center"/>
              <w:rPr>
                <w:rFonts w:ascii="宋体" w:eastAsia="宋体" w:hAnsi="宋体"/>
                <w:color w:val="FF0000"/>
              </w:rPr>
            </w:pPr>
            <w:r w:rsidRPr="003230B7">
              <w:rPr>
                <w:rFonts w:eastAsia="宋体"/>
              </w:rPr>
              <w:t>0.861</w:t>
            </w:r>
          </w:p>
        </w:tc>
      </w:tr>
      <w:tr w:rsidR="00696BD9" w:rsidRPr="003230B7" w14:paraId="7E042C43" w14:textId="77777777" w:rsidTr="00C32AE0">
        <w:trPr>
          <w:jc w:val="center"/>
        </w:trPr>
        <w:tc>
          <w:tcPr>
            <w:tcW w:w="1143" w:type="dxa"/>
            <w:tcBorders>
              <w:top w:val="nil"/>
            </w:tcBorders>
          </w:tcPr>
          <w:p w14:paraId="6626D1A9" w14:textId="77777777" w:rsidR="00696BD9" w:rsidRPr="003230B7" w:rsidRDefault="00696BD9" w:rsidP="00696BD9">
            <w:pPr>
              <w:jc w:val="center"/>
              <w:rPr>
                <w:rFonts w:ascii="宋体" w:eastAsia="宋体" w:hAnsi="宋体"/>
                <w:color w:val="FF0000"/>
              </w:rPr>
            </w:pPr>
            <w:r w:rsidRPr="003230B7">
              <w:rPr>
                <w:rFonts w:eastAsia="宋体"/>
              </w:rPr>
              <w:t>microwave</w:t>
            </w:r>
          </w:p>
        </w:tc>
        <w:tc>
          <w:tcPr>
            <w:tcW w:w="1125" w:type="dxa"/>
            <w:tcBorders>
              <w:top w:val="nil"/>
            </w:tcBorders>
          </w:tcPr>
          <w:p w14:paraId="7A462937" w14:textId="77777777" w:rsidR="00696BD9" w:rsidRPr="003230B7" w:rsidRDefault="00696BD9" w:rsidP="00696BD9">
            <w:pPr>
              <w:jc w:val="center"/>
              <w:rPr>
                <w:rFonts w:ascii="宋体" w:eastAsia="宋体" w:hAnsi="宋体"/>
                <w:color w:val="FF0000"/>
              </w:rPr>
            </w:pPr>
            <w:r w:rsidRPr="003230B7">
              <w:rPr>
                <w:rFonts w:eastAsia="宋体"/>
              </w:rPr>
              <w:t>0.069</w:t>
            </w:r>
          </w:p>
        </w:tc>
        <w:tc>
          <w:tcPr>
            <w:tcW w:w="1276" w:type="dxa"/>
            <w:tcBorders>
              <w:top w:val="nil"/>
            </w:tcBorders>
          </w:tcPr>
          <w:p w14:paraId="70A8279A" w14:textId="77777777" w:rsidR="00696BD9" w:rsidRPr="003230B7" w:rsidRDefault="00696BD9" w:rsidP="00696BD9">
            <w:pPr>
              <w:jc w:val="center"/>
              <w:rPr>
                <w:rFonts w:ascii="宋体" w:eastAsia="宋体" w:hAnsi="宋体"/>
                <w:color w:val="FF0000"/>
              </w:rPr>
            </w:pPr>
            <w:r w:rsidRPr="003230B7">
              <w:rPr>
                <w:rFonts w:eastAsia="宋体"/>
              </w:rPr>
              <w:t>0.930</w:t>
            </w:r>
          </w:p>
        </w:tc>
      </w:tr>
      <w:tr w:rsidR="00696BD9" w:rsidRPr="003230B7" w14:paraId="2A32EB4B" w14:textId="77777777" w:rsidTr="006E4F13">
        <w:trPr>
          <w:jc w:val="center"/>
        </w:trPr>
        <w:tc>
          <w:tcPr>
            <w:tcW w:w="1143" w:type="dxa"/>
            <w:tcBorders>
              <w:bottom w:val="thickThinSmallGap" w:sz="12" w:space="0" w:color="auto"/>
            </w:tcBorders>
          </w:tcPr>
          <w:p w14:paraId="01230725"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pacifier</w:t>
            </w:r>
          </w:p>
        </w:tc>
        <w:tc>
          <w:tcPr>
            <w:tcW w:w="1125" w:type="dxa"/>
            <w:tcBorders>
              <w:bottom w:val="thickThinSmallGap" w:sz="12" w:space="0" w:color="auto"/>
            </w:tcBorders>
          </w:tcPr>
          <w:p w14:paraId="37D5D336"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0.169</w:t>
            </w:r>
          </w:p>
        </w:tc>
        <w:tc>
          <w:tcPr>
            <w:tcW w:w="1276" w:type="dxa"/>
            <w:tcBorders>
              <w:bottom w:val="thickThinSmallGap" w:sz="12" w:space="0" w:color="auto"/>
            </w:tcBorders>
          </w:tcPr>
          <w:p w14:paraId="21147E03"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0.831</w:t>
            </w:r>
          </w:p>
        </w:tc>
      </w:tr>
    </w:tbl>
    <w:p w14:paraId="7E796A8B" w14:textId="77777777" w:rsidR="00696BD9" w:rsidRPr="003230B7" w:rsidRDefault="00696BD9" w:rsidP="00696BD9">
      <w:pPr>
        <w:spacing w:line="320" w:lineRule="exact"/>
        <w:ind w:firstLineChars="200" w:firstLine="480"/>
        <w:rPr>
          <w:sz w:val="24"/>
          <w:szCs w:val="24"/>
        </w:rPr>
      </w:pPr>
      <w:r w:rsidRPr="003230B7">
        <w:rPr>
          <w:sz w:val="24"/>
          <w:szCs w:val="24"/>
        </w:rPr>
        <w:t>Calculate the score of each product to analyze the time-based measurement mode of each data set. In this paper, the overall sales volume, favorable rate, poor rate and other data of each month are calculated by month for visual analysis.</w:t>
      </w:r>
      <w:r w:rsidRPr="003230B7">
        <w:rPr>
          <w:sz w:val="24"/>
          <w:szCs w:val="24"/>
        </w:rPr>
        <w:t>单月份整体销量</w:t>
      </w:r>
      <w:r w:rsidRPr="003230B7">
        <w:rPr>
          <w:sz w:val="24"/>
          <w:szCs w:val="24"/>
        </w:rPr>
        <w:t xml:space="preserve"> </w:t>
      </w:r>
      <w:r w:rsidRPr="003230B7">
        <w:rPr>
          <w:position w:val="-11"/>
          <w:sz w:val="24"/>
          <w:szCs w:val="24"/>
        </w:rPr>
        <w:object w:dxaOrig="575" w:dyaOrig="357" w14:anchorId="51ECD307">
          <v:shape id="_x0000_i1044" type="#_x0000_t75" style="width:28.2pt;height:17.3pt" o:ole="">
            <v:imagedata r:id="rId50" o:title=""/>
          </v:shape>
          <o:OLEObject Type="Embed" ProgID="Equation.AxMath" ShapeID="_x0000_i1044" DrawAspect="Content" ObjectID="_1645317589" r:id="rId51"/>
        </w:object>
      </w:r>
      <w:r w:rsidRPr="003230B7">
        <w:rPr>
          <w:sz w:val="24"/>
          <w:szCs w:val="24"/>
        </w:rPr>
        <w:t xml:space="preserve">represents overall sales volume in a single month, </w:t>
      </w:r>
      <w:r w:rsidRPr="003230B7">
        <w:rPr>
          <w:position w:val="-11"/>
          <w:sz w:val="24"/>
          <w:szCs w:val="24"/>
        </w:rPr>
        <w:object w:dxaOrig="554" w:dyaOrig="357" w14:anchorId="05689C12">
          <v:shape id="_x0000_i1045" type="#_x0000_t75" style="width:27.65pt;height:17.3pt" o:ole="">
            <v:imagedata r:id="rId52" o:title=""/>
          </v:shape>
          <o:OLEObject Type="Embed" ProgID="Equation.AxMath" ShapeID="_x0000_i1045" DrawAspect="Content" ObjectID="_1645317590" r:id="rId53"/>
        </w:object>
      </w:r>
      <w:r w:rsidRPr="003230B7">
        <w:rPr>
          <w:sz w:val="24"/>
          <w:szCs w:val="24"/>
        </w:rPr>
        <w:t>indicates</w:t>
      </w:r>
      <w:r w:rsidRPr="003230B7">
        <w:t xml:space="preserve"> </w:t>
      </w:r>
      <w:r w:rsidRPr="003230B7">
        <w:rPr>
          <w:sz w:val="24"/>
          <w:szCs w:val="24"/>
        </w:rPr>
        <w:t xml:space="preserve">favorable rate , </w:t>
      </w:r>
      <w:r w:rsidRPr="003230B7">
        <w:rPr>
          <w:position w:val="-11"/>
          <w:sz w:val="24"/>
          <w:szCs w:val="24"/>
        </w:rPr>
        <w:object w:dxaOrig="417" w:dyaOrig="357" w14:anchorId="193820EE">
          <v:shape id="_x0000_i1046" type="#_x0000_t75" style="width:20.75pt;height:17.3pt" o:ole="">
            <v:imagedata r:id="rId54" o:title=""/>
          </v:shape>
          <o:OLEObject Type="Embed" ProgID="Equation.AxMath" ShapeID="_x0000_i1046" DrawAspect="Content" ObjectID="_1645317591" r:id="rId55"/>
        </w:object>
      </w:r>
      <w:r w:rsidRPr="003230B7">
        <w:rPr>
          <w:sz w:val="24"/>
          <w:szCs w:val="24"/>
        </w:rPr>
        <w:t>indicates</w:t>
      </w:r>
      <w:r w:rsidRPr="003230B7">
        <w:t xml:space="preserve"> </w:t>
      </w:r>
      <w:r w:rsidRPr="003230B7">
        <w:rPr>
          <w:sz w:val="24"/>
          <w:szCs w:val="24"/>
        </w:rPr>
        <w:t>bad rate.</w:t>
      </w:r>
      <w:r w:rsidRPr="003230B7">
        <w:t xml:space="preserve"> </w:t>
      </w:r>
      <w:r w:rsidRPr="003230B7">
        <w:rPr>
          <w:sz w:val="24"/>
          <w:szCs w:val="24"/>
        </w:rPr>
        <w:t>The calculation formula is as follows:</w:t>
      </w:r>
    </w:p>
    <w:p w14:paraId="12F94F95" w14:textId="76927722" w:rsidR="00696BD9" w:rsidRPr="003230B7" w:rsidRDefault="00696BD9" w:rsidP="00742462">
      <w:pPr>
        <w:jc w:val="right"/>
        <w:rPr>
          <w:rFonts w:ascii="微软雅黑" w:eastAsia="微软雅黑" w:hAnsi="微软雅黑"/>
          <w:sz w:val="24"/>
          <w:szCs w:val="24"/>
        </w:rPr>
      </w:pPr>
      <w:r w:rsidRPr="003230B7">
        <w:rPr>
          <w:rFonts w:ascii="Calibri" w:hAnsi="Calibri"/>
          <w:position w:val="-35"/>
        </w:rPr>
        <w:object w:dxaOrig="2284" w:dyaOrig="638" w14:anchorId="1953FB64">
          <v:shape id="_x0000_i1047" type="#_x0000_t75" style="width:114.05pt;height:32.85pt" o:ole="">
            <v:imagedata r:id="rId56" o:title=""/>
          </v:shape>
          <o:OLEObject Type="Embed" ProgID="Equation.AxMath" ShapeID="_x0000_i1047" DrawAspect="Content" ObjectID="_1645317592" r:id="rId57"/>
        </w:object>
      </w:r>
      <w:r w:rsidR="00742462">
        <w:rPr>
          <w:rFonts w:ascii="Calibri" w:hAnsi="Calibri"/>
        </w:rPr>
        <w:t xml:space="preserve">                             </w:t>
      </w:r>
      <w:r w:rsidR="00742462">
        <w:rPr>
          <w:rFonts w:ascii="Calibri" w:hAnsi="Calibri" w:hint="eastAsia"/>
        </w:rPr>
        <w:t>(</w:t>
      </w:r>
      <w:r w:rsidR="00742462">
        <w:rPr>
          <w:rFonts w:ascii="Calibri" w:hAnsi="Calibri"/>
        </w:rPr>
        <w:t>9</w:t>
      </w:r>
      <w:r w:rsidR="00742462">
        <w:rPr>
          <w:rFonts w:ascii="Calibri" w:hAnsi="Calibri" w:hint="eastAsia"/>
        </w:rPr>
        <w:t>)</w:t>
      </w:r>
    </w:p>
    <w:p w14:paraId="016ECEFD" w14:textId="4E43BD99" w:rsidR="00696BD9" w:rsidRPr="003230B7" w:rsidRDefault="00696BD9" w:rsidP="00742462">
      <w:pPr>
        <w:jc w:val="right"/>
        <w:rPr>
          <w:rFonts w:ascii="宋体" w:hAnsi="宋体"/>
          <w:sz w:val="24"/>
          <w:szCs w:val="24"/>
        </w:rPr>
      </w:pPr>
      <w:r w:rsidRPr="003230B7">
        <w:rPr>
          <w:rFonts w:ascii="Calibri" w:hAnsi="Calibri"/>
          <w:position w:val="-32"/>
        </w:rPr>
        <w:object w:dxaOrig="2908" w:dyaOrig="776" w14:anchorId="45DFF642">
          <v:shape id="_x0000_i1048" type="#_x0000_t75" style="width:145.75pt;height:39.15pt" o:ole="">
            <v:imagedata r:id="rId58" o:title=""/>
          </v:shape>
          <o:OLEObject Type="Embed" ProgID="Equation.AxMath" ShapeID="_x0000_i1048" DrawAspect="Content" ObjectID="_1645317593" r:id="rId59"/>
        </w:object>
      </w:r>
      <w:r w:rsidR="00742462">
        <w:rPr>
          <w:rFonts w:ascii="Calibri" w:hAnsi="Calibri"/>
        </w:rPr>
        <w:t xml:space="preserve">                       </w:t>
      </w:r>
      <w:r w:rsidR="00742462">
        <w:rPr>
          <w:rFonts w:ascii="Calibri" w:hAnsi="Calibri" w:hint="eastAsia"/>
        </w:rPr>
        <w:t>(</w:t>
      </w:r>
      <w:r w:rsidR="00742462">
        <w:rPr>
          <w:rFonts w:ascii="Calibri" w:hAnsi="Calibri"/>
        </w:rPr>
        <w:t>10</w:t>
      </w:r>
      <w:r w:rsidR="00742462">
        <w:rPr>
          <w:rFonts w:ascii="Calibri" w:hAnsi="Calibri" w:hint="eastAsia"/>
        </w:rPr>
        <w:t>)</w:t>
      </w:r>
    </w:p>
    <w:p w14:paraId="13077ACF" w14:textId="7D8F8A5F" w:rsidR="00696BD9" w:rsidRPr="003230B7" w:rsidRDefault="00696BD9" w:rsidP="00742462">
      <w:pPr>
        <w:jc w:val="right"/>
        <w:rPr>
          <w:rFonts w:ascii="宋体" w:hAnsi="宋体"/>
          <w:sz w:val="24"/>
          <w:szCs w:val="24"/>
        </w:rPr>
      </w:pPr>
      <w:r w:rsidRPr="003230B7">
        <w:rPr>
          <w:rFonts w:ascii="Calibri" w:hAnsi="Calibri"/>
          <w:position w:val="-32"/>
        </w:rPr>
        <w:object w:dxaOrig="2752" w:dyaOrig="776" w14:anchorId="3BF70E08">
          <v:shape id="_x0000_i1049" type="#_x0000_t75" style="width:137.65pt;height:39.15pt" o:ole="">
            <v:imagedata r:id="rId60" o:title=""/>
          </v:shape>
          <o:OLEObject Type="Embed" ProgID="Equation.AxMath" ShapeID="_x0000_i1049" DrawAspect="Content" ObjectID="_1645317594" r:id="rId61"/>
        </w:object>
      </w:r>
      <w:r w:rsidR="00742462">
        <w:rPr>
          <w:rFonts w:ascii="Calibri" w:hAnsi="Calibri"/>
        </w:rPr>
        <w:t xml:space="preserve">                       </w:t>
      </w:r>
      <w:r w:rsidR="00742462">
        <w:rPr>
          <w:rFonts w:ascii="Calibri" w:hAnsi="Calibri" w:hint="eastAsia"/>
        </w:rPr>
        <w:t>(</w:t>
      </w:r>
      <w:r w:rsidR="00742462">
        <w:rPr>
          <w:rFonts w:ascii="Calibri" w:hAnsi="Calibri"/>
        </w:rPr>
        <w:t>11</w:t>
      </w:r>
      <w:r w:rsidR="00742462">
        <w:rPr>
          <w:rFonts w:ascii="Calibri" w:hAnsi="Calibri" w:hint="eastAsia"/>
        </w:rPr>
        <w:t>)</w:t>
      </w:r>
    </w:p>
    <w:p w14:paraId="20FF01D6" w14:textId="77777777" w:rsidR="00696BD9" w:rsidRPr="003230B7" w:rsidRDefault="00696BD9" w:rsidP="00696BD9">
      <w:pPr>
        <w:spacing w:line="320" w:lineRule="exact"/>
        <w:rPr>
          <w:sz w:val="24"/>
          <w:szCs w:val="24"/>
        </w:rPr>
      </w:pPr>
      <w:r w:rsidRPr="003230B7">
        <w:rPr>
          <w:position w:val="-11"/>
          <w:sz w:val="24"/>
          <w:szCs w:val="24"/>
        </w:rPr>
        <w:object w:dxaOrig="511" w:dyaOrig="357" w14:anchorId="0FE20A66">
          <v:shape id="_x0000_i1050" type="#_x0000_t75" style="width:25.35pt;height:17.3pt" o:ole="">
            <v:imagedata r:id="rId62" o:title=""/>
          </v:shape>
          <o:OLEObject Type="Embed" ProgID="Equation.AxMath" ShapeID="_x0000_i1050" DrawAspect="Content" ObjectID="_1645317595" r:id="rId63"/>
        </w:object>
      </w:r>
      <w:r w:rsidRPr="003230B7">
        <w:rPr>
          <w:sz w:val="24"/>
          <w:szCs w:val="24"/>
        </w:rPr>
        <w:t>represents a row of data,</w:t>
      </w:r>
      <w:r w:rsidRPr="003230B7">
        <w:rPr>
          <w:position w:val="-11"/>
          <w:sz w:val="24"/>
          <w:szCs w:val="24"/>
        </w:rPr>
        <w:object w:dxaOrig="499" w:dyaOrig="357" w14:anchorId="6DB59516">
          <v:shape id="_x0000_i1051" type="#_x0000_t75" style="width:25.35pt;height:17.3pt" o:ole="">
            <v:imagedata r:id="rId64" o:title=""/>
          </v:shape>
          <o:OLEObject Type="Embed" ProgID="Equation.AxMath" ShapeID="_x0000_i1051" DrawAspect="Content" ObjectID="_1645317596" r:id="rId65"/>
        </w:object>
      </w:r>
      <w:r w:rsidRPr="003230B7">
        <w:rPr>
          <w:sz w:val="24"/>
          <w:szCs w:val="24"/>
        </w:rPr>
        <w:t>is in review_date, and</w:t>
      </w:r>
      <w:r w:rsidRPr="003230B7">
        <w:rPr>
          <w:position w:val="-11"/>
          <w:sz w:val="24"/>
          <w:szCs w:val="24"/>
        </w:rPr>
        <w:object w:dxaOrig="627" w:dyaOrig="357" w14:anchorId="6A25695F">
          <v:shape id="_x0000_i1052" type="#_x0000_t75" style="width:31.7pt;height:17.3pt" o:ole="">
            <v:imagedata r:id="rId66" o:title=""/>
          </v:shape>
          <o:OLEObject Type="Embed" ProgID="Equation.AxMath" ShapeID="_x0000_i1052" DrawAspect="Content" ObjectID="_1645317597" r:id="rId67"/>
        </w:object>
      </w:r>
      <w:r w:rsidRPr="003230B7">
        <w:rPr>
          <w:sz w:val="24"/>
          <w:szCs w:val="24"/>
        </w:rPr>
        <w:t>is the score calculated by formula for each piece of data.</w:t>
      </w:r>
    </w:p>
    <w:p w14:paraId="71F63B47" w14:textId="39579467" w:rsidR="00696BD9" w:rsidRPr="003230B7" w:rsidRDefault="00696BD9" w:rsidP="00696BD9">
      <w:pPr>
        <w:pStyle w:val="1113"/>
        <w:rPr>
          <w:rFonts w:eastAsia="宋体"/>
        </w:rPr>
      </w:pPr>
      <w:bookmarkStart w:id="22" w:name="_Toc34703807"/>
      <w:r>
        <w:t>4</w:t>
      </w:r>
      <w:r w:rsidRPr="003230B7">
        <w:rPr>
          <w:rFonts w:eastAsia="宋体" w:hint="eastAsia"/>
        </w:rPr>
        <w:t>.4.2</w:t>
      </w:r>
      <w:r w:rsidRPr="003230B7">
        <w:rPr>
          <w:rFonts w:eastAsia="宋体"/>
        </w:rPr>
        <w:t xml:space="preserve"> </w:t>
      </w:r>
      <w:r w:rsidRPr="003230B7">
        <w:rPr>
          <w:rFonts w:eastAsia="宋体" w:hint="eastAsia"/>
        </w:rPr>
        <w:t>Result</w:t>
      </w:r>
      <w:r w:rsidRPr="003230B7">
        <w:rPr>
          <w:rFonts w:eastAsia="宋体"/>
        </w:rPr>
        <w:t>s</w:t>
      </w:r>
      <w:bookmarkEnd w:id="22"/>
    </w:p>
    <w:p w14:paraId="0E4D14C2" w14:textId="77777777" w:rsidR="00696BD9" w:rsidRPr="003230B7" w:rsidRDefault="00696BD9" w:rsidP="00696BD9">
      <w:pPr>
        <w:rPr>
          <w:sz w:val="24"/>
          <w:szCs w:val="24"/>
        </w:rPr>
      </w:pPr>
      <w:r w:rsidRPr="003230B7">
        <w:rPr>
          <w:sz w:val="24"/>
          <w:szCs w:val="24"/>
        </w:rPr>
        <w:t>1. Overall sales volume analysis and data selection</w:t>
      </w:r>
    </w:p>
    <w:p w14:paraId="3E221F62" w14:textId="77777777" w:rsidR="00696BD9" w:rsidRPr="003230B7" w:rsidRDefault="00696BD9" w:rsidP="00696BD9">
      <w:pPr>
        <w:ind w:firstLineChars="200" w:firstLine="480"/>
        <w:rPr>
          <w:sz w:val="24"/>
          <w:szCs w:val="24"/>
        </w:rPr>
      </w:pPr>
      <w:r w:rsidRPr="003230B7">
        <w:rPr>
          <w:sz w:val="24"/>
          <w:szCs w:val="24"/>
        </w:rPr>
        <w:t xml:space="preserve">According to the pre-processing data, the sales figures of the three products are as </w:t>
      </w:r>
      <w:r w:rsidRPr="003230B7">
        <w:rPr>
          <w:sz w:val="24"/>
          <w:szCs w:val="24"/>
        </w:rPr>
        <w:lastRenderedPageBreak/>
        <w:t>follows:</w:t>
      </w:r>
    </w:p>
    <w:p w14:paraId="3E1AC253" w14:textId="525DA2F5" w:rsidR="00696BD9" w:rsidRDefault="00696BD9" w:rsidP="00742462">
      <w:pPr>
        <w:ind w:leftChars="-540" w:hangingChars="540" w:hanging="1134"/>
        <w:jc w:val="center"/>
        <w:rPr>
          <w:rFonts w:ascii="宋体" w:hAnsi="宋体"/>
          <w:sz w:val="24"/>
          <w:szCs w:val="24"/>
        </w:rPr>
      </w:pPr>
      <w:r w:rsidRPr="003230B7">
        <w:rPr>
          <w:rFonts w:ascii="微软雅黑" w:eastAsia="微软雅黑" w:hAnsi="微软雅黑"/>
          <w:noProof/>
        </w:rPr>
        <w:drawing>
          <wp:inline distT="0" distB="0" distL="0" distR="0" wp14:anchorId="03744B22" wp14:editId="4E8D53B0">
            <wp:extent cx="6794205" cy="3177444"/>
            <wp:effectExtent l="0" t="0" r="698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35393" cy="3196706"/>
                    </a:xfrm>
                    <a:prstGeom prst="rect">
                      <a:avLst/>
                    </a:prstGeom>
                  </pic:spPr>
                </pic:pic>
              </a:graphicData>
            </a:graphic>
          </wp:inline>
        </w:drawing>
      </w:r>
    </w:p>
    <w:p w14:paraId="34A08904" w14:textId="2FFF5467" w:rsidR="007C0CB5" w:rsidRPr="003230B7" w:rsidRDefault="007C0CB5" w:rsidP="007C0CB5">
      <w:pPr>
        <w:jc w:val="center"/>
        <w:rPr>
          <w:rFonts w:ascii="Calibri" w:hAnsi="Calibri"/>
        </w:rPr>
      </w:pPr>
      <w:r w:rsidRPr="003230B7">
        <w:rPr>
          <w:rFonts w:ascii="Calibri" w:hAnsi="Calibri"/>
        </w:rPr>
        <w:t xml:space="preserve">Figure </w:t>
      </w:r>
      <w:r>
        <w:rPr>
          <w:rFonts w:ascii="Calibri" w:hAnsi="Calibri"/>
        </w:rPr>
        <w:t>2</w:t>
      </w:r>
      <w:r w:rsidRPr="003230B7">
        <w:rPr>
          <w:rFonts w:ascii="Calibri" w:hAnsi="Calibri"/>
        </w:rPr>
        <w:t xml:space="preserve">: </w:t>
      </w:r>
      <w:r>
        <w:rPr>
          <w:rFonts w:ascii="Calibri" w:hAnsi="Calibri"/>
        </w:rPr>
        <w:t>sales</w:t>
      </w:r>
    </w:p>
    <w:p w14:paraId="239DCE2F" w14:textId="77777777" w:rsidR="00696BD9" w:rsidRPr="003230B7" w:rsidRDefault="00696BD9" w:rsidP="00696BD9">
      <w:pPr>
        <w:ind w:firstLineChars="200" w:firstLine="480"/>
        <w:rPr>
          <w:sz w:val="24"/>
          <w:szCs w:val="24"/>
        </w:rPr>
      </w:pPr>
      <w:r w:rsidRPr="003230B7">
        <w:rPr>
          <w:sz w:val="24"/>
          <w:szCs w:val="24"/>
        </w:rPr>
        <w:t>Due to space limitation, image is blurred, and if you want to see the clear version, please refer to the appendix. Through the image, we can know that the sales volume before 2010 is very small. Therefore, the following analysis only takes the data after January 2010 for analysis. Meanwhile, it can be seen that the overall sales volume of the three products is increasing year by year. The sales volume of microwave ovens is relatively low, and the sales volume of diapers is relatively high. The reason may be that the microwave ovens are durable products, while diapers are disposable nondurable products, and the sales volume of hair dryer is in the middle. This is related to the characteristics and uses of the products.</w:t>
      </w:r>
    </w:p>
    <w:p w14:paraId="77FBA75B" w14:textId="2D20EAFE" w:rsidR="00696BD9" w:rsidRPr="003230B7" w:rsidRDefault="00696BD9" w:rsidP="00C73A85">
      <w:pPr>
        <w:ind w:firstLine="420"/>
        <w:rPr>
          <w:sz w:val="24"/>
          <w:szCs w:val="24"/>
        </w:rPr>
      </w:pPr>
      <w:r w:rsidRPr="003230B7">
        <w:rPr>
          <w:sz w:val="24"/>
          <w:szCs w:val="24"/>
        </w:rPr>
        <w:t>(1)The analysis of hair</w:t>
      </w:r>
      <w:r w:rsidR="00C73A85">
        <w:rPr>
          <w:sz w:val="24"/>
          <w:szCs w:val="24"/>
        </w:rPr>
        <w:t>_dryer</w:t>
      </w:r>
      <w:r w:rsidRPr="003230B7">
        <w:rPr>
          <w:sz w:val="24"/>
          <w:szCs w:val="24"/>
        </w:rPr>
        <w:t>'s time pattern</w:t>
      </w:r>
    </w:p>
    <w:p w14:paraId="0C503670" w14:textId="6F6DFCF4" w:rsidR="00696BD9" w:rsidRDefault="00696BD9" w:rsidP="00696BD9">
      <w:pPr>
        <w:ind w:firstLineChars="200" w:firstLine="480"/>
        <w:rPr>
          <w:sz w:val="24"/>
          <w:szCs w:val="24"/>
        </w:rPr>
      </w:pPr>
      <w:r w:rsidRPr="003230B7">
        <w:rPr>
          <w:sz w:val="24"/>
          <w:szCs w:val="24"/>
        </w:rPr>
        <w:t xml:space="preserve">Using the data after preprocessing, we get the monthly positive and negative rate of hair player as shown in Figure </w:t>
      </w:r>
      <w:r>
        <w:rPr>
          <w:sz w:val="24"/>
          <w:szCs w:val="24"/>
        </w:rPr>
        <w:t>3</w:t>
      </w:r>
      <w:r w:rsidRPr="003230B7">
        <w:rPr>
          <w:sz w:val="24"/>
          <w:szCs w:val="24"/>
        </w:rPr>
        <w:t>:</w:t>
      </w:r>
    </w:p>
    <w:p w14:paraId="7C451B35" w14:textId="20FD878D" w:rsidR="00696BD9" w:rsidRDefault="00696BD9" w:rsidP="007C0CB5">
      <w:pPr>
        <w:ind w:leftChars="-135" w:hangingChars="135" w:hanging="283"/>
        <w:rPr>
          <w:rFonts w:ascii="宋体" w:hAnsi="宋体"/>
          <w:sz w:val="24"/>
          <w:szCs w:val="24"/>
        </w:rPr>
      </w:pPr>
      <w:r w:rsidRPr="003230B7">
        <w:rPr>
          <w:rFonts w:ascii="微软雅黑" w:eastAsia="微软雅黑" w:hAnsi="微软雅黑"/>
          <w:noProof/>
        </w:rPr>
        <w:drawing>
          <wp:inline distT="0" distB="0" distL="0" distR="0" wp14:anchorId="1B8FF766" wp14:editId="1E2604E4">
            <wp:extent cx="5656521" cy="226441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9"/>
                    <a:stretch>
                      <a:fillRect/>
                    </a:stretch>
                  </pic:blipFill>
                  <pic:spPr>
                    <a:xfrm>
                      <a:off x="0" y="0"/>
                      <a:ext cx="5696336" cy="2280349"/>
                    </a:xfrm>
                    <a:prstGeom prst="rect">
                      <a:avLst/>
                    </a:prstGeom>
                  </pic:spPr>
                </pic:pic>
              </a:graphicData>
            </a:graphic>
          </wp:inline>
        </w:drawing>
      </w:r>
    </w:p>
    <w:p w14:paraId="24D0ACCF" w14:textId="2B21F7F4" w:rsidR="007C0CB5" w:rsidRPr="007C0CB5" w:rsidRDefault="007C0CB5" w:rsidP="007C0CB5">
      <w:pPr>
        <w:jc w:val="center"/>
        <w:rPr>
          <w:rFonts w:ascii="Calibri" w:hAnsi="Calibri"/>
        </w:rPr>
      </w:pPr>
      <w:r w:rsidRPr="003230B7">
        <w:rPr>
          <w:rFonts w:ascii="Calibri" w:hAnsi="Calibri"/>
        </w:rPr>
        <w:t xml:space="preserve">Figure </w:t>
      </w:r>
      <w:r w:rsidR="00C73A85">
        <w:rPr>
          <w:rFonts w:ascii="Calibri" w:hAnsi="Calibri"/>
        </w:rPr>
        <w:t>3: good and bad rates of hair_dryer</w:t>
      </w:r>
    </w:p>
    <w:p w14:paraId="0231CD20" w14:textId="77777777" w:rsidR="00696BD9" w:rsidRPr="003230B7" w:rsidRDefault="00696BD9" w:rsidP="00696BD9">
      <w:pPr>
        <w:ind w:firstLineChars="200" w:firstLine="480"/>
        <w:rPr>
          <w:sz w:val="24"/>
          <w:szCs w:val="24"/>
        </w:rPr>
      </w:pPr>
      <w:r w:rsidRPr="003230B7">
        <w:rPr>
          <w:sz w:val="24"/>
          <w:szCs w:val="24"/>
        </w:rPr>
        <w:lastRenderedPageBreak/>
        <w:t>From the figure, we can analyze that since January 2010, the overall positive rate of the hair dryer has increased, and the overall negative rate has declined. And the positive rate has always been far higher than the negative rate. Before January 2013, the negative rate of the whole product is high, and the product quality is not objective, but after 2013, the positive rate of the product is basically high, It shows that the quality of hair dryer gradually rises after market baptism, and people are more comfortable to use it, but there will still be a slight fluctuation</w:t>
      </w:r>
    </w:p>
    <w:p w14:paraId="4B96E452" w14:textId="77777777" w:rsidR="00696BD9" w:rsidRPr="003230B7" w:rsidRDefault="00696BD9" w:rsidP="00C73A85">
      <w:pPr>
        <w:ind w:firstLine="420"/>
        <w:rPr>
          <w:sz w:val="24"/>
          <w:szCs w:val="24"/>
        </w:rPr>
      </w:pPr>
      <w:r w:rsidRPr="003230B7">
        <w:rPr>
          <w:sz w:val="24"/>
          <w:szCs w:val="24"/>
        </w:rPr>
        <w:t>(2) Analysis of time pattern of microwave</w:t>
      </w:r>
    </w:p>
    <w:p w14:paraId="5FEAF100" w14:textId="62227D39" w:rsidR="00C73A85" w:rsidRDefault="00696BD9" w:rsidP="00C73A85">
      <w:pPr>
        <w:ind w:firstLineChars="200" w:firstLine="480"/>
        <w:rPr>
          <w:sz w:val="24"/>
          <w:szCs w:val="24"/>
        </w:rPr>
      </w:pPr>
      <w:r w:rsidRPr="003230B7">
        <w:rPr>
          <w:sz w:val="24"/>
          <w:szCs w:val="24"/>
        </w:rPr>
        <w:t>Using the data after preprocessing, the monthly positive and negative rates of microwave are as follows:</w:t>
      </w:r>
    </w:p>
    <w:p w14:paraId="09516F29" w14:textId="7AE94A59" w:rsidR="00696BD9" w:rsidRDefault="00696BD9" w:rsidP="00C73A85">
      <w:pPr>
        <w:ind w:leftChars="-67" w:hangingChars="67" w:hanging="141"/>
        <w:rPr>
          <w:rFonts w:ascii="宋体" w:hAnsi="宋体"/>
          <w:sz w:val="24"/>
          <w:szCs w:val="24"/>
        </w:rPr>
      </w:pPr>
      <w:r w:rsidRPr="003230B7">
        <w:rPr>
          <w:rFonts w:ascii="微软雅黑" w:eastAsia="微软雅黑" w:hAnsi="微软雅黑"/>
          <w:noProof/>
        </w:rPr>
        <w:drawing>
          <wp:inline distT="0" distB="0" distL="0" distR="0" wp14:anchorId="519933C5" wp14:editId="75A8D080">
            <wp:extent cx="5805377" cy="3806106"/>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0"/>
                    <a:stretch>
                      <a:fillRect/>
                    </a:stretch>
                  </pic:blipFill>
                  <pic:spPr>
                    <a:xfrm>
                      <a:off x="0" y="0"/>
                      <a:ext cx="5887902" cy="3860211"/>
                    </a:xfrm>
                    <a:prstGeom prst="rect">
                      <a:avLst/>
                    </a:prstGeom>
                  </pic:spPr>
                </pic:pic>
              </a:graphicData>
            </a:graphic>
          </wp:inline>
        </w:drawing>
      </w:r>
    </w:p>
    <w:p w14:paraId="62D628A6" w14:textId="2A0120AA" w:rsidR="00C73A85" w:rsidRPr="003230B7" w:rsidRDefault="00C73A85" w:rsidP="00C73A85">
      <w:pPr>
        <w:ind w:firstLineChars="200" w:firstLine="420"/>
        <w:jc w:val="center"/>
        <w:rPr>
          <w:rFonts w:ascii="宋体" w:hAnsi="宋体"/>
          <w:sz w:val="24"/>
          <w:szCs w:val="24"/>
        </w:rPr>
      </w:pPr>
      <w:r w:rsidRPr="003230B7">
        <w:rPr>
          <w:rFonts w:ascii="Calibri" w:hAnsi="Calibri"/>
        </w:rPr>
        <w:t xml:space="preserve">Figure </w:t>
      </w:r>
      <w:r>
        <w:rPr>
          <w:rFonts w:ascii="Calibri" w:hAnsi="Calibri"/>
        </w:rPr>
        <w:t>4: good and bad rates of microwave</w:t>
      </w:r>
    </w:p>
    <w:p w14:paraId="142226E1" w14:textId="77777777" w:rsidR="00696BD9" w:rsidRPr="003230B7" w:rsidRDefault="00696BD9" w:rsidP="00696BD9">
      <w:pPr>
        <w:ind w:firstLineChars="200" w:firstLine="480"/>
        <w:rPr>
          <w:sz w:val="24"/>
          <w:szCs w:val="24"/>
        </w:rPr>
      </w:pPr>
      <w:r w:rsidRPr="003230B7">
        <w:rPr>
          <w:sz w:val="24"/>
          <w:szCs w:val="24"/>
        </w:rPr>
        <w:t>From the figure, we can see that in the early stage when the microwave oven was put into the market, the market's poor evaluation rate of the microwave oven was slightly higher than the high evaluation rate, and the good evaluation rate of the microwave oven peaked in October 2011, and then declined; from December 2012 to October 2013, the good evaluation rate and bad evaluation rate of the microwave oven fluctuated in a certain range and were relatively stable. In November 2013 and, the good evaluation rate of the product was within a certain range It fluctuates within the range but is always greater than the rate of poor evaluation. Generally speaking, the poor evaluation rate of microwave oven is declining, and the good evaluation rate is rising.</w:t>
      </w:r>
    </w:p>
    <w:p w14:paraId="7D3A34F1" w14:textId="77777777" w:rsidR="00696BD9" w:rsidRPr="003230B7" w:rsidRDefault="00696BD9" w:rsidP="00C73A85">
      <w:pPr>
        <w:ind w:firstLine="420"/>
        <w:rPr>
          <w:sz w:val="24"/>
          <w:szCs w:val="24"/>
        </w:rPr>
      </w:pPr>
      <w:r w:rsidRPr="003230B7">
        <w:rPr>
          <w:sz w:val="24"/>
          <w:szCs w:val="24"/>
        </w:rPr>
        <w:t>(3) Analysis of pacifier time pattern</w:t>
      </w:r>
    </w:p>
    <w:p w14:paraId="3D0DEC06" w14:textId="74A45452" w:rsidR="00696BD9" w:rsidRDefault="00696BD9" w:rsidP="00696BD9">
      <w:pPr>
        <w:ind w:leftChars="16" w:left="34" w:firstLineChars="200" w:firstLine="480"/>
        <w:rPr>
          <w:rFonts w:ascii="微软雅黑" w:eastAsia="微软雅黑" w:hAnsi="微软雅黑"/>
          <w:noProof/>
        </w:rPr>
      </w:pPr>
      <w:r w:rsidRPr="003230B7">
        <w:rPr>
          <w:sz w:val="24"/>
          <w:szCs w:val="24"/>
        </w:rPr>
        <w:t xml:space="preserve">Using the data after preprocessing, the monthly positive and negative rates of pacifier are as </w:t>
      </w:r>
      <w:r w:rsidR="0031728A">
        <w:rPr>
          <w:sz w:val="24"/>
          <w:szCs w:val="24"/>
        </w:rPr>
        <w:t>figure 5</w:t>
      </w:r>
      <w:r w:rsidRPr="003230B7">
        <w:rPr>
          <w:sz w:val="24"/>
          <w:szCs w:val="24"/>
        </w:rPr>
        <w:t>:</w:t>
      </w:r>
      <w:r w:rsidRPr="003230B7">
        <w:rPr>
          <w:rFonts w:eastAsia="微软雅黑"/>
          <w:noProof/>
        </w:rPr>
        <w:t xml:space="preserve">    </w:t>
      </w:r>
      <w:r w:rsidRPr="003230B7">
        <w:rPr>
          <w:rFonts w:ascii="微软雅黑" w:eastAsia="微软雅黑" w:hAnsi="微软雅黑"/>
          <w:noProof/>
        </w:rPr>
        <w:t xml:space="preserve">  </w:t>
      </w:r>
    </w:p>
    <w:p w14:paraId="5A24805D" w14:textId="60EB6FA2" w:rsidR="00696BD9" w:rsidRDefault="00696BD9" w:rsidP="00696BD9">
      <w:pPr>
        <w:jc w:val="center"/>
        <w:rPr>
          <w:rFonts w:ascii="微软雅黑" w:eastAsia="微软雅黑" w:hAnsi="微软雅黑"/>
          <w:noProof/>
        </w:rPr>
      </w:pPr>
      <w:r w:rsidRPr="003230B7">
        <w:rPr>
          <w:rFonts w:ascii="微软雅黑" w:eastAsia="微软雅黑" w:hAnsi="微软雅黑"/>
          <w:noProof/>
        </w:rPr>
        <w:lastRenderedPageBreak/>
        <w:drawing>
          <wp:inline distT="0" distB="0" distL="0" distR="0" wp14:anchorId="7AED0813" wp14:editId="31DF3A82">
            <wp:extent cx="5319701" cy="29771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a:stretch>
                      <a:fillRect/>
                    </a:stretch>
                  </pic:blipFill>
                  <pic:spPr>
                    <a:xfrm>
                      <a:off x="0" y="0"/>
                      <a:ext cx="5327373" cy="2981409"/>
                    </a:xfrm>
                    <a:prstGeom prst="rect">
                      <a:avLst/>
                    </a:prstGeom>
                  </pic:spPr>
                </pic:pic>
              </a:graphicData>
            </a:graphic>
          </wp:inline>
        </w:drawing>
      </w:r>
    </w:p>
    <w:p w14:paraId="43267C75" w14:textId="001D984D" w:rsidR="0031728A" w:rsidRPr="003230B7" w:rsidRDefault="0031728A" w:rsidP="00696BD9">
      <w:pPr>
        <w:jc w:val="center"/>
        <w:rPr>
          <w:rFonts w:ascii="微软雅黑" w:eastAsia="微软雅黑" w:hAnsi="微软雅黑"/>
          <w:noProof/>
        </w:rPr>
      </w:pPr>
      <w:r w:rsidRPr="003230B7">
        <w:rPr>
          <w:rFonts w:ascii="Calibri" w:hAnsi="Calibri"/>
        </w:rPr>
        <w:t xml:space="preserve">Figure </w:t>
      </w:r>
      <w:r>
        <w:rPr>
          <w:rFonts w:ascii="Calibri" w:hAnsi="Calibri"/>
        </w:rPr>
        <w:t>5: good and bad rates of pacifier</w:t>
      </w:r>
    </w:p>
    <w:p w14:paraId="455D55FD" w14:textId="77777777" w:rsidR="00696BD9" w:rsidRPr="003230B7" w:rsidRDefault="00696BD9" w:rsidP="00696BD9">
      <w:pPr>
        <w:ind w:firstLineChars="200" w:firstLine="480"/>
        <w:rPr>
          <w:sz w:val="24"/>
          <w:szCs w:val="24"/>
        </w:rPr>
      </w:pPr>
      <w:r w:rsidRPr="003230B7">
        <w:rPr>
          <w:sz w:val="24"/>
          <w:szCs w:val="24"/>
        </w:rPr>
        <w:t>It can be analyzed from the figure that from the time when pacifier put the product into the market to August 2015, the product's favorable rate in the market is far higher than the negative rate, and the fluctuation frequency is getting smaller and smaller, which is in a very stable situation and a very good product.</w:t>
      </w:r>
    </w:p>
    <w:p w14:paraId="28B89B76" w14:textId="75F102DA" w:rsidR="00696BD9" w:rsidRPr="003230B7" w:rsidRDefault="00696BD9" w:rsidP="00696BD9">
      <w:pPr>
        <w:pStyle w:val="112"/>
      </w:pPr>
      <w:bookmarkStart w:id="23" w:name="_Toc34703808"/>
      <w:r>
        <w:t>4</w:t>
      </w:r>
      <w:r w:rsidRPr="003230B7">
        <w:t xml:space="preserve">.5 </w:t>
      </w:r>
      <w:r w:rsidRPr="003230B7">
        <w:rPr>
          <w:rFonts w:hint="eastAsia"/>
        </w:rPr>
        <w:t>The</w:t>
      </w:r>
      <w:r w:rsidRPr="003230B7">
        <w:t xml:space="preserve"> </w:t>
      </w:r>
      <w:r w:rsidRPr="003230B7">
        <w:rPr>
          <w:rFonts w:hint="eastAsia"/>
        </w:rPr>
        <w:t>Solution</w:t>
      </w:r>
      <w:r w:rsidRPr="003230B7">
        <w:t xml:space="preserve"> </w:t>
      </w:r>
      <w:r w:rsidRPr="003230B7">
        <w:rPr>
          <w:rFonts w:hint="eastAsia"/>
        </w:rPr>
        <w:t>for</w:t>
      </w:r>
      <w:r w:rsidRPr="003230B7">
        <w:t xml:space="preserve"> Task C</w:t>
      </w:r>
      <w:bookmarkEnd w:id="23"/>
    </w:p>
    <w:p w14:paraId="4D30BB75" w14:textId="77777777" w:rsidR="00696BD9" w:rsidRPr="003230B7" w:rsidRDefault="00696BD9" w:rsidP="00696BD9">
      <w:pPr>
        <w:ind w:firstLineChars="200" w:firstLine="480"/>
        <w:rPr>
          <w:sz w:val="24"/>
          <w:szCs w:val="24"/>
        </w:rPr>
      </w:pPr>
      <w:r w:rsidRPr="003230B7">
        <w:rPr>
          <w:sz w:val="24"/>
          <w:szCs w:val="24"/>
        </w:rPr>
        <w:t>It is required to determine the combination of a text-based measurement method and a rating based measurement method to indicate the success or failure of a product. In the first question, the LGB model is established and the impact of the corresponding indicators on the quality of the product is obtained. In the last question, the score of the product is obtained by using the emotional score of rating and comment with the help of entropy weight method, Both of the above solutions refer to comments and ratings, i.e. text and ratings, so the combination of the two solutions best indicates potential successful or failed products.</w:t>
      </w:r>
    </w:p>
    <w:p w14:paraId="61945D2E" w14:textId="718ACA0A" w:rsidR="00696BD9" w:rsidRPr="003230B7" w:rsidRDefault="00696BD9" w:rsidP="00696BD9">
      <w:pPr>
        <w:pStyle w:val="1113"/>
        <w:rPr>
          <w:rFonts w:eastAsia="宋体"/>
        </w:rPr>
      </w:pPr>
      <w:bookmarkStart w:id="24" w:name="_Toc34703809"/>
      <w:r>
        <w:t>4</w:t>
      </w:r>
      <w:r w:rsidRPr="003230B7">
        <w:rPr>
          <w:rFonts w:eastAsia="宋体" w:hint="eastAsia"/>
        </w:rPr>
        <w:t>.5.1</w:t>
      </w:r>
      <w:r w:rsidRPr="003230B7">
        <w:rPr>
          <w:rFonts w:ascii="Calibri" w:eastAsia="宋体" w:hAnsi="Calibri"/>
          <w:sz w:val="21"/>
        </w:rPr>
        <w:t xml:space="preserve"> </w:t>
      </w:r>
      <w:r w:rsidRPr="003230B7">
        <w:rPr>
          <w:rFonts w:eastAsia="宋体"/>
        </w:rPr>
        <w:t xml:space="preserve">Establishment and </w:t>
      </w:r>
      <w:r w:rsidRPr="003230B7">
        <w:rPr>
          <w:rFonts w:eastAsia="宋体" w:hint="eastAsia"/>
        </w:rPr>
        <w:t>S</w:t>
      </w:r>
      <w:r w:rsidRPr="003230B7">
        <w:rPr>
          <w:rFonts w:eastAsia="宋体"/>
        </w:rPr>
        <w:t xml:space="preserve">olution of </w:t>
      </w:r>
      <w:r w:rsidRPr="003230B7">
        <w:rPr>
          <w:rFonts w:eastAsia="宋体" w:hint="eastAsia"/>
        </w:rPr>
        <w:t>T</w:t>
      </w:r>
      <w:r w:rsidRPr="003230B7">
        <w:rPr>
          <w:rFonts w:eastAsia="宋体"/>
        </w:rPr>
        <w:t xml:space="preserve">he </w:t>
      </w:r>
      <w:r w:rsidRPr="003230B7">
        <w:rPr>
          <w:rFonts w:eastAsia="宋体" w:hint="eastAsia"/>
        </w:rPr>
        <w:t>M</w:t>
      </w:r>
      <w:r w:rsidRPr="003230B7">
        <w:rPr>
          <w:rFonts w:eastAsia="宋体"/>
        </w:rPr>
        <w:t>odel</w:t>
      </w:r>
      <w:bookmarkEnd w:id="24"/>
    </w:p>
    <w:p w14:paraId="13C79A36" w14:textId="77777777" w:rsidR="00696BD9" w:rsidRPr="003230B7" w:rsidRDefault="00696BD9" w:rsidP="00696BD9">
      <w:pPr>
        <w:ind w:firstLineChars="200" w:firstLine="480"/>
        <w:rPr>
          <w:rFonts w:ascii="Cambria" w:hAnsi="Cambria"/>
          <w:sz w:val="24"/>
          <w:szCs w:val="24"/>
        </w:rPr>
      </w:pPr>
      <w:r w:rsidRPr="003230B7">
        <w:rPr>
          <w:rFonts w:ascii="Cambria" w:eastAsia="Cambria" w:hAnsi="Cambria"/>
          <w:sz w:val="24"/>
          <w:szCs w:val="24"/>
        </w:rPr>
        <w:t>Combined with the feature weight of question 1, the features of relevant text and rating are further screened: review</w:t>
      </w:r>
      <w:r w:rsidRPr="003230B7">
        <w:rPr>
          <w:rFonts w:ascii="宋体" w:hAnsi="宋体"/>
          <w:sz w:val="24"/>
          <w:szCs w:val="24"/>
        </w:rPr>
        <w:t>_</w:t>
      </w:r>
      <w:r w:rsidRPr="003230B7">
        <w:rPr>
          <w:rFonts w:ascii="Cambria" w:eastAsia="Cambria" w:hAnsi="Cambria"/>
          <w:sz w:val="24"/>
          <w:szCs w:val="24"/>
        </w:rPr>
        <w:t>body, review_date, rate, star_rating. At the same time, combined with the score of the previous question, the fuzzy comprehensive evaluation model is established to evaluate the potential success of the product. The basic steps of the fuzzy comprehensive evaluation model are as follows:</w:t>
      </w:r>
    </w:p>
    <w:p w14:paraId="6B73BDB1"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1. Select features</w:t>
      </w:r>
      <w:r>
        <w:rPr>
          <w:rFonts w:ascii="Cambria" w:eastAsia="Cambria" w:hAnsi="Cambria"/>
          <w:sz w:val="24"/>
          <w:szCs w:val="24"/>
        </w:rPr>
        <w:t>;</w:t>
      </w:r>
    </w:p>
    <w:p w14:paraId="5241125B"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2. Determine the evaluation matrix</w:t>
      </w:r>
      <w:r>
        <w:rPr>
          <w:rFonts w:ascii="Cambria" w:eastAsia="Cambria" w:hAnsi="Cambria"/>
          <w:sz w:val="24"/>
          <w:szCs w:val="24"/>
        </w:rPr>
        <w:t>;</w:t>
      </w:r>
    </w:p>
    <w:p w14:paraId="256A0BFF"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3. Check the evaluation matrix and calculate the weight</w:t>
      </w:r>
      <w:r>
        <w:rPr>
          <w:rFonts w:ascii="Cambria" w:eastAsia="Cambria" w:hAnsi="Cambria"/>
          <w:sz w:val="24"/>
          <w:szCs w:val="24"/>
        </w:rPr>
        <w:t>;</w:t>
      </w:r>
    </w:p>
    <w:p w14:paraId="705AEE6E" w14:textId="77777777" w:rsidR="00696BD9" w:rsidRPr="003230B7" w:rsidRDefault="00696BD9" w:rsidP="00696BD9">
      <w:pPr>
        <w:ind w:left="480"/>
        <w:rPr>
          <w:rFonts w:ascii="Cambria" w:eastAsia="Cambria" w:hAnsi="Cambria"/>
          <w:sz w:val="24"/>
          <w:szCs w:val="24"/>
        </w:rPr>
      </w:pPr>
      <w:r w:rsidRPr="003230B7">
        <w:rPr>
          <w:rFonts w:ascii="Cambria" w:eastAsia="Cambria" w:hAnsi="Cambria"/>
          <w:sz w:val="24"/>
          <w:szCs w:val="24"/>
        </w:rPr>
        <w:t>4. Calculate the score and get the result</w:t>
      </w:r>
      <w:r>
        <w:rPr>
          <w:rFonts w:ascii="Cambria" w:eastAsia="Cambria" w:hAnsi="Cambria"/>
          <w:sz w:val="24"/>
          <w:szCs w:val="24"/>
        </w:rPr>
        <w:t>.</w:t>
      </w:r>
    </w:p>
    <w:p w14:paraId="6B79E606" w14:textId="77777777" w:rsidR="00696BD9" w:rsidRPr="003230B7" w:rsidRDefault="00696BD9" w:rsidP="00696BD9">
      <w:pPr>
        <w:ind w:firstLine="482"/>
        <w:rPr>
          <w:sz w:val="24"/>
          <w:szCs w:val="24"/>
        </w:rPr>
      </w:pPr>
      <w:r w:rsidRPr="003230B7">
        <w:rPr>
          <w:sz w:val="24"/>
          <w:szCs w:val="24"/>
        </w:rPr>
        <w:t xml:space="preserve">The first step is to select features. Next, according to relevant data and data, determine the evaluation matrix </w:t>
      </w:r>
      <w:r>
        <w:rPr>
          <w:sz w:val="24"/>
          <w:szCs w:val="24"/>
        </w:rPr>
        <w:t>M</w:t>
      </w:r>
      <w:r w:rsidRPr="003230B7">
        <w:rPr>
          <w:sz w:val="24"/>
          <w:szCs w:val="24"/>
        </w:rPr>
        <w:t xml:space="preserve"> as follows:</w:t>
      </w:r>
    </w:p>
    <w:p w14:paraId="3E7A5BF5" w14:textId="77777777" w:rsidR="00696BD9" w:rsidRPr="003230B7" w:rsidRDefault="00696BD9" w:rsidP="00696BD9">
      <w:pPr>
        <w:ind w:firstLine="482"/>
        <w:jc w:val="center"/>
        <w:rPr>
          <w:rFonts w:ascii="宋体" w:hAnsi="宋体"/>
          <w:sz w:val="24"/>
          <w:szCs w:val="24"/>
        </w:rPr>
      </w:pPr>
      <w:r w:rsidRPr="003230B7">
        <w:rPr>
          <w:rFonts w:ascii="Calibri" w:hAnsi="Calibri"/>
          <w:position w:val="-152"/>
        </w:rPr>
        <w:object w:dxaOrig="3364" w:dyaOrig="3196" w14:anchorId="38484F6F">
          <v:shape id="_x0000_i1053" type="#_x0000_t75" style="width:168.2pt;height:159.55pt" o:ole="">
            <v:imagedata r:id="rId72" o:title=""/>
          </v:shape>
          <o:OLEObject Type="Embed" ProgID="Equation.AxMath" ShapeID="_x0000_i1053" DrawAspect="Content" ObjectID="_1645317598" r:id="rId73"/>
        </w:object>
      </w:r>
    </w:p>
    <w:p w14:paraId="77268F81" w14:textId="26BE7065" w:rsidR="00696BD9" w:rsidRPr="003230B7" w:rsidRDefault="00696BD9" w:rsidP="00696BD9">
      <w:pPr>
        <w:ind w:firstLineChars="200" w:firstLine="480"/>
        <w:rPr>
          <w:sz w:val="24"/>
          <w:szCs w:val="24"/>
        </w:rPr>
      </w:pPr>
      <w:r w:rsidRPr="003230B7">
        <w:rPr>
          <w:sz w:val="24"/>
          <w:szCs w:val="24"/>
        </w:rPr>
        <w:t xml:space="preserve">Through the consistency test of holding a, it is concluded that CR = 0.018 &lt; 0.1, so the matrix passes the consistency test. Finally, the eigenvector of the matrix is calculated and normalized to obtain </w:t>
      </w:r>
      <w:bookmarkStart w:id="25" w:name="_Hlk34689525"/>
      <w:r w:rsidRPr="003230B7">
        <w:rPr>
          <w:sz w:val="24"/>
          <w:szCs w:val="24"/>
        </w:rPr>
        <w:t>the weight of the corresponding features</w:t>
      </w:r>
      <w:bookmarkEnd w:id="25"/>
      <w:r w:rsidRPr="003230B7">
        <w:rPr>
          <w:sz w:val="24"/>
          <w:szCs w:val="24"/>
        </w:rPr>
        <w:t xml:space="preserve"> as follows</w:t>
      </w:r>
      <w:r w:rsidR="00C32AE0">
        <w:rPr>
          <w:sz w:val="24"/>
          <w:szCs w:val="24"/>
        </w:rPr>
        <w:t xml:space="preserve"> table 8</w:t>
      </w:r>
      <w:r w:rsidRPr="003230B7">
        <w:rPr>
          <w:sz w:val="24"/>
          <w:szCs w:val="24"/>
        </w:rPr>
        <w:t>:</w:t>
      </w:r>
    </w:p>
    <w:p w14:paraId="1D5C4F56"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8: The weight of the corresponding features</w:t>
      </w:r>
    </w:p>
    <w:tbl>
      <w:tblPr>
        <w:tblStyle w:val="22"/>
        <w:tblW w:w="573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2911"/>
      </w:tblGrid>
      <w:tr w:rsidR="00696BD9" w:rsidRPr="003230B7" w14:paraId="73354FBF" w14:textId="77777777" w:rsidTr="00A64846">
        <w:trPr>
          <w:jc w:val="center"/>
        </w:trPr>
        <w:tc>
          <w:tcPr>
            <w:tcW w:w="2827" w:type="dxa"/>
            <w:tcBorders>
              <w:top w:val="thinThickSmallGap" w:sz="12" w:space="0" w:color="auto"/>
              <w:bottom w:val="single" w:sz="4" w:space="0" w:color="auto"/>
            </w:tcBorders>
          </w:tcPr>
          <w:p w14:paraId="795C594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F</w:t>
            </w:r>
            <w:r w:rsidRPr="003230B7">
              <w:rPr>
                <w:rFonts w:ascii="Times New Roman" w:eastAsia="宋体" w:hAnsi="Times New Roman"/>
              </w:rPr>
              <w:t>eatures</w:t>
            </w:r>
          </w:p>
        </w:tc>
        <w:tc>
          <w:tcPr>
            <w:tcW w:w="2911" w:type="dxa"/>
            <w:tcBorders>
              <w:top w:val="thinThickSmallGap" w:sz="12" w:space="0" w:color="auto"/>
              <w:bottom w:val="single" w:sz="4" w:space="0" w:color="auto"/>
            </w:tcBorders>
          </w:tcPr>
          <w:p w14:paraId="66DACE9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W</w:t>
            </w:r>
            <w:r w:rsidRPr="003230B7">
              <w:rPr>
                <w:rFonts w:ascii="Times New Roman" w:eastAsia="宋体" w:hAnsi="Times New Roman"/>
              </w:rPr>
              <w:t>eights</w:t>
            </w:r>
          </w:p>
        </w:tc>
      </w:tr>
      <w:tr w:rsidR="00696BD9" w:rsidRPr="003230B7" w14:paraId="2AB41109" w14:textId="77777777" w:rsidTr="00696BD9">
        <w:trPr>
          <w:jc w:val="center"/>
        </w:trPr>
        <w:tc>
          <w:tcPr>
            <w:tcW w:w="2827" w:type="dxa"/>
            <w:tcBorders>
              <w:top w:val="single" w:sz="4" w:space="0" w:color="auto"/>
              <w:bottom w:val="nil"/>
            </w:tcBorders>
          </w:tcPr>
          <w:p w14:paraId="5F41561C"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review_body</w:t>
            </w:r>
          </w:p>
        </w:tc>
        <w:tc>
          <w:tcPr>
            <w:tcW w:w="2911" w:type="dxa"/>
            <w:tcBorders>
              <w:top w:val="single" w:sz="4" w:space="0" w:color="auto"/>
              <w:bottom w:val="nil"/>
            </w:tcBorders>
          </w:tcPr>
          <w:p w14:paraId="68915699"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0.158 </w:t>
            </w:r>
          </w:p>
        </w:tc>
      </w:tr>
      <w:tr w:rsidR="00696BD9" w:rsidRPr="003230B7" w14:paraId="57264623" w14:textId="77777777" w:rsidTr="00696BD9">
        <w:trPr>
          <w:jc w:val="center"/>
        </w:trPr>
        <w:tc>
          <w:tcPr>
            <w:tcW w:w="2827" w:type="dxa"/>
            <w:tcBorders>
              <w:top w:val="nil"/>
            </w:tcBorders>
          </w:tcPr>
          <w:p w14:paraId="58FE5DDC"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review_date</w:t>
            </w:r>
          </w:p>
        </w:tc>
        <w:tc>
          <w:tcPr>
            <w:tcW w:w="2911" w:type="dxa"/>
            <w:tcBorders>
              <w:top w:val="nil"/>
            </w:tcBorders>
          </w:tcPr>
          <w:p w14:paraId="3163A7BA"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0.098 </w:t>
            </w:r>
          </w:p>
        </w:tc>
      </w:tr>
      <w:tr w:rsidR="00696BD9" w:rsidRPr="003230B7" w14:paraId="027BA7D0" w14:textId="77777777" w:rsidTr="00696BD9">
        <w:trPr>
          <w:jc w:val="center"/>
        </w:trPr>
        <w:tc>
          <w:tcPr>
            <w:tcW w:w="2827" w:type="dxa"/>
          </w:tcPr>
          <w:p w14:paraId="725D9610"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rate</w:t>
            </w:r>
          </w:p>
        </w:tc>
        <w:tc>
          <w:tcPr>
            <w:tcW w:w="2911" w:type="dxa"/>
          </w:tcPr>
          <w:p w14:paraId="0B52CC7E"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 xml:space="preserve">0.259 </w:t>
            </w:r>
          </w:p>
        </w:tc>
      </w:tr>
      <w:tr w:rsidR="00696BD9" w:rsidRPr="003230B7" w14:paraId="7D424F4D" w14:textId="77777777" w:rsidTr="00696BD9">
        <w:trPr>
          <w:jc w:val="center"/>
        </w:trPr>
        <w:tc>
          <w:tcPr>
            <w:tcW w:w="2827" w:type="dxa"/>
          </w:tcPr>
          <w:p w14:paraId="5CE18637"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star_rating</w:t>
            </w:r>
          </w:p>
        </w:tc>
        <w:tc>
          <w:tcPr>
            <w:tcW w:w="2911" w:type="dxa"/>
          </w:tcPr>
          <w:p w14:paraId="52E6D9E7"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0.170 </w:t>
            </w:r>
          </w:p>
        </w:tc>
      </w:tr>
      <w:tr w:rsidR="00696BD9" w:rsidRPr="003230B7" w14:paraId="6078F25B" w14:textId="77777777" w:rsidTr="006E4F13">
        <w:trPr>
          <w:jc w:val="center"/>
        </w:trPr>
        <w:tc>
          <w:tcPr>
            <w:tcW w:w="2827" w:type="dxa"/>
            <w:tcBorders>
              <w:bottom w:val="thickThinSmallGap" w:sz="12" w:space="0" w:color="auto"/>
            </w:tcBorders>
          </w:tcPr>
          <w:p w14:paraId="73E93BC0"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score</w:t>
            </w:r>
          </w:p>
        </w:tc>
        <w:tc>
          <w:tcPr>
            <w:tcW w:w="2911" w:type="dxa"/>
            <w:tcBorders>
              <w:bottom w:val="thickThinSmallGap" w:sz="12" w:space="0" w:color="auto"/>
            </w:tcBorders>
          </w:tcPr>
          <w:p w14:paraId="55A61B7A"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0.315 </w:t>
            </w:r>
          </w:p>
        </w:tc>
      </w:tr>
    </w:tbl>
    <w:p w14:paraId="1AF68180" w14:textId="77777777" w:rsidR="00696BD9" w:rsidRPr="003230B7" w:rsidRDefault="00696BD9" w:rsidP="00696BD9">
      <w:pPr>
        <w:rPr>
          <w:sz w:val="24"/>
          <w:szCs w:val="24"/>
        </w:rPr>
      </w:pPr>
      <w:r w:rsidRPr="003230B7">
        <w:rPr>
          <w:sz w:val="24"/>
          <w:szCs w:val="24"/>
        </w:rPr>
        <w:t>The company can use the weight value to evaluate the success of the product. The larger the value is, the more successful the product is</w:t>
      </w:r>
      <w:r>
        <w:rPr>
          <w:sz w:val="24"/>
          <w:szCs w:val="24"/>
        </w:rPr>
        <w:t>.</w:t>
      </w:r>
    </w:p>
    <w:p w14:paraId="7DD2C950" w14:textId="6914DD11" w:rsidR="00696BD9" w:rsidRPr="003230B7" w:rsidRDefault="00696BD9" w:rsidP="00696BD9">
      <w:pPr>
        <w:pStyle w:val="112"/>
      </w:pPr>
      <w:bookmarkStart w:id="26" w:name="_Toc34703810"/>
      <w:r>
        <w:t>4</w:t>
      </w:r>
      <w:r w:rsidRPr="003230B7">
        <w:t>.</w:t>
      </w:r>
      <w:r w:rsidRPr="003230B7">
        <w:rPr>
          <w:rFonts w:hint="eastAsia"/>
        </w:rPr>
        <w:t>6</w:t>
      </w:r>
      <w:r w:rsidRPr="003230B7">
        <w:t xml:space="preserve"> </w:t>
      </w:r>
      <w:bookmarkEnd w:id="26"/>
      <w:r w:rsidR="009B39FE">
        <w:t>T</w:t>
      </w:r>
      <w:r w:rsidR="009B39FE" w:rsidRPr="009B39FE">
        <w:t>he </w:t>
      </w:r>
      <w:r w:rsidR="009B39FE">
        <w:t>S</w:t>
      </w:r>
      <w:r w:rsidR="009B39FE" w:rsidRPr="009B39FE">
        <w:t>olution for </w:t>
      </w:r>
      <w:r w:rsidR="009B39FE">
        <w:t>T</w:t>
      </w:r>
      <w:bookmarkStart w:id="27" w:name="_GoBack"/>
      <w:bookmarkEnd w:id="27"/>
      <w:r w:rsidR="009B39FE" w:rsidRPr="009B39FE">
        <w:t>ask </w:t>
      </w:r>
      <w:r w:rsidR="009B39FE">
        <w:t xml:space="preserve">D </w:t>
      </w:r>
    </w:p>
    <w:p w14:paraId="1A81FCA6" w14:textId="77777777" w:rsidR="00696BD9" w:rsidRPr="003230B7" w:rsidRDefault="00696BD9" w:rsidP="00696BD9">
      <w:pPr>
        <w:ind w:firstLineChars="200" w:firstLine="480"/>
        <w:rPr>
          <w:sz w:val="24"/>
          <w:szCs w:val="24"/>
        </w:rPr>
      </w:pPr>
      <w:r w:rsidRPr="003230B7">
        <w:rPr>
          <w:sz w:val="24"/>
          <w:szCs w:val="24"/>
        </w:rPr>
        <w:t>We use the Spearman model to measure the correlation between ratings and reviews. The final result of the Spearman model is a rank correlation coefficient, which is solved according to the order of original data.</w:t>
      </w:r>
    </w:p>
    <w:p w14:paraId="07C62614" w14:textId="77777777" w:rsidR="00696BD9" w:rsidRPr="003230B7" w:rsidRDefault="00696BD9" w:rsidP="0031728A">
      <w:pPr>
        <w:ind w:firstLine="420"/>
        <w:rPr>
          <w:sz w:val="24"/>
          <w:szCs w:val="24"/>
        </w:rPr>
      </w:pPr>
      <w:r w:rsidRPr="003230B7">
        <w:rPr>
          <w:sz w:val="24"/>
          <w:szCs w:val="24"/>
        </w:rPr>
        <w:t>1. We sort each piece of data according to the comment time;</w:t>
      </w:r>
    </w:p>
    <w:p w14:paraId="57AF8277" w14:textId="0E2C15BE" w:rsidR="00696BD9" w:rsidRPr="00E8724C" w:rsidRDefault="00696BD9" w:rsidP="0031728A">
      <w:pPr>
        <w:spacing w:line="300" w:lineRule="exact"/>
        <w:ind w:firstLine="420"/>
        <w:rPr>
          <w:sz w:val="24"/>
          <w:szCs w:val="24"/>
        </w:rPr>
      </w:pPr>
      <w:r w:rsidRPr="003230B7">
        <w:rPr>
          <w:sz w:val="24"/>
          <w:szCs w:val="24"/>
        </w:rPr>
        <w:t xml:space="preserve">2. Extract the scores of star rating and review of each data as two column vectors </w:t>
      </w:r>
      <w:r w:rsidR="00E8724C" w:rsidRPr="00E8724C">
        <w:rPr>
          <w:position w:val="-12"/>
          <w:sz w:val="24"/>
          <w:szCs w:val="24"/>
        </w:rPr>
        <w:object w:dxaOrig="696" w:dyaOrig="377" w14:anchorId="0E427E6D">
          <v:shape id="_x0000_i1054" type="#_x0000_t75" style="width:34.55pt;height:19pt" o:ole="">
            <v:imagedata r:id="rId74" o:title=""/>
          </v:shape>
          <o:OLEObject Type="Embed" ProgID="Equation.AxMath" ShapeID="_x0000_i1054" DrawAspect="Content" ObjectID="_1645317599" r:id="rId75"/>
        </w:object>
      </w:r>
      <w:r w:rsidRPr="00E8724C">
        <w:rPr>
          <w:sz w:val="24"/>
          <w:szCs w:val="24"/>
        </w:rPr>
        <w:t xml:space="preserve">and </w:t>
      </w:r>
      <w:r w:rsidR="00E8724C" w:rsidRPr="00E8724C">
        <w:rPr>
          <w:position w:val="-12"/>
          <w:sz w:val="24"/>
          <w:szCs w:val="24"/>
        </w:rPr>
        <w:object w:dxaOrig="642" w:dyaOrig="377" w14:anchorId="1C48E0C7">
          <v:shape id="_x0000_i1055" type="#_x0000_t75" style="width:32.25pt;height:19pt" o:ole="">
            <v:imagedata r:id="rId76" o:title=""/>
          </v:shape>
          <o:OLEObject Type="Embed" ProgID="Equation.AxMath" ShapeID="_x0000_i1055" DrawAspect="Content" ObjectID="_1645317600" r:id="rId77"/>
        </w:object>
      </w:r>
      <w:r w:rsidRPr="00E8724C">
        <w:rPr>
          <w:sz w:val="24"/>
          <w:szCs w:val="24"/>
        </w:rPr>
        <w:t>;</w:t>
      </w:r>
    </w:p>
    <w:p w14:paraId="6CC26B89" w14:textId="76B1485B" w:rsidR="00696BD9" w:rsidRPr="00E8724C" w:rsidRDefault="00696BD9" w:rsidP="0031728A">
      <w:pPr>
        <w:spacing w:line="300" w:lineRule="exact"/>
        <w:ind w:firstLine="420"/>
        <w:rPr>
          <w:sz w:val="24"/>
          <w:szCs w:val="24"/>
        </w:rPr>
      </w:pPr>
      <w:r w:rsidRPr="00E8724C">
        <w:rPr>
          <w:sz w:val="24"/>
          <w:szCs w:val="24"/>
        </w:rPr>
        <w:t>3. Output</w:t>
      </w:r>
      <w:r w:rsidR="00E8724C" w:rsidRPr="00E8724C">
        <w:rPr>
          <w:position w:val="-12"/>
          <w:sz w:val="24"/>
          <w:szCs w:val="24"/>
        </w:rPr>
        <w:object w:dxaOrig="696" w:dyaOrig="377" w14:anchorId="2AB25878">
          <v:shape id="_x0000_i1056" type="#_x0000_t75" style="width:34.55pt;height:19pt" o:ole="">
            <v:imagedata r:id="rId74" o:title=""/>
          </v:shape>
          <o:OLEObject Type="Embed" ProgID="Equation.AxMath" ShapeID="_x0000_i1056" DrawAspect="Content" ObjectID="_1645317601" r:id="rId78"/>
        </w:object>
      </w:r>
      <w:r w:rsidRPr="00E8724C">
        <w:rPr>
          <w:sz w:val="24"/>
          <w:szCs w:val="24"/>
        </w:rPr>
        <w:t xml:space="preserve"> and </w:t>
      </w:r>
      <w:r w:rsidR="00E8724C" w:rsidRPr="00E8724C">
        <w:rPr>
          <w:position w:val="-12"/>
          <w:sz w:val="24"/>
          <w:szCs w:val="24"/>
        </w:rPr>
        <w:object w:dxaOrig="642" w:dyaOrig="377" w14:anchorId="300C3DEE">
          <v:shape id="_x0000_i1057" type="#_x0000_t75" style="width:32.25pt;height:19pt" o:ole="">
            <v:imagedata r:id="rId76" o:title=""/>
          </v:shape>
          <o:OLEObject Type="Embed" ProgID="Equation.AxMath" ShapeID="_x0000_i1057" DrawAspect="Content" ObjectID="_1645317602" r:id="rId79"/>
        </w:object>
      </w:r>
      <w:r w:rsidRPr="00E8724C">
        <w:rPr>
          <w:sz w:val="24"/>
          <w:szCs w:val="24"/>
        </w:rPr>
        <w:t xml:space="preserve"> to the following formula:</w:t>
      </w:r>
    </w:p>
    <w:p w14:paraId="5AAB42B6" w14:textId="27155991" w:rsidR="00E8724C" w:rsidRPr="003230B7" w:rsidRDefault="00E8724C" w:rsidP="0031728A">
      <w:pPr>
        <w:jc w:val="right"/>
        <w:rPr>
          <w:rFonts w:ascii="Calibri" w:hAnsi="Calibri"/>
        </w:rPr>
      </w:pPr>
      <w:r w:rsidRPr="00E8724C">
        <w:rPr>
          <w:rFonts w:ascii="Calibri" w:hAnsi="Calibri"/>
          <w:position w:val="-28"/>
        </w:rPr>
        <w:object w:dxaOrig="2269" w:dyaOrig="666" w14:anchorId="555C46E7">
          <v:shape id="_x0000_i1058" type="#_x0000_t75" style="width:113.45pt;height:33.4pt" o:ole="">
            <v:imagedata r:id="rId80" o:title=""/>
          </v:shape>
          <o:OLEObject Type="Embed" ProgID="Equation.AxMath" ShapeID="_x0000_i1058" DrawAspect="Content" ObjectID="_1645317603" r:id="rId81"/>
        </w:object>
      </w:r>
      <w:r w:rsidR="0031728A">
        <w:rPr>
          <w:rFonts w:ascii="Calibri" w:hAnsi="Calibri"/>
        </w:rPr>
        <w:t xml:space="preserve">                          (12)</w:t>
      </w:r>
    </w:p>
    <w:p w14:paraId="329C4C4E" w14:textId="751AFC25" w:rsidR="00696BD9" w:rsidRPr="00E8724C" w:rsidRDefault="00696BD9" w:rsidP="0031728A">
      <w:pPr>
        <w:ind w:firstLine="420"/>
        <w:rPr>
          <w:sz w:val="24"/>
          <w:szCs w:val="24"/>
        </w:rPr>
      </w:pPr>
      <w:r w:rsidRPr="003230B7">
        <w:rPr>
          <w:sz w:val="24"/>
          <w:szCs w:val="24"/>
        </w:rPr>
        <w:t xml:space="preserve">4. Finally, the correlation RS between the two column vectors is calculated according to the following formula, and the results are shown in </w:t>
      </w:r>
      <w:r w:rsidRPr="00E8724C">
        <w:rPr>
          <w:sz w:val="24"/>
          <w:szCs w:val="24"/>
        </w:rPr>
        <w:t>table 9.</w:t>
      </w:r>
    </w:p>
    <w:p w14:paraId="270682DF" w14:textId="0EC17D90" w:rsidR="00E8724C" w:rsidRPr="003230B7" w:rsidRDefault="00E8724C" w:rsidP="0031728A">
      <w:pPr>
        <w:jc w:val="right"/>
        <w:rPr>
          <w:rFonts w:ascii="Calibri" w:hAnsi="Calibri"/>
        </w:rPr>
      </w:pPr>
      <w:r w:rsidRPr="00E8724C">
        <w:rPr>
          <w:rFonts w:ascii="Calibri" w:hAnsi="Calibri"/>
          <w:position w:val="-25"/>
        </w:rPr>
        <w:object w:dxaOrig="2060" w:dyaOrig="590" w14:anchorId="2A7C4DFB">
          <v:shape id="_x0000_i1059" type="#_x0000_t75" style="width:103.1pt;height:29.4pt" o:ole="">
            <v:imagedata r:id="rId82" o:title=""/>
          </v:shape>
          <o:OLEObject Type="Embed" ProgID="Equation.AxMath" ShapeID="_x0000_i1059" DrawAspect="Content" ObjectID="_1645317604" r:id="rId83"/>
        </w:object>
      </w:r>
      <w:r w:rsidR="0031728A">
        <w:rPr>
          <w:rFonts w:ascii="Calibri" w:hAnsi="Calibri"/>
        </w:rPr>
        <w:t xml:space="preserve">                            (13)</w:t>
      </w:r>
    </w:p>
    <w:p w14:paraId="31282820" w14:textId="77777777" w:rsidR="00696BD9" w:rsidRPr="00C32AE0" w:rsidRDefault="00696BD9" w:rsidP="00696BD9">
      <w:pPr>
        <w:jc w:val="center"/>
        <w:rPr>
          <w:sz w:val="22"/>
          <w:szCs w:val="22"/>
        </w:rPr>
      </w:pPr>
      <w:r w:rsidRPr="00C32AE0">
        <w:rPr>
          <w:sz w:val="22"/>
          <w:szCs w:val="22"/>
        </w:rPr>
        <w:t>Table 9:Coefficient for products</w:t>
      </w:r>
    </w:p>
    <w:tbl>
      <w:tblPr>
        <w:tblStyle w:val="22"/>
        <w:tblW w:w="538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395"/>
        <w:gridCol w:w="1417"/>
        <w:gridCol w:w="1418"/>
      </w:tblGrid>
      <w:tr w:rsidR="0031728A" w:rsidRPr="003230B7" w14:paraId="12A047D4" w14:textId="0F158518" w:rsidTr="0031728A">
        <w:trPr>
          <w:jc w:val="center"/>
        </w:trPr>
        <w:tc>
          <w:tcPr>
            <w:tcW w:w="1157" w:type="dxa"/>
            <w:tcBorders>
              <w:top w:val="single" w:sz="4" w:space="0" w:color="auto"/>
              <w:bottom w:val="single" w:sz="4" w:space="0" w:color="auto"/>
            </w:tcBorders>
          </w:tcPr>
          <w:p w14:paraId="6C981AA8" w14:textId="710ACE77" w:rsidR="0031728A" w:rsidRPr="003230B7" w:rsidRDefault="0031728A" w:rsidP="00696BD9">
            <w:pPr>
              <w:jc w:val="center"/>
              <w:rPr>
                <w:rFonts w:ascii="Times New Roman" w:eastAsia="宋体" w:hAnsi="Times New Roman"/>
              </w:rPr>
            </w:pPr>
          </w:p>
        </w:tc>
        <w:tc>
          <w:tcPr>
            <w:tcW w:w="1395" w:type="dxa"/>
            <w:tcBorders>
              <w:top w:val="single" w:sz="4" w:space="0" w:color="auto"/>
              <w:bottom w:val="single" w:sz="4" w:space="0" w:color="auto"/>
            </w:tcBorders>
          </w:tcPr>
          <w:p w14:paraId="2243805E" w14:textId="5678B7E1" w:rsidR="0031728A" w:rsidRPr="003230B7" w:rsidRDefault="0031728A" w:rsidP="00696BD9">
            <w:pPr>
              <w:jc w:val="center"/>
              <w:rPr>
                <w:rFonts w:ascii="Times New Roman" w:eastAsia="宋体" w:hAnsi="Times New Roman"/>
              </w:rPr>
            </w:pPr>
            <w:r w:rsidRPr="003230B7">
              <w:rPr>
                <w:rFonts w:ascii="Times New Roman" w:eastAsia="宋体" w:hAnsi="Times New Roman"/>
              </w:rPr>
              <w:t>hair_dryer</w:t>
            </w:r>
          </w:p>
        </w:tc>
        <w:tc>
          <w:tcPr>
            <w:tcW w:w="1417" w:type="dxa"/>
            <w:tcBorders>
              <w:top w:val="single" w:sz="4" w:space="0" w:color="auto"/>
              <w:bottom w:val="single" w:sz="4" w:space="0" w:color="auto"/>
            </w:tcBorders>
          </w:tcPr>
          <w:p w14:paraId="134F09D3" w14:textId="6827D504" w:rsidR="0031728A" w:rsidRPr="003230B7" w:rsidRDefault="0031728A" w:rsidP="00696BD9">
            <w:pPr>
              <w:jc w:val="center"/>
            </w:pPr>
            <w:r w:rsidRPr="003230B7">
              <w:rPr>
                <w:rFonts w:ascii="Times New Roman" w:eastAsia="宋体" w:hAnsi="Times New Roman"/>
              </w:rPr>
              <w:t>microwave</w:t>
            </w:r>
          </w:p>
        </w:tc>
        <w:tc>
          <w:tcPr>
            <w:tcW w:w="1418" w:type="dxa"/>
            <w:tcBorders>
              <w:top w:val="single" w:sz="4" w:space="0" w:color="auto"/>
              <w:bottom w:val="single" w:sz="4" w:space="0" w:color="auto"/>
            </w:tcBorders>
          </w:tcPr>
          <w:p w14:paraId="548EB41B" w14:textId="5D3B3495" w:rsidR="0031728A" w:rsidRPr="003230B7" w:rsidRDefault="0031728A" w:rsidP="00696BD9">
            <w:pPr>
              <w:jc w:val="center"/>
            </w:pPr>
            <w:r w:rsidRPr="003230B7">
              <w:rPr>
                <w:rFonts w:ascii="Times New Roman" w:eastAsia="宋体" w:hAnsi="Times New Roman"/>
              </w:rPr>
              <w:t>pacifier</w:t>
            </w:r>
          </w:p>
        </w:tc>
      </w:tr>
      <w:tr w:rsidR="0031728A" w:rsidRPr="003230B7" w14:paraId="6F7A3529" w14:textId="3EFF7956" w:rsidTr="0031728A">
        <w:trPr>
          <w:jc w:val="center"/>
        </w:trPr>
        <w:tc>
          <w:tcPr>
            <w:tcW w:w="1157" w:type="dxa"/>
            <w:tcBorders>
              <w:top w:val="nil"/>
            </w:tcBorders>
          </w:tcPr>
          <w:p w14:paraId="37BB9978" w14:textId="1C310075" w:rsidR="0031728A" w:rsidRPr="003230B7" w:rsidRDefault="0031728A" w:rsidP="00696BD9">
            <w:pPr>
              <w:jc w:val="center"/>
              <w:rPr>
                <w:rFonts w:ascii="Times New Roman" w:eastAsia="宋体" w:hAnsi="Times New Roman"/>
                <w:color w:val="FF0000"/>
              </w:rPr>
            </w:pPr>
            <w:r w:rsidRPr="003230B7">
              <w:rPr>
                <w:rFonts w:ascii="Times New Roman" w:eastAsia="宋体" w:hAnsi="Times New Roman"/>
              </w:rPr>
              <w:t>Coefficient</w:t>
            </w:r>
          </w:p>
        </w:tc>
        <w:tc>
          <w:tcPr>
            <w:tcW w:w="1395" w:type="dxa"/>
            <w:tcBorders>
              <w:top w:val="nil"/>
            </w:tcBorders>
          </w:tcPr>
          <w:p w14:paraId="32FB5860" w14:textId="60214EE7" w:rsidR="0031728A" w:rsidRPr="003230B7" w:rsidRDefault="0031728A" w:rsidP="00696BD9">
            <w:pPr>
              <w:jc w:val="center"/>
              <w:rPr>
                <w:rFonts w:ascii="Times New Roman" w:eastAsia="宋体" w:hAnsi="Times New Roman"/>
                <w:color w:val="FF0000"/>
              </w:rPr>
            </w:pPr>
            <w:r w:rsidRPr="003230B7">
              <w:rPr>
                <w:rFonts w:ascii="Times New Roman" w:eastAsia="宋体" w:hAnsi="Times New Roman"/>
              </w:rPr>
              <w:t>0.437</w:t>
            </w:r>
          </w:p>
        </w:tc>
        <w:tc>
          <w:tcPr>
            <w:tcW w:w="1417" w:type="dxa"/>
            <w:tcBorders>
              <w:top w:val="nil"/>
            </w:tcBorders>
          </w:tcPr>
          <w:p w14:paraId="05EF78DF" w14:textId="628E6634" w:rsidR="0031728A" w:rsidRPr="003230B7" w:rsidRDefault="0031728A" w:rsidP="00696BD9">
            <w:pPr>
              <w:jc w:val="center"/>
            </w:pPr>
            <w:r w:rsidRPr="003230B7">
              <w:rPr>
                <w:rFonts w:ascii="Times New Roman" w:eastAsia="宋体" w:hAnsi="Times New Roman"/>
              </w:rPr>
              <w:t>0.559</w:t>
            </w:r>
          </w:p>
        </w:tc>
        <w:tc>
          <w:tcPr>
            <w:tcW w:w="1418" w:type="dxa"/>
            <w:tcBorders>
              <w:top w:val="nil"/>
            </w:tcBorders>
          </w:tcPr>
          <w:p w14:paraId="209073B9" w14:textId="054B7861" w:rsidR="0031728A" w:rsidRPr="003230B7" w:rsidRDefault="0031728A" w:rsidP="00696BD9">
            <w:pPr>
              <w:jc w:val="center"/>
            </w:pPr>
            <w:r w:rsidRPr="003230B7">
              <w:rPr>
                <w:rFonts w:ascii="Times New Roman" w:eastAsia="宋体" w:hAnsi="Times New Roman"/>
              </w:rPr>
              <w:t>0.372</w:t>
            </w:r>
          </w:p>
        </w:tc>
      </w:tr>
    </w:tbl>
    <w:p w14:paraId="77BA5C81" w14:textId="77777777" w:rsidR="0031728A" w:rsidRDefault="0031728A" w:rsidP="0031728A">
      <w:pPr>
        <w:rPr>
          <w:sz w:val="24"/>
          <w:szCs w:val="24"/>
        </w:rPr>
      </w:pPr>
    </w:p>
    <w:p w14:paraId="10740551" w14:textId="0B91E993" w:rsidR="00696BD9" w:rsidRPr="003230B7" w:rsidRDefault="00696BD9" w:rsidP="00696BD9">
      <w:pPr>
        <w:ind w:firstLineChars="200" w:firstLine="480"/>
        <w:rPr>
          <w:sz w:val="24"/>
          <w:szCs w:val="24"/>
        </w:rPr>
      </w:pPr>
      <w:r w:rsidRPr="003230B7">
        <w:rPr>
          <w:sz w:val="24"/>
          <w:szCs w:val="24"/>
        </w:rPr>
        <w:t xml:space="preserve">It can be concluded from the table 9 that the correlation coefficient of the three </w:t>
      </w:r>
      <w:r w:rsidRPr="003230B7">
        <w:rPr>
          <w:sz w:val="24"/>
          <w:szCs w:val="24"/>
        </w:rPr>
        <w:lastRenderedPageBreak/>
        <w:t>products is greater than 0.05, so specific star ratings will affect the user to write some kind of comment. And we found in the data that some of the comments were indeed affected by the previous comments. And we found in reviews that some of the ratings are as shown in table 10.</w:t>
      </w:r>
    </w:p>
    <w:p w14:paraId="4DFCB7DC"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10: Partial comment</w:t>
      </w:r>
    </w:p>
    <w:tbl>
      <w:tblPr>
        <w:tblStyle w:val="22"/>
        <w:tblW w:w="779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4750"/>
      </w:tblGrid>
      <w:tr w:rsidR="00696BD9" w:rsidRPr="003230B7" w14:paraId="352CB674" w14:textId="77777777" w:rsidTr="00A64846">
        <w:trPr>
          <w:jc w:val="center"/>
        </w:trPr>
        <w:tc>
          <w:tcPr>
            <w:tcW w:w="2333" w:type="dxa"/>
            <w:tcBorders>
              <w:top w:val="thinThickSmallGap" w:sz="12" w:space="0" w:color="auto"/>
              <w:bottom w:val="single" w:sz="4" w:space="0" w:color="auto"/>
            </w:tcBorders>
          </w:tcPr>
          <w:p w14:paraId="73265F0A"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Review_id</w:t>
            </w:r>
          </w:p>
        </w:tc>
        <w:tc>
          <w:tcPr>
            <w:tcW w:w="5459" w:type="dxa"/>
            <w:tcBorders>
              <w:top w:val="thinThickSmallGap" w:sz="12" w:space="0" w:color="auto"/>
              <w:bottom w:val="single" w:sz="4" w:space="0" w:color="auto"/>
            </w:tcBorders>
          </w:tcPr>
          <w:p w14:paraId="221906F5"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Reviews</w:t>
            </w:r>
          </w:p>
        </w:tc>
      </w:tr>
      <w:tr w:rsidR="00696BD9" w:rsidRPr="003230B7" w14:paraId="4FCA9F1C" w14:textId="77777777" w:rsidTr="00E8724C">
        <w:trPr>
          <w:jc w:val="center"/>
        </w:trPr>
        <w:tc>
          <w:tcPr>
            <w:tcW w:w="2333" w:type="dxa"/>
            <w:tcBorders>
              <w:top w:val="single" w:sz="4" w:space="0" w:color="auto"/>
              <w:bottom w:val="nil"/>
            </w:tcBorders>
          </w:tcPr>
          <w:p w14:paraId="0F6044A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R3NQ2GXMX8FDFI</w:t>
            </w:r>
          </w:p>
        </w:tc>
        <w:tc>
          <w:tcPr>
            <w:tcW w:w="5459" w:type="dxa"/>
            <w:tcBorders>
              <w:top w:val="single" w:sz="4" w:space="0" w:color="auto"/>
              <w:bottom w:val="nil"/>
            </w:tcBorders>
          </w:tcPr>
          <w:p w14:paraId="7B3588B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Here's a novel idea!! Read the reviews BEFORE ...</w:t>
            </w:r>
          </w:p>
        </w:tc>
      </w:tr>
      <w:tr w:rsidR="00696BD9" w:rsidRPr="003230B7" w14:paraId="36EDA8E5" w14:textId="77777777" w:rsidTr="00E8724C">
        <w:trPr>
          <w:jc w:val="center"/>
        </w:trPr>
        <w:tc>
          <w:tcPr>
            <w:tcW w:w="2333" w:type="dxa"/>
            <w:tcBorders>
              <w:top w:val="nil"/>
            </w:tcBorders>
          </w:tcPr>
          <w:tbl>
            <w:tblPr>
              <w:tblW w:w="2460" w:type="dxa"/>
              <w:tblLook w:val="04A0" w:firstRow="1" w:lastRow="0" w:firstColumn="1" w:lastColumn="0" w:noHBand="0" w:noVBand="1"/>
            </w:tblPr>
            <w:tblGrid>
              <w:gridCol w:w="2676"/>
            </w:tblGrid>
            <w:tr w:rsidR="00696BD9" w:rsidRPr="003230B7" w14:paraId="32A4D5BD" w14:textId="77777777" w:rsidTr="00696BD9">
              <w:trPr>
                <w:trHeight w:val="276"/>
              </w:trPr>
              <w:tc>
                <w:tcPr>
                  <w:tcW w:w="2460" w:type="dxa"/>
                  <w:tcBorders>
                    <w:top w:val="nil"/>
                    <w:left w:val="nil"/>
                    <w:bottom w:val="nil"/>
                    <w:right w:val="nil"/>
                  </w:tcBorders>
                  <w:shd w:val="clear" w:color="auto" w:fill="auto"/>
                  <w:noWrap/>
                  <w:vAlign w:val="bottom"/>
                  <w:hideMark/>
                </w:tcPr>
                <w:tbl>
                  <w:tblPr>
                    <w:tblW w:w="2460" w:type="dxa"/>
                    <w:tblLook w:val="04A0" w:firstRow="1" w:lastRow="0" w:firstColumn="1" w:lastColumn="0" w:noHBand="0" w:noVBand="1"/>
                  </w:tblPr>
                  <w:tblGrid>
                    <w:gridCol w:w="2460"/>
                  </w:tblGrid>
                  <w:tr w:rsidR="00696BD9" w:rsidRPr="003230B7" w14:paraId="5601FD73" w14:textId="77777777" w:rsidTr="00696BD9">
                    <w:trPr>
                      <w:trHeight w:val="276"/>
                    </w:trPr>
                    <w:tc>
                      <w:tcPr>
                        <w:tcW w:w="2460" w:type="dxa"/>
                        <w:tcBorders>
                          <w:top w:val="nil"/>
                          <w:left w:val="nil"/>
                          <w:bottom w:val="nil"/>
                          <w:right w:val="nil"/>
                        </w:tcBorders>
                        <w:shd w:val="clear" w:color="auto" w:fill="auto"/>
                        <w:noWrap/>
                        <w:vAlign w:val="bottom"/>
                        <w:hideMark/>
                      </w:tcPr>
                      <w:p w14:paraId="2B46CBB7" w14:textId="48EC283F" w:rsidR="00696BD9" w:rsidRPr="003230B7" w:rsidRDefault="00696BD9" w:rsidP="00696BD9">
                        <w:pPr>
                          <w:jc w:val="center"/>
                          <w:rPr>
                            <w:rFonts w:eastAsia="等线"/>
                            <w:color w:val="000000"/>
                          </w:rPr>
                        </w:pPr>
                        <w:r w:rsidRPr="003230B7">
                          <w:rPr>
                            <w:rFonts w:eastAsia="等线"/>
                            <w:color w:val="000000"/>
                          </w:rPr>
                          <w:t>RK1L6FAK78AN4</w:t>
                        </w:r>
                      </w:p>
                    </w:tc>
                  </w:tr>
                </w:tbl>
                <w:p w14:paraId="25651A0B" w14:textId="77777777" w:rsidR="00696BD9" w:rsidRPr="003230B7" w:rsidRDefault="00696BD9" w:rsidP="00696BD9">
                  <w:pPr>
                    <w:jc w:val="center"/>
                    <w:rPr>
                      <w:rFonts w:eastAsia="等线"/>
                      <w:color w:val="000000"/>
                    </w:rPr>
                  </w:pPr>
                </w:p>
              </w:tc>
            </w:tr>
          </w:tbl>
          <w:p w14:paraId="78A880E8" w14:textId="77777777" w:rsidR="00696BD9" w:rsidRPr="003230B7" w:rsidRDefault="00696BD9" w:rsidP="00696BD9">
            <w:pPr>
              <w:jc w:val="center"/>
              <w:rPr>
                <w:rFonts w:ascii="Times New Roman" w:eastAsia="宋体" w:hAnsi="Times New Roman"/>
                <w:color w:val="FF0000"/>
              </w:rPr>
            </w:pPr>
          </w:p>
        </w:tc>
        <w:tc>
          <w:tcPr>
            <w:tcW w:w="5459" w:type="dxa"/>
            <w:tcBorders>
              <w:top w:val="nil"/>
            </w:tcBorders>
          </w:tcPr>
          <w:p w14:paraId="73664EE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 DO NOT BUY - the 5 star reviews are fake</w:t>
            </w:r>
          </w:p>
        </w:tc>
      </w:tr>
      <w:tr w:rsidR="00696BD9" w:rsidRPr="003230B7" w14:paraId="58922B01" w14:textId="77777777" w:rsidTr="00E8724C">
        <w:trPr>
          <w:jc w:val="center"/>
        </w:trPr>
        <w:tc>
          <w:tcPr>
            <w:tcW w:w="2333" w:type="dxa"/>
          </w:tcPr>
          <w:tbl>
            <w:tblPr>
              <w:tblW w:w="2826" w:type="dxa"/>
              <w:tblLook w:val="04A0" w:firstRow="1" w:lastRow="0" w:firstColumn="1" w:lastColumn="0" w:noHBand="0" w:noVBand="1"/>
            </w:tblPr>
            <w:tblGrid>
              <w:gridCol w:w="2826"/>
            </w:tblGrid>
            <w:tr w:rsidR="00696BD9" w:rsidRPr="003230B7" w14:paraId="65E0B1DB" w14:textId="77777777" w:rsidTr="00696BD9">
              <w:trPr>
                <w:trHeight w:val="276"/>
              </w:trPr>
              <w:tc>
                <w:tcPr>
                  <w:tcW w:w="2826" w:type="dxa"/>
                  <w:tcBorders>
                    <w:top w:val="nil"/>
                    <w:left w:val="nil"/>
                    <w:bottom w:val="nil"/>
                    <w:right w:val="nil"/>
                  </w:tcBorders>
                  <w:shd w:val="clear" w:color="auto" w:fill="auto"/>
                  <w:noWrap/>
                  <w:vAlign w:val="bottom"/>
                  <w:hideMark/>
                </w:tcPr>
                <w:p w14:paraId="56751CDA" w14:textId="77777777" w:rsidR="00696BD9" w:rsidRPr="003230B7" w:rsidRDefault="00696BD9" w:rsidP="00696BD9">
                  <w:pPr>
                    <w:jc w:val="center"/>
                    <w:rPr>
                      <w:rFonts w:eastAsia="等线"/>
                      <w:color w:val="000000"/>
                    </w:rPr>
                  </w:pPr>
                  <w:r w:rsidRPr="003230B7">
                    <w:rPr>
                      <w:rFonts w:eastAsia="等线"/>
                      <w:color w:val="000000"/>
                    </w:rPr>
                    <w:t>ROTACUL0CWK71</w:t>
                  </w:r>
                </w:p>
              </w:tc>
            </w:tr>
          </w:tbl>
          <w:p w14:paraId="78141684" w14:textId="77777777" w:rsidR="00696BD9" w:rsidRPr="003230B7" w:rsidRDefault="00696BD9" w:rsidP="00696BD9">
            <w:pPr>
              <w:jc w:val="center"/>
              <w:rPr>
                <w:rFonts w:ascii="Times New Roman" w:eastAsia="宋体" w:hAnsi="Times New Roman"/>
              </w:rPr>
            </w:pPr>
          </w:p>
        </w:tc>
        <w:tc>
          <w:tcPr>
            <w:tcW w:w="5459" w:type="dxa"/>
          </w:tcPr>
          <w:p w14:paraId="35B0BEB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I don't understand the great reviews for this dryer</w:t>
            </w:r>
          </w:p>
        </w:tc>
      </w:tr>
      <w:tr w:rsidR="00696BD9" w:rsidRPr="003230B7" w14:paraId="331EFCC1" w14:textId="77777777" w:rsidTr="00E8724C">
        <w:trPr>
          <w:jc w:val="center"/>
        </w:trPr>
        <w:tc>
          <w:tcPr>
            <w:tcW w:w="2333" w:type="dxa"/>
          </w:tcPr>
          <w:tbl>
            <w:tblPr>
              <w:tblW w:w="2826" w:type="dxa"/>
              <w:tblLook w:val="04A0" w:firstRow="1" w:lastRow="0" w:firstColumn="1" w:lastColumn="0" w:noHBand="0" w:noVBand="1"/>
            </w:tblPr>
            <w:tblGrid>
              <w:gridCol w:w="2826"/>
            </w:tblGrid>
            <w:tr w:rsidR="00696BD9" w:rsidRPr="003230B7" w14:paraId="69E5564E" w14:textId="77777777" w:rsidTr="00696BD9">
              <w:trPr>
                <w:trHeight w:val="276"/>
              </w:trPr>
              <w:tc>
                <w:tcPr>
                  <w:tcW w:w="2826" w:type="dxa"/>
                  <w:tcBorders>
                    <w:top w:val="nil"/>
                    <w:left w:val="nil"/>
                    <w:bottom w:val="nil"/>
                    <w:right w:val="nil"/>
                  </w:tcBorders>
                  <w:shd w:val="clear" w:color="auto" w:fill="auto"/>
                  <w:noWrap/>
                  <w:vAlign w:val="bottom"/>
                  <w:hideMark/>
                </w:tcPr>
                <w:p w14:paraId="7A88B71A" w14:textId="77777777" w:rsidR="00696BD9" w:rsidRPr="003230B7" w:rsidRDefault="00696BD9" w:rsidP="00696BD9">
                  <w:pPr>
                    <w:jc w:val="center"/>
                    <w:rPr>
                      <w:rFonts w:eastAsia="等线"/>
                      <w:color w:val="000000"/>
                    </w:rPr>
                  </w:pPr>
                  <w:r w:rsidRPr="003230B7">
                    <w:rPr>
                      <w:rFonts w:eastAsia="等线"/>
                      <w:color w:val="000000"/>
                    </w:rPr>
                    <w:t>R3EPB70VVPJALX</w:t>
                  </w:r>
                </w:p>
              </w:tc>
            </w:tr>
          </w:tbl>
          <w:p w14:paraId="1E2CE3E7" w14:textId="77777777" w:rsidR="00696BD9" w:rsidRPr="003230B7" w:rsidRDefault="00696BD9" w:rsidP="00696BD9">
            <w:pPr>
              <w:jc w:val="center"/>
              <w:rPr>
                <w:rFonts w:ascii="Times New Roman" w:eastAsia="等线" w:hAnsi="Times New Roman"/>
                <w:color w:val="000000"/>
              </w:rPr>
            </w:pPr>
          </w:p>
        </w:tc>
        <w:tc>
          <w:tcPr>
            <w:tcW w:w="5459" w:type="dxa"/>
          </w:tcPr>
          <w:p w14:paraId="3B2FC82B"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Believe the Reviews!!!</w:t>
            </w:r>
          </w:p>
        </w:tc>
      </w:tr>
      <w:tr w:rsidR="00696BD9" w:rsidRPr="003230B7" w14:paraId="4F35060C" w14:textId="77777777" w:rsidTr="006E4F13">
        <w:trPr>
          <w:jc w:val="center"/>
        </w:trPr>
        <w:tc>
          <w:tcPr>
            <w:tcW w:w="2333" w:type="dxa"/>
            <w:tcBorders>
              <w:bottom w:val="thickThinSmallGap" w:sz="12" w:space="0" w:color="auto"/>
            </w:tcBorders>
          </w:tcPr>
          <w:p w14:paraId="46D33781" w14:textId="2B7337DC" w:rsidR="00696BD9" w:rsidRPr="00E8724C" w:rsidRDefault="00E8724C" w:rsidP="00696BD9">
            <w:pPr>
              <w:jc w:val="center"/>
              <w:rPr>
                <w:rFonts w:ascii="Times New Roman" w:hAnsi="Times New Roman"/>
                <w:color w:val="000000"/>
              </w:rPr>
            </w:pPr>
            <w:r>
              <w:rPr>
                <w:rFonts w:ascii="MS Gothic" w:hAnsi="MS Gothic" w:cs="MS Gothic"/>
                <w:color w:val="000000"/>
              </w:rPr>
              <w:t>…</w:t>
            </w:r>
          </w:p>
        </w:tc>
        <w:tc>
          <w:tcPr>
            <w:tcW w:w="5459" w:type="dxa"/>
            <w:tcBorders>
              <w:bottom w:val="thickThinSmallGap" w:sz="12" w:space="0" w:color="auto"/>
            </w:tcBorders>
          </w:tcPr>
          <w:p w14:paraId="30051CF7" w14:textId="0FA8E1BD" w:rsidR="00696BD9" w:rsidRPr="00E8724C" w:rsidRDefault="00E8724C" w:rsidP="00696BD9">
            <w:pPr>
              <w:jc w:val="center"/>
              <w:rPr>
                <w:rFonts w:ascii="Times New Roman" w:hAnsi="Times New Roman"/>
              </w:rPr>
            </w:pPr>
            <w:r>
              <w:rPr>
                <w:rFonts w:ascii="MS Gothic" w:hAnsi="MS Gothic" w:cs="MS Gothic"/>
              </w:rPr>
              <w:t>…</w:t>
            </w:r>
          </w:p>
        </w:tc>
      </w:tr>
    </w:tbl>
    <w:p w14:paraId="4035DDCA" w14:textId="66577496" w:rsidR="00696BD9" w:rsidRPr="003230B7" w:rsidRDefault="00696BD9" w:rsidP="00696BD9">
      <w:pPr>
        <w:ind w:firstLineChars="200" w:firstLine="480"/>
        <w:rPr>
          <w:sz w:val="24"/>
          <w:szCs w:val="24"/>
        </w:rPr>
      </w:pPr>
      <w:r w:rsidRPr="003230B7">
        <w:rPr>
          <w:sz w:val="24"/>
          <w:szCs w:val="24"/>
        </w:rPr>
        <w:t>It can be seen from the table 10 that the previous rating comments and other information are mentioned in the comments, indicating that some reviews will be affected by other ratings.</w:t>
      </w:r>
    </w:p>
    <w:p w14:paraId="6D8A69A5" w14:textId="778E005A" w:rsidR="00696BD9" w:rsidRPr="003230B7" w:rsidRDefault="00696BD9" w:rsidP="00696BD9">
      <w:pPr>
        <w:pStyle w:val="112"/>
      </w:pPr>
      <w:bookmarkStart w:id="28" w:name="_Toc34703811"/>
      <w:r>
        <w:t>4</w:t>
      </w:r>
      <w:r w:rsidRPr="003230B7">
        <w:t>.7</w:t>
      </w:r>
      <w:r>
        <w:t xml:space="preserve"> The Solution for </w:t>
      </w:r>
      <w:r w:rsidRPr="003230B7">
        <w:t>Task E</w:t>
      </w:r>
      <w:bookmarkEnd w:id="28"/>
    </w:p>
    <w:p w14:paraId="7203C1EB" w14:textId="77777777" w:rsidR="00696BD9" w:rsidRPr="00E527BA" w:rsidRDefault="00696BD9" w:rsidP="00696BD9">
      <w:pPr>
        <w:ind w:firstLineChars="200" w:firstLine="480"/>
        <w:rPr>
          <w:sz w:val="24"/>
          <w:szCs w:val="24"/>
        </w:rPr>
      </w:pPr>
      <w:r w:rsidRPr="00E527BA">
        <w:rPr>
          <w:sz w:val="24"/>
          <w:szCs w:val="24"/>
        </w:rPr>
        <w:t>According to the specific quality descriptors of the text comments, the topic is required to be associated with the rating to find out whether there is deep-seated information. Therefore, this paper digs the specific content of the review body, extracts its related description information, and digs it by means of statistics and drawing. The specific steps are as follows:</w:t>
      </w:r>
    </w:p>
    <w:p w14:paraId="153352A1" w14:textId="77777777" w:rsidR="00696BD9" w:rsidRPr="003230B7" w:rsidRDefault="00696BD9" w:rsidP="00696BD9">
      <w:pPr>
        <w:ind w:firstLineChars="200" w:firstLine="480"/>
        <w:rPr>
          <w:rFonts w:ascii="Cambria" w:eastAsia="等线" w:hAnsi="Cambria"/>
          <w:sz w:val="24"/>
          <w:szCs w:val="24"/>
        </w:rPr>
      </w:pPr>
      <w:r w:rsidRPr="003230B7">
        <w:rPr>
          <w:rFonts w:ascii="Cambria" w:eastAsia="等线" w:hAnsi="Cambria"/>
          <w:sz w:val="24"/>
          <w:szCs w:val="24"/>
        </w:rPr>
        <w:t>1. Establish a specific dictionary of quality descriptors. By consulting materials and relevant data, this paper establishes a user emotion comment degree dictionary, which contains a variety of English description emotions, comment words, degree words and so on. See the appendix for the specific vocabulary</w:t>
      </w:r>
      <w:r>
        <w:rPr>
          <w:rFonts w:ascii="Cambria" w:eastAsia="等线" w:hAnsi="Cambria"/>
          <w:sz w:val="24"/>
          <w:szCs w:val="24"/>
        </w:rPr>
        <w:t>;</w:t>
      </w:r>
    </w:p>
    <w:p w14:paraId="6CF5A082" w14:textId="77777777" w:rsidR="00696BD9" w:rsidRPr="003230B7" w:rsidRDefault="00696BD9" w:rsidP="00696BD9">
      <w:pPr>
        <w:ind w:firstLine="482"/>
        <w:rPr>
          <w:rFonts w:ascii="Cambria" w:eastAsia="Cambria" w:hAnsi="Cambria"/>
          <w:sz w:val="24"/>
          <w:szCs w:val="24"/>
        </w:rPr>
      </w:pPr>
      <w:r w:rsidRPr="003230B7">
        <w:rPr>
          <w:rFonts w:ascii="Cambria" w:eastAsia="Cambria" w:hAnsi="Cambria"/>
          <w:sz w:val="24"/>
          <w:szCs w:val="24"/>
        </w:rPr>
        <w:t>2. Combine the data of hair dryer, microwave and pacifier, extract the content of review body. According to the classification of user rating, count the words appearing in the dictionary from review body, and get the frequency of each word through the word frequency statistical method. Arrange the results in descending order, and then take out the first 20 words. The following table 11 is obtained:</w:t>
      </w:r>
    </w:p>
    <w:p w14:paraId="261B9A02" w14:textId="77777777" w:rsidR="00696BD9" w:rsidRPr="00C32AE0" w:rsidRDefault="00696BD9" w:rsidP="00696BD9">
      <w:pPr>
        <w:jc w:val="center"/>
        <w:rPr>
          <w:sz w:val="22"/>
          <w:szCs w:val="22"/>
        </w:rPr>
      </w:pPr>
      <w:r w:rsidRPr="00C32AE0">
        <w:rPr>
          <w:sz w:val="22"/>
          <w:szCs w:val="22"/>
        </w:rPr>
        <w:t>Table 11: Frequency of common words</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1259"/>
        <w:gridCol w:w="1199"/>
        <w:gridCol w:w="1199"/>
        <w:gridCol w:w="1199"/>
        <w:gridCol w:w="1199"/>
      </w:tblGrid>
      <w:tr w:rsidR="00696BD9" w:rsidRPr="003230B7" w14:paraId="420109E4" w14:textId="77777777" w:rsidTr="00A64846">
        <w:trPr>
          <w:jc w:val="center"/>
        </w:trPr>
        <w:tc>
          <w:tcPr>
            <w:tcW w:w="850" w:type="dxa"/>
            <w:tcBorders>
              <w:top w:val="thinThickSmallGap" w:sz="12" w:space="0" w:color="auto"/>
              <w:bottom w:val="single" w:sz="4" w:space="0" w:color="auto"/>
            </w:tcBorders>
          </w:tcPr>
          <w:p w14:paraId="0BEFFF18" w14:textId="65CAE0E2" w:rsidR="00696BD9" w:rsidRPr="003230B7" w:rsidRDefault="00E8724C" w:rsidP="00696BD9">
            <w:pPr>
              <w:jc w:val="center"/>
              <w:rPr>
                <w:rFonts w:ascii="Times New Roman" w:eastAsia="宋体" w:hAnsi="Times New Roman"/>
              </w:rPr>
            </w:pPr>
            <w:r>
              <w:rPr>
                <w:rFonts w:ascii="Times New Roman" w:eastAsia="宋体" w:hAnsi="Times New Roman" w:hint="eastAsia"/>
              </w:rPr>
              <w:t>w</w:t>
            </w:r>
            <w:r>
              <w:rPr>
                <w:rFonts w:ascii="Times New Roman" w:eastAsia="宋体" w:hAnsi="Times New Roman"/>
              </w:rPr>
              <w:t>ords</w:t>
            </w:r>
          </w:p>
        </w:tc>
        <w:tc>
          <w:tcPr>
            <w:tcW w:w="1278" w:type="dxa"/>
            <w:tcBorders>
              <w:top w:val="thinThickSmallGap" w:sz="12" w:space="0" w:color="auto"/>
              <w:bottom w:val="single" w:sz="4" w:space="0" w:color="auto"/>
            </w:tcBorders>
          </w:tcPr>
          <w:p w14:paraId="1119F05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w:t>
            </w:r>
          </w:p>
        </w:tc>
        <w:tc>
          <w:tcPr>
            <w:tcW w:w="1217" w:type="dxa"/>
            <w:tcBorders>
              <w:top w:val="thinThickSmallGap" w:sz="12" w:space="0" w:color="auto"/>
              <w:bottom w:val="single" w:sz="4" w:space="0" w:color="auto"/>
            </w:tcBorders>
          </w:tcPr>
          <w:p w14:paraId="2B2540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w:t>
            </w:r>
          </w:p>
        </w:tc>
        <w:tc>
          <w:tcPr>
            <w:tcW w:w="1217" w:type="dxa"/>
            <w:tcBorders>
              <w:top w:val="thinThickSmallGap" w:sz="12" w:space="0" w:color="auto"/>
              <w:bottom w:val="single" w:sz="4" w:space="0" w:color="auto"/>
            </w:tcBorders>
          </w:tcPr>
          <w:p w14:paraId="4F37797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w:t>
            </w:r>
          </w:p>
        </w:tc>
        <w:tc>
          <w:tcPr>
            <w:tcW w:w="1217" w:type="dxa"/>
            <w:tcBorders>
              <w:top w:val="thinThickSmallGap" w:sz="12" w:space="0" w:color="auto"/>
              <w:bottom w:val="single" w:sz="4" w:space="0" w:color="auto"/>
            </w:tcBorders>
          </w:tcPr>
          <w:p w14:paraId="1E3CAA9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w:t>
            </w:r>
          </w:p>
        </w:tc>
        <w:tc>
          <w:tcPr>
            <w:tcW w:w="1217" w:type="dxa"/>
            <w:tcBorders>
              <w:top w:val="thinThickSmallGap" w:sz="12" w:space="0" w:color="auto"/>
              <w:bottom w:val="single" w:sz="4" w:space="0" w:color="auto"/>
            </w:tcBorders>
          </w:tcPr>
          <w:p w14:paraId="186A530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w:t>
            </w:r>
          </w:p>
        </w:tc>
      </w:tr>
      <w:tr w:rsidR="00696BD9" w:rsidRPr="003230B7" w14:paraId="476CE34E" w14:textId="77777777" w:rsidTr="00E8724C">
        <w:trPr>
          <w:jc w:val="center"/>
        </w:trPr>
        <w:tc>
          <w:tcPr>
            <w:tcW w:w="850" w:type="dxa"/>
            <w:tcBorders>
              <w:top w:val="nil"/>
            </w:tcBorders>
          </w:tcPr>
          <w:p w14:paraId="3CE54672"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old</w:t>
            </w:r>
          </w:p>
        </w:tc>
        <w:tc>
          <w:tcPr>
            <w:tcW w:w="1278" w:type="dxa"/>
            <w:tcBorders>
              <w:top w:val="nil"/>
            </w:tcBorders>
          </w:tcPr>
          <w:p w14:paraId="42CC5C5B"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272</w:t>
            </w:r>
          </w:p>
        </w:tc>
        <w:tc>
          <w:tcPr>
            <w:tcW w:w="1217" w:type="dxa"/>
            <w:tcBorders>
              <w:top w:val="nil"/>
            </w:tcBorders>
          </w:tcPr>
          <w:p w14:paraId="34FFD9D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225</w:t>
            </w:r>
          </w:p>
        </w:tc>
        <w:tc>
          <w:tcPr>
            <w:tcW w:w="1217" w:type="dxa"/>
            <w:tcBorders>
              <w:top w:val="nil"/>
            </w:tcBorders>
          </w:tcPr>
          <w:p w14:paraId="5654CB3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353</w:t>
            </w:r>
          </w:p>
        </w:tc>
        <w:tc>
          <w:tcPr>
            <w:tcW w:w="1217" w:type="dxa"/>
            <w:tcBorders>
              <w:top w:val="nil"/>
            </w:tcBorders>
          </w:tcPr>
          <w:p w14:paraId="0E0513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677</w:t>
            </w:r>
          </w:p>
        </w:tc>
        <w:tc>
          <w:tcPr>
            <w:tcW w:w="1217" w:type="dxa"/>
            <w:tcBorders>
              <w:top w:val="nil"/>
            </w:tcBorders>
          </w:tcPr>
          <w:p w14:paraId="73C77F5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2512</w:t>
            </w:r>
          </w:p>
        </w:tc>
      </w:tr>
      <w:tr w:rsidR="00696BD9" w:rsidRPr="003230B7" w14:paraId="48509621" w14:textId="77777777" w:rsidTr="00E8724C">
        <w:trPr>
          <w:jc w:val="center"/>
        </w:trPr>
        <w:tc>
          <w:tcPr>
            <w:tcW w:w="850" w:type="dxa"/>
          </w:tcPr>
          <w:p w14:paraId="3758F1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never</w:t>
            </w:r>
          </w:p>
        </w:tc>
        <w:tc>
          <w:tcPr>
            <w:tcW w:w="1278" w:type="dxa"/>
          </w:tcPr>
          <w:p w14:paraId="6A4487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298</w:t>
            </w:r>
          </w:p>
        </w:tc>
        <w:tc>
          <w:tcPr>
            <w:tcW w:w="1217" w:type="dxa"/>
          </w:tcPr>
          <w:p w14:paraId="620B5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71C80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B6BC02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FB7C6B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06CD252F" w14:textId="77777777" w:rsidTr="00E8724C">
        <w:trPr>
          <w:jc w:val="center"/>
        </w:trPr>
        <w:tc>
          <w:tcPr>
            <w:tcW w:w="850" w:type="dxa"/>
          </w:tcPr>
          <w:p w14:paraId="569C5C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long</w:t>
            </w:r>
          </w:p>
        </w:tc>
        <w:tc>
          <w:tcPr>
            <w:tcW w:w="1278" w:type="dxa"/>
          </w:tcPr>
          <w:p w14:paraId="47A33AD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241</w:t>
            </w:r>
          </w:p>
        </w:tc>
        <w:tc>
          <w:tcPr>
            <w:tcW w:w="1217" w:type="dxa"/>
          </w:tcPr>
          <w:p w14:paraId="5C15188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186</w:t>
            </w:r>
          </w:p>
        </w:tc>
        <w:tc>
          <w:tcPr>
            <w:tcW w:w="1217" w:type="dxa"/>
          </w:tcPr>
          <w:p w14:paraId="305BE0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327</w:t>
            </w:r>
          </w:p>
        </w:tc>
        <w:tc>
          <w:tcPr>
            <w:tcW w:w="1217" w:type="dxa"/>
          </w:tcPr>
          <w:p w14:paraId="4FB6908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563</w:t>
            </w:r>
          </w:p>
        </w:tc>
        <w:tc>
          <w:tcPr>
            <w:tcW w:w="1217" w:type="dxa"/>
          </w:tcPr>
          <w:p w14:paraId="29D26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1392</w:t>
            </w:r>
          </w:p>
        </w:tc>
      </w:tr>
      <w:tr w:rsidR="00696BD9" w:rsidRPr="003230B7" w14:paraId="54AA931A" w14:textId="77777777" w:rsidTr="00E8724C">
        <w:trPr>
          <w:jc w:val="center"/>
        </w:trPr>
        <w:tc>
          <w:tcPr>
            <w:tcW w:w="850" w:type="dxa"/>
          </w:tcPr>
          <w:p w14:paraId="07183A4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new</w:t>
            </w:r>
          </w:p>
        </w:tc>
        <w:tc>
          <w:tcPr>
            <w:tcW w:w="1278" w:type="dxa"/>
          </w:tcPr>
          <w:p w14:paraId="478013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286</w:t>
            </w:r>
          </w:p>
        </w:tc>
        <w:tc>
          <w:tcPr>
            <w:tcW w:w="1217" w:type="dxa"/>
          </w:tcPr>
          <w:p w14:paraId="177521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A41E5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A2D29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1A0E62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120123CE" w14:textId="77777777" w:rsidTr="00E8724C">
        <w:trPr>
          <w:jc w:val="center"/>
        </w:trPr>
        <w:tc>
          <w:tcPr>
            <w:tcW w:w="850" w:type="dxa"/>
          </w:tcPr>
          <w:p w14:paraId="2EDA2EF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good</w:t>
            </w:r>
          </w:p>
        </w:tc>
        <w:tc>
          <w:tcPr>
            <w:tcW w:w="1278" w:type="dxa"/>
          </w:tcPr>
          <w:p w14:paraId="0349013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392</w:t>
            </w:r>
          </w:p>
        </w:tc>
        <w:tc>
          <w:tcPr>
            <w:tcW w:w="1217" w:type="dxa"/>
          </w:tcPr>
          <w:p w14:paraId="22BF7C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368</w:t>
            </w:r>
          </w:p>
        </w:tc>
        <w:tc>
          <w:tcPr>
            <w:tcW w:w="1217" w:type="dxa"/>
          </w:tcPr>
          <w:p w14:paraId="27185A8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591</w:t>
            </w:r>
          </w:p>
        </w:tc>
        <w:tc>
          <w:tcPr>
            <w:tcW w:w="1217" w:type="dxa"/>
          </w:tcPr>
          <w:p w14:paraId="6C569D1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1402</w:t>
            </w:r>
          </w:p>
        </w:tc>
        <w:tc>
          <w:tcPr>
            <w:tcW w:w="1217" w:type="dxa"/>
          </w:tcPr>
          <w:p w14:paraId="51D5CC0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3058</w:t>
            </w:r>
          </w:p>
        </w:tc>
      </w:tr>
      <w:tr w:rsidR="00696BD9" w:rsidRPr="003230B7" w14:paraId="4C10E126" w14:textId="77777777" w:rsidTr="00E8724C">
        <w:trPr>
          <w:jc w:val="center"/>
        </w:trPr>
        <w:tc>
          <w:tcPr>
            <w:tcW w:w="850" w:type="dxa"/>
          </w:tcPr>
          <w:p w14:paraId="50C7419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much</w:t>
            </w:r>
          </w:p>
        </w:tc>
        <w:tc>
          <w:tcPr>
            <w:tcW w:w="1278" w:type="dxa"/>
          </w:tcPr>
          <w:p w14:paraId="072C410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47C891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234</w:t>
            </w:r>
          </w:p>
        </w:tc>
        <w:tc>
          <w:tcPr>
            <w:tcW w:w="1217" w:type="dxa"/>
          </w:tcPr>
          <w:p w14:paraId="7493E54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370</w:t>
            </w:r>
          </w:p>
        </w:tc>
        <w:tc>
          <w:tcPr>
            <w:tcW w:w="1217" w:type="dxa"/>
          </w:tcPr>
          <w:p w14:paraId="68CFB20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606</w:t>
            </w:r>
          </w:p>
        </w:tc>
        <w:tc>
          <w:tcPr>
            <w:tcW w:w="1217" w:type="dxa"/>
          </w:tcPr>
          <w:p w14:paraId="02ECA8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2079</w:t>
            </w:r>
          </w:p>
        </w:tc>
      </w:tr>
      <w:tr w:rsidR="00696BD9" w:rsidRPr="003230B7" w14:paraId="46386157" w14:textId="77777777" w:rsidTr="00E8724C">
        <w:trPr>
          <w:jc w:val="center"/>
        </w:trPr>
        <w:tc>
          <w:tcPr>
            <w:tcW w:w="850" w:type="dxa"/>
          </w:tcPr>
          <w:p w14:paraId="3E9A4D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back</w:t>
            </w:r>
          </w:p>
        </w:tc>
        <w:tc>
          <w:tcPr>
            <w:tcW w:w="1278" w:type="dxa"/>
          </w:tcPr>
          <w:p w14:paraId="40AB019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460</w:t>
            </w:r>
          </w:p>
        </w:tc>
        <w:tc>
          <w:tcPr>
            <w:tcW w:w="1217" w:type="dxa"/>
          </w:tcPr>
          <w:p w14:paraId="7B67D4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212</w:t>
            </w:r>
          </w:p>
        </w:tc>
        <w:tc>
          <w:tcPr>
            <w:tcW w:w="1217" w:type="dxa"/>
          </w:tcPr>
          <w:p w14:paraId="593F79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323128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38BD35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F9DBCC2" w14:textId="77777777" w:rsidTr="00E8724C">
        <w:trPr>
          <w:jc w:val="center"/>
        </w:trPr>
        <w:tc>
          <w:tcPr>
            <w:tcW w:w="850" w:type="dxa"/>
          </w:tcPr>
          <w:p w14:paraId="7BFB16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bad</w:t>
            </w:r>
          </w:p>
        </w:tc>
        <w:tc>
          <w:tcPr>
            <w:tcW w:w="1278" w:type="dxa"/>
          </w:tcPr>
          <w:p w14:paraId="6A8EB8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005485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58FE1E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BDAD2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4BB46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EFB6F3E" w14:textId="77777777" w:rsidTr="00E8724C">
        <w:trPr>
          <w:jc w:val="center"/>
        </w:trPr>
        <w:tc>
          <w:tcPr>
            <w:tcW w:w="850" w:type="dxa"/>
          </w:tcPr>
          <w:p w14:paraId="515F28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high</w:t>
            </w:r>
          </w:p>
        </w:tc>
        <w:tc>
          <w:tcPr>
            <w:tcW w:w="1278" w:type="dxa"/>
          </w:tcPr>
          <w:p w14:paraId="4A9648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277A2F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2B4419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232</w:t>
            </w:r>
          </w:p>
        </w:tc>
        <w:tc>
          <w:tcPr>
            <w:tcW w:w="1217" w:type="dxa"/>
          </w:tcPr>
          <w:p w14:paraId="1844FF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A0A7A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16D96DB" w14:textId="77777777" w:rsidTr="00E8724C">
        <w:trPr>
          <w:jc w:val="center"/>
        </w:trPr>
        <w:tc>
          <w:tcPr>
            <w:tcW w:w="850" w:type="dxa"/>
          </w:tcPr>
          <w:p w14:paraId="3EE78D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however</w:t>
            </w:r>
          </w:p>
        </w:tc>
        <w:tc>
          <w:tcPr>
            <w:tcW w:w="1278" w:type="dxa"/>
          </w:tcPr>
          <w:p w14:paraId="5419B7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99178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CC0C3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265</w:t>
            </w:r>
          </w:p>
        </w:tc>
        <w:tc>
          <w:tcPr>
            <w:tcW w:w="1217" w:type="dxa"/>
          </w:tcPr>
          <w:p w14:paraId="6A064E5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EF829F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A6C8ECE" w14:textId="77777777" w:rsidTr="00E8724C">
        <w:trPr>
          <w:jc w:val="center"/>
        </w:trPr>
        <w:tc>
          <w:tcPr>
            <w:tcW w:w="850" w:type="dxa"/>
          </w:tcPr>
          <w:p w14:paraId="444132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need</w:t>
            </w:r>
          </w:p>
        </w:tc>
        <w:tc>
          <w:tcPr>
            <w:tcW w:w="1278" w:type="dxa"/>
          </w:tcPr>
          <w:p w14:paraId="142890D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230</w:t>
            </w:r>
          </w:p>
        </w:tc>
        <w:tc>
          <w:tcPr>
            <w:tcW w:w="1217" w:type="dxa"/>
          </w:tcPr>
          <w:p w14:paraId="7349ED6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7624C1E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252</w:t>
            </w:r>
          </w:p>
        </w:tc>
        <w:tc>
          <w:tcPr>
            <w:tcW w:w="1217" w:type="dxa"/>
          </w:tcPr>
          <w:p w14:paraId="7B2FE47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566</w:t>
            </w:r>
          </w:p>
        </w:tc>
        <w:tc>
          <w:tcPr>
            <w:tcW w:w="1217" w:type="dxa"/>
          </w:tcPr>
          <w:p w14:paraId="775D1E9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1645</w:t>
            </w:r>
          </w:p>
        </w:tc>
      </w:tr>
      <w:tr w:rsidR="00696BD9" w:rsidRPr="003230B7" w14:paraId="27DAA452" w14:textId="77777777" w:rsidTr="00E8724C">
        <w:trPr>
          <w:jc w:val="center"/>
        </w:trPr>
        <w:tc>
          <w:tcPr>
            <w:tcW w:w="850" w:type="dxa"/>
          </w:tcPr>
          <w:p w14:paraId="41AF54F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lastRenderedPageBreak/>
              <w:t>receive</w:t>
            </w:r>
          </w:p>
        </w:tc>
        <w:tc>
          <w:tcPr>
            <w:tcW w:w="1278" w:type="dxa"/>
          </w:tcPr>
          <w:p w14:paraId="7E5B89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18BCCA8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DB23E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A04AF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D9353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30841B68" w14:textId="77777777" w:rsidTr="00E8724C">
        <w:trPr>
          <w:jc w:val="center"/>
        </w:trPr>
        <w:tc>
          <w:tcPr>
            <w:tcW w:w="850" w:type="dxa"/>
          </w:tcPr>
          <w:p w14:paraId="09DE99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keep</w:t>
            </w:r>
          </w:p>
        </w:tc>
        <w:tc>
          <w:tcPr>
            <w:tcW w:w="1278" w:type="dxa"/>
          </w:tcPr>
          <w:p w14:paraId="3BB3EC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8A8B6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196</w:t>
            </w:r>
          </w:p>
        </w:tc>
        <w:tc>
          <w:tcPr>
            <w:tcW w:w="1217" w:type="dxa"/>
          </w:tcPr>
          <w:p w14:paraId="5E12267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261</w:t>
            </w:r>
          </w:p>
        </w:tc>
        <w:tc>
          <w:tcPr>
            <w:tcW w:w="1217" w:type="dxa"/>
          </w:tcPr>
          <w:p w14:paraId="795B54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479</w:t>
            </w:r>
          </w:p>
        </w:tc>
        <w:tc>
          <w:tcPr>
            <w:tcW w:w="1217" w:type="dxa"/>
          </w:tcPr>
          <w:p w14:paraId="3FD3843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1695</w:t>
            </w:r>
          </w:p>
        </w:tc>
      </w:tr>
      <w:tr w:rsidR="00696BD9" w:rsidRPr="003230B7" w14:paraId="1C2773B7" w14:textId="77777777" w:rsidTr="00E8724C">
        <w:trPr>
          <w:jc w:val="center"/>
        </w:trPr>
        <w:tc>
          <w:tcPr>
            <w:tcW w:w="850" w:type="dxa"/>
          </w:tcPr>
          <w:p w14:paraId="571C2E0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cute</w:t>
            </w:r>
          </w:p>
        </w:tc>
        <w:tc>
          <w:tcPr>
            <w:tcW w:w="1278" w:type="dxa"/>
          </w:tcPr>
          <w:p w14:paraId="6F1FE80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614B0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D26F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E1B7AF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F48EFE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1479</w:t>
            </w:r>
          </w:p>
        </w:tc>
      </w:tr>
      <w:tr w:rsidR="00696BD9" w:rsidRPr="003230B7" w14:paraId="1031EC3D" w14:textId="77777777" w:rsidTr="00E8724C">
        <w:trPr>
          <w:jc w:val="center"/>
        </w:trPr>
        <w:tc>
          <w:tcPr>
            <w:tcW w:w="850" w:type="dxa"/>
          </w:tcPr>
          <w:p w14:paraId="308EF95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perfect</w:t>
            </w:r>
          </w:p>
        </w:tc>
        <w:tc>
          <w:tcPr>
            <w:tcW w:w="1278" w:type="dxa"/>
          </w:tcPr>
          <w:p w14:paraId="77FF56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B91B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D5EE83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CFF4C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348D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1600</w:t>
            </w:r>
          </w:p>
        </w:tc>
      </w:tr>
      <w:tr w:rsidR="00696BD9" w:rsidRPr="003230B7" w14:paraId="50CB3274" w14:textId="77777777" w:rsidTr="00E8724C">
        <w:trPr>
          <w:jc w:val="center"/>
        </w:trPr>
        <w:tc>
          <w:tcPr>
            <w:tcW w:w="850" w:type="dxa"/>
          </w:tcPr>
          <w:p w14:paraId="66409B0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star</w:t>
            </w:r>
          </w:p>
        </w:tc>
        <w:tc>
          <w:tcPr>
            <w:tcW w:w="1278" w:type="dxa"/>
          </w:tcPr>
          <w:p w14:paraId="578939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65FC20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2A379D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486B54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440</w:t>
            </w:r>
          </w:p>
        </w:tc>
        <w:tc>
          <w:tcPr>
            <w:tcW w:w="1217" w:type="dxa"/>
          </w:tcPr>
          <w:p w14:paraId="2EE636A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3E87EEFE" w14:textId="77777777" w:rsidTr="00E8724C">
        <w:trPr>
          <w:jc w:val="center"/>
        </w:trPr>
        <w:tc>
          <w:tcPr>
            <w:tcW w:w="850" w:type="dxa"/>
          </w:tcPr>
          <w:p w14:paraId="1E5B762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hot</w:t>
            </w:r>
          </w:p>
        </w:tc>
        <w:tc>
          <w:tcPr>
            <w:tcW w:w="1278" w:type="dxa"/>
          </w:tcPr>
          <w:p w14:paraId="35D103E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90465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187</w:t>
            </w:r>
          </w:p>
        </w:tc>
        <w:tc>
          <w:tcPr>
            <w:tcW w:w="1217" w:type="dxa"/>
          </w:tcPr>
          <w:p w14:paraId="6FE6FD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90455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8C0263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0A05C7F" w14:textId="77777777" w:rsidTr="00E8724C">
        <w:trPr>
          <w:jc w:val="center"/>
        </w:trPr>
        <w:tc>
          <w:tcPr>
            <w:tcW w:w="850" w:type="dxa"/>
          </w:tcPr>
          <w:p w14:paraId="7FE8514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easy</w:t>
            </w:r>
          </w:p>
        </w:tc>
        <w:tc>
          <w:tcPr>
            <w:tcW w:w="1278" w:type="dxa"/>
          </w:tcPr>
          <w:p w14:paraId="0E82E3D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E6A86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7AEBC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56FDE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832</w:t>
            </w:r>
          </w:p>
        </w:tc>
        <w:tc>
          <w:tcPr>
            <w:tcW w:w="1217" w:type="dxa"/>
          </w:tcPr>
          <w:p w14:paraId="1FB07C6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3261</w:t>
            </w:r>
          </w:p>
        </w:tc>
      </w:tr>
      <w:tr w:rsidR="00696BD9" w:rsidRPr="003230B7" w14:paraId="0030F11F" w14:textId="77777777" w:rsidTr="00E8724C">
        <w:trPr>
          <w:jc w:val="center"/>
        </w:trPr>
        <w:tc>
          <w:tcPr>
            <w:tcW w:w="850" w:type="dxa"/>
          </w:tcPr>
          <w:p w14:paraId="3309440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dry</w:t>
            </w:r>
          </w:p>
        </w:tc>
        <w:tc>
          <w:tcPr>
            <w:tcW w:w="1278" w:type="dxa"/>
          </w:tcPr>
          <w:p w14:paraId="0582F2B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386</w:t>
            </w:r>
          </w:p>
        </w:tc>
        <w:tc>
          <w:tcPr>
            <w:tcW w:w="1217" w:type="dxa"/>
          </w:tcPr>
          <w:p w14:paraId="0BA554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w:t>
            </w:r>
          </w:p>
        </w:tc>
        <w:tc>
          <w:tcPr>
            <w:tcW w:w="1217" w:type="dxa"/>
          </w:tcPr>
          <w:p w14:paraId="60AF66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535</w:t>
            </w:r>
          </w:p>
        </w:tc>
        <w:tc>
          <w:tcPr>
            <w:tcW w:w="1217" w:type="dxa"/>
          </w:tcPr>
          <w:p w14:paraId="43FCA9B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1108</w:t>
            </w:r>
          </w:p>
        </w:tc>
        <w:tc>
          <w:tcPr>
            <w:tcW w:w="1217" w:type="dxa"/>
          </w:tcPr>
          <w:p w14:paraId="4F07FA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3578</w:t>
            </w:r>
          </w:p>
        </w:tc>
      </w:tr>
      <w:tr w:rsidR="00696BD9" w:rsidRPr="003230B7" w14:paraId="21EF8723" w14:textId="77777777" w:rsidTr="00E8724C">
        <w:trPr>
          <w:jc w:val="center"/>
        </w:trPr>
        <w:tc>
          <w:tcPr>
            <w:tcW w:w="850" w:type="dxa"/>
          </w:tcPr>
          <w:p w14:paraId="709EE22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n't</w:t>
            </w:r>
          </w:p>
        </w:tc>
        <w:tc>
          <w:tcPr>
            <w:tcW w:w="1278" w:type="dxa"/>
          </w:tcPr>
          <w:p w14:paraId="1A565B8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1509</w:t>
            </w:r>
          </w:p>
        </w:tc>
        <w:tc>
          <w:tcPr>
            <w:tcW w:w="1217" w:type="dxa"/>
          </w:tcPr>
          <w:p w14:paraId="7E02AA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1102</w:t>
            </w:r>
          </w:p>
        </w:tc>
        <w:tc>
          <w:tcPr>
            <w:tcW w:w="1217" w:type="dxa"/>
          </w:tcPr>
          <w:p w14:paraId="47633D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1594</w:t>
            </w:r>
          </w:p>
        </w:tc>
        <w:tc>
          <w:tcPr>
            <w:tcW w:w="1217" w:type="dxa"/>
          </w:tcPr>
          <w:p w14:paraId="4543F2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2445</w:t>
            </w:r>
          </w:p>
        </w:tc>
        <w:tc>
          <w:tcPr>
            <w:tcW w:w="1217" w:type="dxa"/>
          </w:tcPr>
          <w:p w14:paraId="5AB30C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5932</w:t>
            </w:r>
          </w:p>
        </w:tc>
      </w:tr>
      <w:tr w:rsidR="00696BD9" w:rsidRPr="003230B7" w14:paraId="719B6619" w14:textId="77777777" w:rsidTr="00E8724C">
        <w:trPr>
          <w:jc w:val="center"/>
        </w:trPr>
        <w:tc>
          <w:tcPr>
            <w:tcW w:w="850" w:type="dxa"/>
          </w:tcPr>
          <w:p w14:paraId="7D201A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really</w:t>
            </w:r>
          </w:p>
        </w:tc>
        <w:tc>
          <w:tcPr>
            <w:tcW w:w="1278" w:type="dxa"/>
          </w:tcPr>
          <w:p w14:paraId="53AABF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588714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268</w:t>
            </w:r>
          </w:p>
        </w:tc>
        <w:tc>
          <w:tcPr>
            <w:tcW w:w="1217" w:type="dxa"/>
          </w:tcPr>
          <w:p w14:paraId="512875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417</w:t>
            </w:r>
          </w:p>
        </w:tc>
        <w:tc>
          <w:tcPr>
            <w:tcW w:w="1217" w:type="dxa"/>
          </w:tcPr>
          <w:p w14:paraId="1821C49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784</w:t>
            </w:r>
          </w:p>
        </w:tc>
        <w:tc>
          <w:tcPr>
            <w:tcW w:w="1217" w:type="dxa"/>
          </w:tcPr>
          <w:p w14:paraId="62805D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2209</w:t>
            </w:r>
          </w:p>
        </w:tc>
      </w:tr>
      <w:tr w:rsidR="00696BD9" w:rsidRPr="003230B7" w14:paraId="68674D47" w14:textId="77777777" w:rsidTr="00E8724C">
        <w:trPr>
          <w:jc w:val="center"/>
        </w:trPr>
        <w:tc>
          <w:tcPr>
            <w:tcW w:w="850" w:type="dxa"/>
          </w:tcPr>
          <w:p w14:paraId="71A8CB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want</w:t>
            </w:r>
          </w:p>
        </w:tc>
        <w:tc>
          <w:tcPr>
            <w:tcW w:w="1278" w:type="dxa"/>
          </w:tcPr>
          <w:p w14:paraId="7384DF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4B6F61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0AEFE3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274</w:t>
            </w:r>
          </w:p>
        </w:tc>
        <w:tc>
          <w:tcPr>
            <w:tcW w:w="1217" w:type="dxa"/>
          </w:tcPr>
          <w:p w14:paraId="3005CAC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437</w:t>
            </w:r>
          </w:p>
        </w:tc>
        <w:tc>
          <w:tcPr>
            <w:tcW w:w="1217" w:type="dxa"/>
          </w:tcPr>
          <w:p w14:paraId="6940722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82E87BB" w14:textId="77777777" w:rsidTr="00E8724C">
        <w:trPr>
          <w:jc w:val="center"/>
        </w:trPr>
        <w:tc>
          <w:tcPr>
            <w:tcW w:w="850" w:type="dxa"/>
          </w:tcPr>
          <w:p w14:paraId="5E0C8F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love</w:t>
            </w:r>
          </w:p>
        </w:tc>
        <w:tc>
          <w:tcPr>
            <w:tcW w:w="1278" w:type="dxa"/>
          </w:tcPr>
          <w:p w14:paraId="22DECC1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848F8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w:t>
            </w:r>
          </w:p>
        </w:tc>
        <w:tc>
          <w:tcPr>
            <w:tcW w:w="1217" w:type="dxa"/>
          </w:tcPr>
          <w:p w14:paraId="0266DF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359</w:t>
            </w:r>
          </w:p>
        </w:tc>
        <w:tc>
          <w:tcPr>
            <w:tcW w:w="1217" w:type="dxa"/>
          </w:tcPr>
          <w:p w14:paraId="3F9047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1184</w:t>
            </w:r>
          </w:p>
        </w:tc>
        <w:tc>
          <w:tcPr>
            <w:tcW w:w="1217" w:type="dxa"/>
          </w:tcPr>
          <w:p w14:paraId="1D267A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8867</w:t>
            </w:r>
          </w:p>
        </w:tc>
      </w:tr>
      <w:tr w:rsidR="00696BD9" w:rsidRPr="003230B7" w14:paraId="3537DBC3" w14:textId="77777777" w:rsidTr="00E8724C">
        <w:trPr>
          <w:jc w:val="center"/>
        </w:trPr>
        <w:tc>
          <w:tcPr>
            <w:tcW w:w="850" w:type="dxa"/>
          </w:tcPr>
          <w:p w14:paraId="5C19ED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great</w:t>
            </w:r>
          </w:p>
        </w:tc>
        <w:tc>
          <w:tcPr>
            <w:tcW w:w="1278" w:type="dxa"/>
          </w:tcPr>
          <w:p w14:paraId="69C37A6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221</w:t>
            </w:r>
          </w:p>
        </w:tc>
        <w:tc>
          <w:tcPr>
            <w:tcW w:w="1217" w:type="dxa"/>
          </w:tcPr>
          <w:p w14:paraId="0B3C9BF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2F3809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388</w:t>
            </w:r>
          </w:p>
        </w:tc>
        <w:tc>
          <w:tcPr>
            <w:tcW w:w="1217" w:type="dxa"/>
          </w:tcPr>
          <w:p w14:paraId="13D44B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c>
          <w:tcPr>
            <w:tcW w:w="1217" w:type="dxa"/>
          </w:tcPr>
          <w:p w14:paraId="52522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5797</w:t>
            </w:r>
          </w:p>
        </w:tc>
      </w:tr>
      <w:tr w:rsidR="00696BD9" w:rsidRPr="003230B7" w14:paraId="5F00CADA" w14:textId="77777777" w:rsidTr="00E8724C">
        <w:trPr>
          <w:jc w:val="center"/>
        </w:trPr>
        <w:tc>
          <w:tcPr>
            <w:tcW w:w="850" w:type="dxa"/>
          </w:tcPr>
          <w:p w14:paraId="3AF68E9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nice</w:t>
            </w:r>
          </w:p>
        </w:tc>
        <w:tc>
          <w:tcPr>
            <w:tcW w:w="1278" w:type="dxa"/>
          </w:tcPr>
          <w:p w14:paraId="1FC862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5857A5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CB470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144C8A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558</w:t>
            </w:r>
          </w:p>
        </w:tc>
        <w:tc>
          <w:tcPr>
            <w:tcW w:w="1217" w:type="dxa"/>
          </w:tcPr>
          <w:p w14:paraId="06D2C5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r>
      <w:tr w:rsidR="00696BD9" w:rsidRPr="003230B7" w14:paraId="18654046" w14:textId="77777777" w:rsidTr="00E8724C">
        <w:trPr>
          <w:jc w:val="center"/>
        </w:trPr>
        <w:tc>
          <w:tcPr>
            <w:tcW w:w="850" w:type="dxa"/>
          </w:tcPr>
          <w:p w14:paraId="3C72E34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small</w:t>
            </w:r>
          </w:p>
        </w:tc>
        <w:tc>
          <w:tcPr>
            <w:tcW w:w="1278" w:type="dxa"/>
          </w:tcPr>
          <w:p w14:paraId="1E865C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393E9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165</w:t>
            </w:r>
          </w:p>
        </w:tc>
        <w:tc>
          <w:tcPr>
            <w:tcW w:w="1217" w:type="dxa"/>
          </w:tcPr>
          <w:p w14:paraId="7C6E1C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279</w:t>
            </w:r>
          </w:p>
        </w:tc>
        <w:tc>
          <w:tcPr>
            <w:tcW w:w="1217" w:type="dxa"/>
          </w:tcPr>
          <w:p w14:paraId="274D7B9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549</w:t>
            </w:r>
          </w:p>
        </w:tc>
        <w:tc>
          <w:tcPr>
            <w:tcW w:w="1217" w:type="dxa"/>
          </w:tcPr>
          <w:p w14:paraId="628B631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2DC551D" w14:textId="77777777" w:rsidTr="00E8724C">
        <w:trPr>
          <w:jc w:val="center"/>
        </w:trPr>
        <w:tc>
          <w:tcPr>
            <w:tcW w:w="850" w:type="dxa"/>
          </w:tcPr>
          <w:p w14:paraId="7F5F8B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like</w:t>
            </w:r>
          </w:p>
        </w:tc>
        <w:tc>
          <w:tcPr>
            <w:tcW w:w="1278" w:type="dxa"/>
          </w:tcPr>
          <w:p w14:paraId="0F8617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642</w:t>
            </w:r>
          </w:p>
        </w:tc>
        <w:tc>
          <w:tcPr>
            <w:tcW w:w="1217" w:type="dxa"/>
          </w:tcPr>
          <w:p w14:paraId="263C63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602</w:t>
            </w:r>
          </w:p>
        </w:tc>
        <w:tc>
          <w:tcPr>
            <w:tcW w:w="1217" w:type="dxa"/>
          </w:tcPr>
          <w:p w14:paraId="75CE38D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984</w:t>
            </w:r>
          </w:p>
        </w:tc>
        <w:tc>
          <w:tcPr>
            <w:tcW w:w="1217" w:type="dxa"/>
          </w:tcPr>
          <w:p w14:paraId="036884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1851</w:t>
            </w:r>
          </w:p>
        </w:tc>
        <w:tc>
          <w:tcPr>
            <w:tcW w:w="1217" w:type="dxa"/>
          </w:tcPr>
          <w:p w14:paraId="5BB8929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4186</w:t>
            </w:r>
          </w:p>
        </w:tc>
      </w:tr>
      <w:tr w:rsidR="00696BD9" w:rsidRPr="003230B7" w14:paraId="5E180FD6" w14:textId="77777777" w:rsidTr="00E8724C">
        <w:trPr>
          <w:jc w:val="center"/>
        </w:trPr>
        <w:tc>
          <w:tcPr>
            <w:tcW w:w="850" w:type="dxa"/>
          </w:tcPr>
          <w:p w14:paraId="69BA247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best</w:t>
            </w:r>
          </w:p>
        </w:tc>
        <w:tc>
          <w:tcPr>
            <w:tcW w:w="1278" w:type="dxa"/>
          </w:tcPr>
          <w:p w14:paraId="25157E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491F25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0A0A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49903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B2DFB8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1448</w:t>
            </w:r>
          </w:p>
        </w:tc>
      </w:tr>
      <w:tr w:rsidR="00696BD9" w:rsidRPr="003230B7" w14:paraId="7DD935FC" w14:textId="77777777" w:rsidTr="00E8724C">
        <w:trPr>
          <w:jc w:val="center"/>
        </w:trPr>
        <w:tc>
          <w:tcPr>
            <w:tcW w:w="850" w:type="dxa"/>
          </w:tcPr>
          <w:p w14:paraId="5C2466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even</w:t>
            </w:r>
          </w:p>
        </w:tc>
        <w:tc>
          <w:tcPr>
            <w:tcW w:w="1278" w:type="dxa"/>
          </w:tcPr>
          <w:p w14:paraId="7B897D9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401</w:t>
            </w:r>
          </w:p>
        </w:tc>
        <w:tc>
          <w:tcPr>
            <w:tcW w:w="1217" w:type="dxa"/>
          </w:tcPr>
          <w:p w14:paraId="64A350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208</w:t>
            </w:r>
          </w:p>
        </w:tc>
        <w:tc>
          <w:tcPr>
            <w:tcW w:w="1217" w:type="dxa"/>
          </w:tcPr>
          <w:p w14:paraId="6860F2E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233</w:t>
            </w:r>
          </w:p>
        </w:tc>
        <w:tc>
          <w:tcPr>
            <w:tcW w:w="1217" w:type="dxa"/>
          </w:tcPr>
          <w:p w14:paraId="6A52E3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FA1A8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3D2D825" w14:textId="77777777" w:rsidTr="00E8724C">
        <w:trPr>
          <w:jc w:val="center"/>
        </w:trPr>
        <w:tc>
          <w:tcPr>
            <w:tcW w:w="850" w:type="dxa"/>
          </w:tcPr>
          <w:p w14:paraId="10F90F8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first</w:t>
            </w:r>
          </w:p>
        </w:tc>
        <w:tc>
          <w:tcPr>
            <w:tcW w:w="1278" w:type="dxa"/>
          </w:tcPr>
          <w:p w14:paraId="3DD5F8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355</w:t>
            </w:r>
          </w:p>
        </w:tc>
        <w:tc>
          <w:tcPr>
            <w:tcW w:w="1217" w:type="dxa"/>
          </w:tcPr>
          <w:p w14:paraId="54B977C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223</w:t>
            </w:r>
          </w:p>
        </w:tc>
        <w:tc>
          <w:tcPr>
            <w:tcW w:w="1217" w:type="dxa"/>
          </w:tcPr>
          <w:p w14:paraId="6A33DA7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24FE4C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08D4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1363</w:t>
            </w:r>
          </w:p>
        </w:tc>
      </w:tr>
      <w:tr w:rsidR="00696BD9" w:rsidRPr="003230B7" w14:paraId="10A975A2" w14:textId="77777777" w:rsidTr="00E8724C">
        <w:trPr>
          <w:jc w:val="center"/>
        </w:trPr>
        <w:tc>
          <w:tcPr>
            <w:tcW w:w="850" w:type="dxa"/>
          </w:tcPr>
          <w:p w14:paraId="6ABAD63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still</w:t>
            </w:r>
          </w:p>
        </w:tc>
        <w:tc>
          <w:tcPr>
            <w:tcW w:w="1278" w:type="dxa"/>
          </w:tcPr>
          <w:p w14:paraId="1CB9B0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1AC790A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5065AF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0FDBD9C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506</w:t>
            </w:r>
          </w:p>
        </w:tc>
        <w:tc>
          <w:tcPr>
            <w:tcW w:w="1217" w:type="dxa"/>
          </w:tcPr>
          <w:p w14:paraId="003F1F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71BBF0D" w14:textId="77777777" w:rsidTr="00E8724C">
        <w:trPr>
          <w:jc w:val="center"/>
        </w:trPr>
        <w:tc>
          <w:tcPr>
            <w:tcW w:w="850" w:type="dxa"/>
          </w:tcPr>
          <w:p w14:paraId="5012776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set</w:t>
            </w:r>
          </w:p>
        </w:tc>
        <w:tc>
          <w:tcPr>
            <w:tcW w:w="1278" w:type="dxa"/>
          </w:tcPr>
          <w:p w14:paraId="6F7CAC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CEA12B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163</w:t>
            </w:r>
          </w:p>
        </w:tc>
        <w:tc>
          <w:tcPr>
            <w:tcW w:w="1217" w:type="dxa"/>
          </w:tcPr>
          <w:p w14:paraId="5ADD825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272</w:t>
            </w:r>
          </w:p>
        </w:tc>
        <w:tc>
          <w:tcPr>
            <w:tcW w:w="1217" w:type="dxa"/>
          </w:tcPr>
          <w:p w14:paraId="7EDE782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607</w:t>
            </w:r>
          </w:p>
        </w:tc>
        <w:tc>
          <w:tcPr>
            <w:tcW w:w="1217" w:type="dxa"/>
          </w:tcPr>
          <w:p w14:paraId="37B5737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1378</w:t>
            </w:r>
          </w:p>
        </w:tc>
      </w:tr>
      <w:tr w:rsidR="00696BD9" w:rsidRPr="003230B7" w14:paraId="2FE2B622" w14:textId="77777777" w:rsidTr="006E4F13">
        <w:trPr>
          <w:jc w:val="center"/>
        </w:trPr>
        <w:tc>
          <w:tcPr>
            <w:tcW w:w="850" w:type="dxa"/>
            <w:tcBorders>
              <w:bottom w:val="thickThinSmallGap" w:sz="12" w:space="0" w:color="auto"/>
            </w:tcBorders>
          </w:tcPr>
          <w:p w14:paraId="0E7D244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well</w:t>
            </w:r>
          </w:p>
        </w:tc>
        <w:tc>
          <w:tcPr>
            <w:tcW w:w="1278" w:type="dxa"/>
            <w:tcBorders>
              <w:bottom w:val="thickThinSmallGap" w:sz="12" w:space="0" w:color="auto"/>
            </w:tcBorders>
          </w:tcPr>
          <w:p w14:paraId="71E46C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285</w:t>
            </w:r>
          </w:p>
        </w:tc>
        <w:tc>
          <w:tcPr>
            <w:tcW w:w="1217" w:type="dxa"/>
            <w:tcBorders>
              <w:bottom w:val="thickThinSmallGap" w:sz="12" w:space="0" w:color="auto"/>
            </w:tcBorders>
          </w:tcPr>
          <w:p w14:paraId="6323BF7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302</w:t>
            </w:r>
          </w:p>
        </w:tc>
        <w:tc>
          <w:tcPr>
            <w:tcW w:w="1217" w:type="dxa"/>
            <w:tcBorders>
              <w:bottom w:val="thickThinSmallGap" w:sz="12" w:space="0" w:color="auto"/>
            </w:tcBorders>
          </w:tcPr>
          <w:p w14:paraId="6D745AF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531</w:t>
            </w:r>
          </w:p>
        </w:tc>
        <w:tc>
          <w:tcPr>
            <w:tcW w:w="1217" w:type="dxa"/>
            <w:tcBorders>
              <w:bottom w:val="thickThinSmallGap" w:sz="12" w:space="0" w:color="auto"/>
            </w:tcBorders>
          </w:tcPr>
          <w:p w14:paraId="23D1CA4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1019</w:t>
            </w:r>
          </w:p>
        </w:tc>
        <w:tc>
          <w:tcPr>
            <w:tcW w:w="1217" w:type="dxa"/>
            <w:tcBorders>
              <w:bottom w:val="thickThinSmallGap" w:sz="12" w:space="0" w:color="auto"/>
            </w:tcBorders>
          </w:tcPr>
          <w:p w14:paraId="424A1A6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2932</w:t>
            </w:r>
          </w:p>
        </w:tc>
      </w:tr>
    </w:tbl>
    <w:p w14:paraId="2772075A" w14:textId="07D48086" w:rsidR="00696BD9" w:rsidRPr="003230B7" w:rsidRDefault="00696BD9" w:rsidP="00696BD9">
      <w:pPr>
        <w:rPr>
          <w:sz w:val="24"/>
          <w:szCs w:val="24"/>
        </w:rPr>
      </w:pPr>
      <w:r w:rsidRPr="003230B7">
        <w:rPr>
          <w:rFonts w:eastAsia="Times New Roman"/>
          <w:sz w:val="24"/>
          <w:szCs w:val="24"/>
        </w:rPr>
        <w:t xml:space="preserve">Use table data to draw thermodynamic diagram (Figure </w:t>
      </w:r>
      <w:r w:rsidR="00B477C0">
        <w:rPr>
          <w:rFonts w:eastAsia="Times New Roman"/>
          <w:sz w:val="24"/>
          <w:szCs w:val="24"/>
        </w:rPr>
        <w:t>6</w:t>
      </w:r>
      <w:r w:rsidRPr="003230B7">
        <w:rPr>
          <w:rFonts w:eastAsia="Times New Roman"/>
          <w:sz w:val="24"/>
          <w:szCs w:val="24"/>
        </w:rPr>
        <w:t>) for intuitive analysis.</w:t>
      </w:r>
    </w:p>
    <w:p w14:paraId="5C90C8BB" w14:textId="59C716DB" w:rsidR="00696BD9" w:rsidRDefault="00696BD9" w:rsidP="00696BD9">
      <w:pPr>
        <w:ind w:left="780"/>
        <w:jc w:val="center"/>
        <w:rPr>
          <w:rFonts w:ascii="宋体" w:hAnsi="宋体"/>
          <w:sz w:val="24"/>
          <w:szCs w:val="24"/>
        </w:rPr>
      </w:pPr>
      <w:r w:rsidRPr="003230B7">
        <w:rPr>
          <w:rFonts w:ascii="微软雅黑" w:eastAsia="微软雅黑" w:hAnsi="微软雅黑"/>
          <w:noProof/>
        </w:rPr>
        <w:drawing>
          <wp:inline distT="0" distB="0" distL="0" distR="0" wp14:anchorId="35249465" wp14:editId="575DC387">
            <wp:extent cx="4550784" cy="34151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4"/>
                    <a:stretch>
                      <a:fillRect/>
                    </a:stretch>
                  </pic:blipFill>
                  <pic:spPr>
                    <a:xfrm>
                      <a:off x="0" y="0"/>
                      <a:ext cx="4553665" cy="3417307"/>
                    </a:xfrm>
                    <a:prstGeom prst="rect">
                      <a:avLst/>
                    </a:prstGeom>
                  </pic:spPr>
                </pic:pic>
              </a:graphicData>
            </a:graphic>
          </wp:inline>
        </w:drawing>
      </w:r>
    </w:p>
    <w:p w14:paraId="758A5453" w14:textId="58359FE1" w:rsidR="0031728A" w:rsidRPr="003230B7" w:rsidRDefault="0031728A" w:rsidP="0031728A">
      <w:pPr>
        <w:jc w:val="center"/>
        <w:rPr>
          <w:rFonts w:ascii="微软雅黑" w:eastAsia="微软雅黑" w:hAnsi="微软雅黑"/>
          <w:noProof/>
        </w:rPr>
      </w:pPr>
      <w:r w:rsidRPr="003230B7">
        <w:rPr>
          <w:rFonts w:ascii="Calibri" w:hAnsi="Calibri"/>
        </w:rPr>
        <w:t xml:space="preserve">Figure </w:t>
      </w:r>
      <w:r>
        <w:rPr>
          <w:rFonts w:ascii="Calibri" w:hAnsi="Calibri"/>
        </w:rPr>
        <w:t>6: t</w:t>
      </w:r>
      <w:r w:rsidRPr="0031728A">
        <w:rPr>
          <w:rFonts w:ascii="Calibri" w:hAnsi="Calibri"/>
        </w:rPr>
        <w:t>hermodynamic chart</w:t>
      </w:r>
    </w:p>
    <w:p w14:paraId="45C4A6ED" w14:textId="77777777" w:rsidR="0031728A" w:rsidRPr="0031728A" w:rsidRDefault="0031728A" w:rsidP="00696BD9">
      <w:pPr>
        <w:ind w:left="780"/>
        <w:jc w:val="center"/>
        <w:rPr>
          <w:rFonts w:ascii="宋体" w:hAnsi="宋体"/>
          <w:sz w:val="24"/>
          <w:szCs w:val="24"/>
        </w:rPr>
      </w:pPr>
    </w:p>
    <w:p w14:paraId="3971A140" w14:textId="77777777" w:rsidR="00696BD9" w:rsidRPr="003230B7" w:rsidRDefault="00696BD9" w:rsidP="00696BD9">
      <w:pPr>
        <w:ind w:firstLine="482"/>
        <w:rPr>
          <w:sz w:val="24"/>
          <w:szCs w:val="24"/>
        </w:rPr>
      </w:pPr>
      <w:r w:rsidRPr="003230B7">
        <w:rPr>
          <w:sz w:val="24"/>
          <w:szCs w:val="24"/>
        </w:rPr>
        <w:t xml:space="preserve">In the figure, the abscissa is the star_rating, and the ordinate is the word. From the </w:t>
      </w:r>
      <w:r w:rsidRPr="003230B7">
        <w:rPr>
          <w:sz w:val="24"/>
          <w:szCs w:val="24"/>
        </w:rPr>
        <w:lastRenderedPageBreak/>
        <w:t>figure and table, it can be seen that "n't" is a negative word, which appears 1509 times in review_body of five stars , followed by never, like, etc.; while the word with 5 stars is love (8867 times), followed by great, like, etc, These words hardly appears in one or two stars. This shows that specific description words are closely related to rating. At the same time, we also notice that "n't" appears many times in all stars. Through specific review body data analysis, in one star, many of them appear at the same time with other positive words to express negative emotions, For example, "n't like" and so on. In five-star data, it often forms many positive emotional phrases, such as "like n't allow finger print" and so on.</w:t>
      </w:r>
    </w:p>
    <w:p w14:paraId="5743DCA1" w14:textId="6A98928A" w:rsidR="00696BD9" w:rsidRDefault="00696BD9" w:rsidP="00696BD9">
      <w:pPr>
        <w:ind w:firstLineChars="200" w:firstLine="480"/>
        <w:rPr>
          <w:sz w:val="24"/>
          <w:szCs w:val="24"/>
        </w:rPr>
      </w:pPr>
      <w:r w:rsidRPr="003230B7">
        <w:rPr>
          <w:sz w:val="24"/>
          <w:szCs w:val="24"/>
        </w:rPr>
        <w:t>Based on the above analysis, we summarize the following common star vocabulary</w:t>
      </w:r>
      <w:r>
        <w:rPr>
          <w:sz w:val="24"/>
          <w:szCs w:val="24"/>
        </w:rPr>
        <w:t>:</w:t>
      </w:r>
    </w:p>
    <w:p w14:paraId="7A3AB722" w14:textId="3E7BAB13" w:rsidR="00696BD9" w:rsidRPr="00C32AE0" w:rsidRDefault="00696BD9" w:rsidP="00C32AE0">
      <w:pPr>
        <w:jc w:val="center"/>
        <w:rPr>
          <w:sz w:val="22"/>
          <w:szCs w:val="22"/>
        </w:rPr>
      </w:pPr>
      <w:r w:rsidRPr="00C32AE0">
        <w:rPr>
          <w:sz w:val="22"/>
          <w:szCs w:val="22"/>
        </w:rPr>
        <w:t>Table 12: Frequency of common words</w:t>
      </w:r>
    </w:p>
    <w:tbl>
      <w:tblPr>
        <w:tblStyle w:val="22"/>
        <w:tblW w:w="767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437"/>
        <w:gridCol w:w="1521"/>
        <w:gridCol w:w="1578"/>
        <w:gridCol w:w="1578"/>
      </w:tblGrid>
      <w:tr w:rsidR="00696BD9" w:rsidRPr="003230B7" w14:paraId="62FDD43E" w14:textId="77777777" w:rsidTr="00A64846">
        <w:trPr>
          <w:jc w:val="center"/>
        </w:trPr>
        <w:tc>
          <w:tcPr>
            <w:tcW w:w="1560" w:type="dxa"/>
            <w:tcBorders>
              <w:top w:val="thinThickSmallGap" w:sz="12" w:space="0" w:color="auto"/>
              <w:bottom w:val="single" w:sz="4" w:space="0" w:color="auto"/>
            </w:tcBorders>
          </w:tcPr>
          <w:p w14:paraId="6173F82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1</w:t>
            </w:r>
          </w:p>
        </w:tc>
        <w:tc>
          <w:tcPr>
            <w:tcW w:w="1437" w:type="dxa"/>
            <w:tcBorders>
              <w:top w:val="thinThickSmallGap" w:sz="12" w:space="0" w:color="auto"/>
              <w:bottom w:val="single" w:sz="4" w:space="0" w:color="auto"/>
            </w:tcBorders>
          </w:tcPr>
          <w:p w14:paraId="3904176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2</w:t>
            </w:r>
          </w:p>
        </w:tc>
        <w:tc>
          <w:tcPr>
            <w:tcW w:w="1521" w:type="dxa"/>
            <w:tcBorders>
              <w:top w:val="thinThickSmallGap" w:sz="12" w:space="0" w:color="auto"/>
              <w:bottom w:val="single" w:sz="4" w:space="0" w:color="auto"/>
            </w:tcBorders>
          </w:tcPr>
          <w:p w14:paraId="6D02DACD"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3</w:t>
            </w:r>
          </w:p>
        </w:tc>
        <w:tc>
          <w:tcPr>
            <w:tcW w:w="1578" w:type="dxa"/>
            <w:tcBorders>
              <w:top w:val="thinThickSmallGap" w:sz="12" w:space="0" w:color="auto"/>
              <w:bottom w:val="single" w:sz="4" w:space="0" w:color="auto"/>
            </w:tcBorders>
          </w:tcPr>
          <w:p w14:paraId="2190EB80"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4</w:t>
            </w:r>
          </w:p>
        </w:tc>
        <w:tc>
          <w:tcPr>
            <w:tcW w:w="1578" w:type="dxa"/>
            <w:tcBorders>
              <w:top w:val="thinThickSmallGap" w:sz="12" w:space="0" w:color="auto"/>
              <w:bottom w:val="single" w:sz="4" w:space="0" w:color="auto"/>
            </w:tcBorders>
          </w:tcPr>
          <w:p w14:paraId="4FA75F3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5</w:t>
            </w:r>
          </w:p>
        </w:tc>
      </w:tr>
      <w:tr w:rsidR="00696BD9" w:rsidRPr="003230B7" w14:paraId="7B784C96" w14:textId="77777777" w:rsidTr="00696BD9">
        <w:trPr>
          <w:jc w:val="center"/>
        </w:trPr>
        <w:tc>
          <w:tcPr>
            <w:tcW w:w="1560" w:type="dxa"/>
            <w:tcBorders>
              <w:top w:val="single" w:sz="4" w:space="0" w:color="auto"/>
              <w:left w:val="nil"/>
              <w:bottom w:val="nil"/>
              <w:right w:val="nil"/>
            </w:tcBorders>
            <w:shd w:val="clear" w:color="auto" w:fill="auto"/>
          </w:tcPr>
          <w:p w14:paraId="3EC43EFE"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437" w:type="dxa"/>
            <w:tcBorders>
              <w:top w:val="single" w:sz="4" w:space="0" w:color="auto"/>
              <w:left w:val="nil"/>
              <w:bottom w:val="nil"/>
              <w:right w:val="nil"/>
            </w:tcBorders>
            <w:shd w:val="clear" w:color="auto" w:fill="auto"/>
          </w:tcPr>
          <w:p w14:paraId="09B16267"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good</w:t>
            </w:r>
          </w:p>
        </w:tc>
        <w:tc>
          <w:tcPr>
            <w:tcW w:w="1521" w:type="dxa"/>
            <w:tcBorders>
              <w:top w:val="single" w:sz="4" w:space="0" w:color="auto"/>
              <w:left w:val="nil"/>
              <w:bottom w:val="nil"/>
              <w:right w:val="nil"/>
            </w:tcBorders>
            <w:shd w:val="clear" w:color="auto" w:fill="auto"/>
          </w:tcPr>
          <w:p w14:paraId="7518D1D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 like</w:t>
            </w:r>
          </w:p>
        </w:tc>
        <w:tc>
          <w:tcPr>
            <w:tcW w:w="1578" w:type="dxa"/>
            <w:tcBorders>
              <w:top w:val="single" w:sz="4" w:space="0" w:color="auto"/>
              <w:left w:val="nil"/>
              <w:bottom w:val="nil"/>
              <w:right w:val="nil"/>
            </w:tcBorders>
            <w:shd w:val="clear" w:color="auto" w:fill="auto"/>
          </w:tcPr>
          <w:p w14:paraId="54384AA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c>
          <w:tcPr>
            <w:tcW w:w="1578" w:type="dxa"/>
            <w:tcBorders>
              <w:top w:val="single" w:sz="4" w:space="0" w:color="auto"/>
              <w:left w:val="nil"/>
              <w:bottom w:val="nil"/>
              <w:right w:val="nil"/>
            </w:tcBorders>
            <w:shd w:val="clear" w:color="auto" w:fill="auto"/>
          </w:tcPr>
          <w:p w14:paraId="0E94BF3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love</w:t>
            </w:r>
          </w:p>
        </w:tc>
      </w:tr>
      <w:tr w:rsidR="00696BD9" w:rsidRPr="003230B7" w14:paraId="271C3EB2" w14:textId="77777777" w:rsidTr="00696BD9">
        <w:trPr>
          <w:jc w:val="center"/>
        </w:trPr>
        <w:tc>
          <w:tcPr>
            <w:tcW w:w="1560" w:type="dxa"/>
            <w:tcBorders>
              <w:top w:val="nil"/>
              <w:left w:val="nil"/>
              <w:bottom w:val="nil"/>
              <w:right w:val="nil"/>
            </w:tcBorders>
            <w:shd w:val="clear" w:color="auto" w:fill="auto"/>
          </w:tcPr>
          <w:p w14:paraId="511F0BC1"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never</w:t>
            </w:r>
          </w:p>
        </w:tc>
        <w:tc>
          <w:tcPr>
            <w:tcW w:w="1437" w:type="dxa"/>
            <w:tcBorders>
              <w:top w:val="nil"/>
              <w:left w:val="nil"/>
              <w:bottom w:val="nil"/>
              <w:right w:val="nil"/>
            </w:tcBorders>
            <w:shd w:val="clear" w:color="auto" w:fill="auto"/>
          </w:tcPr>
          <w:p w14:paraId="2F12CF4B"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521" w:type="dxa"/>
            <w:tcBorders>
              <w:top w:val="nil"/>
              <w:left w:val="nil"/>
              <w:bottom w:val="nil"/>
              <w:right w:val="nil"/>
            </w:tcBorders>
            <w:shd w:val="clear" w:color="auto" w:fill="auto"/>
          </w:tcPr>
          <w:p w14:paraId="7FA74476" w14:textId="68428B1E"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w:t>
            </w:r>
            <w:r>
              <w:rPr>
                <w:rFonts w:ascii="Times New Roman" w:eastAsia="等线" w:hAnsi="Times New Roman"/>
                <w:color w:val="000000"/>
                <w:sz w:val="24"/>
                <w:szCs w:val="24"/>
              </w:rPr>
              <w:t xml:space="preserve"> </w:t>
            </w:r>
            <w:r w:rsidRPr="00E527BA">
              <w:rPr>
                <w:rFonts w:ascii="Times New Roman" w:eastAsia="等线" w:hAnsi="Times New Roman"/>
                <w:color w:val="000000"/>
                <w:sz w:val="24"/>
                <w:szCs w:val="24"/>
              </w:rPr>
              <w:t>good</w:t>
            </w:r>
          </w:p>
        </w:tc>
        <w:tc>
          <w:tcPr>
            <w:tcW w:w="1578" w:type="dxa"/>
            <w:tcBorders>
              <w:top w:val="nil"/>
              <w:left w:val="nil"/>
              <w:bottom w:val="nil"/>
              <w:right w:val="nil"/>
            </w:tcBorders>
            <w:shd w:val="clear" w:color="auto" w:fill="auto"/>
          </w:tcPr>
          <w:p w14:paraId="4EFA695D"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c>
          <w:tcPr>
            <w:tcW w:w="1578" w:type="dxa"/>
            <w:tcBorders>
              <w:top w:val="nil"/>
              <w:left w:val="nil"/>
              <w:bottom w:val="nil"/>
              <w:right w:val="nil"/>
            </w:tcBorders>
            <w:shd w:val="clear" w:color="auto" w:fill="auto"/>
          </w:tcPr>
          <w:p w14:paraId="77A8F06B"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r>
      <w:tr w:rsidR="00696BD9" w:rsidRPr="003230B7" w14:paraId="75EAEAC7" w14:textId="77777777" w:rsidTr="00696BD9">
        <w:trPr>
          <w:jc w:val="center"/>
        </w:trPr>
        <w:tc>
          <w:tcPr>
            <w:tcW w:w="1560" w:type="dxa"/>
            <w:tcBorders>
              <w:top w:val="nil"/>
              <w:left w:val="nil"/>
              <w:bottom w:val="nil"/>
              <w:right w:val="nil"/>
            </w:tcBorders>
            <w:shd w:val="clear" w:color="auto" w:fill="auto"/>
          </w:tcPr>
          <w:p w14:paraId="019DF60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back</w:t>
            </w:r>
          </w:p>
        </w:tc>
        <w:tc>
          <w:tcPr>
            <w:tcW w:w="1437" w:type="dxa"/>
            <w:tcBorders>
              <w:top w:val="nil"/>
              <w:left w:val="nil"/>
              <w:bottom w:val="nil"/>
              <w:right w:val="nil"/>
            </w:tcBorders>
            <w:shd w:val="clear" w:color="auto" w:fill="auto"/>
          </w:tcPr>
          <w:p w14:paraId="23F4295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21" w:type="dxa"/>
            <w:tcBorders>
              <w:top w:val="nil"/>
              <w:left w:val="nil"/>
              <w:bottom w:val="nil"/>
              <w:right w:val="nil"/>
            </w:tcBorders>
            <w:shd w:val="clear" w:color="auto" w:fill="auto"/>
          </w:tcPr>
          <w:p w14:paraId="68E283F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much</w:t>
            </w:r>
          </w:p>
        </w:tc>
        <w:tc>
          <w:tcPr>
            <w:tcW w:w="1578" w:type="dxa"/>
            <w:tcBorders>
              <w:top w:val="nil"/>
              <w:left w:val="nil"/>
              <w:bottom w:val="nil"/>
              <w:right w:val="nil"/>
            </w:tcBorders>
            <w:shd w:val="clear" w:color="auto" w:fill="auto"/>
          </w:tcPr>
          <w:p w14:paraId="54ED50CA"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c>
          <w:tcPr>
            <w:tcW w:w="1578" w:type="dxa"/>
            <w:tcBorders>
              <w:top w:val="nil"/>
              <w:left w:val="nil"/>
              <w:bottom w:val="nil"/>
              <w:right w:val="nil"/>
            </w:tcBorders>
            <w:shd w:val="clear" w:color="auto" w:fill="auto"/>
          </w:tcPr>
          <w:p w14:paraId="2F41446E"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easy</w:t>
            </w:r>
          </w:p>
        </w:tc>
      </w:tr>
      <w:tr w:rsidR="00696BD9" w:rsidRPr="003230B7" w14:paraId="6C3CA119" w14:textId="77777777" w:rsidTr="00696BD9">
        <w:trPr>
          <w:jc w:val="center"/>
        </w:trPr>
        <w:tc>
          <w:tcPr>
            <w:tcW w:w="1560" w:type="dxa"/>
            <w:tcBorders>
              <w:top w:val="nil"/>
              <w:left w:val="nil"/>
              <w:bottom w:val="nil"/>
              <w:right w:val="nil"/>
            </w:tcBorders>
            <w:shd w:val="clear" w:color="auto" w:fill="auto"/>
          </w:tcPr>
          <w:p w14:paraId="503DC4A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even</w:t>
            </w:r>
          </w:p>
        </w:tc>
        <w:tc>
          <w:tcPr>
            <w:tcW w:w="1437" w:type="dxa"/>
            <w:tcBorders>
              <w:top w:val="nil"/>
              <w:left w:val="nil"/>
              <w:bottom w:val="nil"/>
              <w:right w:val="nil"/>
            </w:tcBorders>
            <w:shd w:val="clear" w:color="auto" w:fill="auto"/>
          </w:tcPr>
          <w:p w14:paraId="6CAF5918"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 well</w:t>
            </w:r>
          </w:p>
        </w:tc>
        <w:tc>
          <w:tcPr>
            <w:tcW w:w="1521" w:type="dxa"/>
            <w:tcBorders>
              <w:top w:val="nil"/>
              <w:left w:val="nil"/>
              <w:bottom w:val="nil"/>
              <w:right w:val="nil"/>
            </w:tcBorders>
            <w:shd w:val="clear" w:color="auto" w:fill="auto"/>
          </w:tcPr>
          <w:p w14:paraId="1DF9E0A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78" w:type="dxa"/>
            <w:tcBorders>
              <w:top w:val="nil"/>
              <w:left w:val="nil"/>
              <w:bottom w:val="nil"/>
              <w:right w:val="nil"/>
            </w:tcBorders>
            <w:shd w:val="clear" w:color="auto" w:fill="auto"/>
          </w:tcPr>
          <w:p w14:paraId="162C7F73"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w:t>
            </w:r>
          </w:p>
        </w:tc>
        <w:tc>
          <w:tcPr>
            <w:tcW w:w="1578" w:type="dxa"/>
            <w:tcBorders>
              <w:top w:val="nil"/>
              <w:left w:val="nil"/>
              <w:bottom w:val="nil"/>
              <w:right w:val="nil"/>
            </w:tcBorders>
            <w:shd w:val="clear" w:color="auto" w:fill="auto"/>
          </w:tcPr>
          <w:p w14:paraId="44222044"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r>
      <w:tr w:rsidR="00696BD9" w:rsidRPr="003230B7" w14:paraId="559D5C8F" w14:textId="77777777" w:rsidTr="006E4F13">
        <w:trPr>
          <w:jc w:val="center"/>
        </w:trPr>
        <w:tc>
          <w:tcPr>
            <w:tcW w:w="1560" w:type="dxa"/>
            <w:tcBorders>
              <w:bottom w:val="thickThinSmallGap" w:sz="12" w:space="0" w:color="auto"/>
            </w:tcBorders>
          </w:tcPr>
          <w:p w14:paraId="6CFD387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bad</w:t>
            </w:r>
          </w:p>
        </w:tc>
        <w:tc>
          <w:tcPr>
            <w:tcW w:w="1437" w:type="dxa"/>
            <w:tcBorders>
              <w:bottom w:val="thickThinSmallGap" w:sz="12" w:space="0" w:color="auto"/>
            </w:tcBorders>
          </w:tcPr>
          <w:p w14:paraId="496BF4C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dry</w:t>
            </w:r>
          </w:p>
        </w:tc>
        <w:tc>
          <w:tcPr>
            <w:tcW w:w="1521" w:type="dxa"/>
            <w:tcBorders>
              <w:bottom w:val="thickThinSmallGap" w:sz="12" w:space="0" w:color="auto"/>
            </w:tcBorders>
          </w:tcPr>
          <w:p w14:paraId="4D9AAED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however</w:t>
            </w:r>
          </w:p>
        </w:tc>
        <w:tc>
          <w:tcPr>
            <w:tcW w:w="1578" w:type="dxa"/>
            <w:tcBorders>
              <w:bottom w:val="thickThinSmallGap" w:sz="12" w:space="0" w:color="auto"/>
            </w:tcBorders>
          </w:tcPr>
          <w:p w14:paraId="4232568E"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need</w:t>
            </w:r>
          </w:p>
        </w:tc>
        <w:tc>
          <w:tcPr>
            <w:tcW w:w="1578" w:type="dxa"/>
            <w:tcBorders>
              <w:bottom w:val="thickThinSmallGap" w:sz="12" w:space="0" w:color="auto"/>
            </w:tcBorders>
          </w:tcPr>
          <w:p w14:paraId="202F675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r>
    </w:tbl>
    <w:p w14:paraId="10F4CADF" w14:textId="77777777" w:rsidR="00696BD9" w:rsidRPr="003230B7" w:rsidRDefault="00696BD9" w:rsidP="00696BD9">
      <w:pPr>
        <w:rPr>
          <w:sz w:val="24"/>
          <w:szCs w:val="24"/>
        </w:rPr>
      </w:pPr>
    </w:p>
    <w:p w14:paraId="48CE849E" w14:textId="145DB0E2" w:rsidR="00696BD9" w:rsidRPr="003230B7" w:rsidRDefault="004C5BFA" w:rsidP="004C5BFA">
      <w:pPr>
        <w:pStyle w:val="11"/>
        <w:spacing w:before="156" w:after="156"/>
      </w:pPr>
      <w:bookmarkStart w:id="29" w:name="_Toc34703812"/>
      <w:r>
        <w:t>5.</w:t>
      </w:r>
      <w:r w:rsidR="000067BA">
        <w:t xml:space="preserve"> </w:t>
      </w:r>
      <w:r w:rsidR="00696BD9" w:rsidRPr="003230B7">
        <w:rPr>
          <w:rFonts w:hint="eastAsia"/>
        </w:rPr>
        <w:t>C</w:t>
      </w:r>
      <w:r w:rsidR="00696BD9" w:rsidRPr="003230B7">
        <w:t>onclusion</w:t>
      </w:r>
      <w:bookmarkEnd w:id="29"/>
    </w:p>
    <w:p w14:paraId="35C26D4D" w14:textId="77777777" w:rsidR="00696BD9" w:rsidRPr="003230B7" w:rsidRDefault="00696BD9" w:rsidP="00696BD9">
      <w:pPr>
        <w:ind w:firstLineChars="200" w:firstLine="480"/>
        <w:rPr>
          <w:sz w:val="24"/>
          <w:szCs w:val="24"/>
        </w:rPr>
      </w:pPr>
      <w:r w:rsidRPr="003230B7">
        <w:rPr>
          <w:sz w:val="24"/>
          <w:szCs w:val="24"/>
        </w:rPr>
        <w:t>Through data mining and in-depth analysis, we not only have a lot of perceptual knowledge about the data, but also a lot of rational knowledge. We find that many times, it is very important to investigate a product not only from the perspective of product star_rating, evaluation, review date and other data. And through the statistical analysis of the time patterns of the three products, we get the sales volume of the product, It is found that with the delay of time, pacifier has more and more favorable comments, and the favorable rate is relatively stable. Although the favorable rate of the other two products is rising, there is still a trend of fluctuation, and the development is not stable, especially the phenomenon that the negative rate is greater than the favorable rate once appeared in microave, It shows that the market of microwave can not meet people's needs. Sunshine company should pay attention to its performance, ensure product quality and pay attention to market changes, and take targeted rescue measures for different market environment to ensure the company's benefits</w:t>
      </w:r>
      <w:r>
        <w:rPr>
          <w:sz w:val="24"/>
          <w:szCs w:val="24"/>
        </w:rPr>
        <w:t>.</w:t>
      </w:r>
    </w:p>
    <w:p w14:paraId="7EE7FCE2" w14:textId="77777777" w:rsidR="00696BD9" w:rsidRPr="00E527BA" w:rsidRDefault="00696BD9" w:rsidP="00696BD9">
      <w:pPr>
        <w:ind w:firstLineChars="200" w:firstLine="480"/>
        <w:rPr>
          <w:sz w:val="24"/>
          <w:szCs w:val="24"/>
        </w:rPr>
      </w:pPr>
      <w:r w:rsidRPr="003230B7">
        <w:rPr>
          <w:sz w:val="24"/>
          <w:szCs w:val="24"/>
        </w:rPr>
        <w:t>Using the emotion analysis technology to analyze the emotion in the review_body, and then comparing with the rating, we found that there are five-star-poor rating and one star-high praise and other abnormal situations. At the same time, we found that whether the evaluation affects the rating and whether the rating affects the evaluation. They affect each other, and a good rating will have a certain impact on the next comment, Different comment phrases are often corresponding to different ratings. Therefore, in the actual analysis, if there are different trends between the two, it can prove that there may be some unreasonable factors in the market. At this time, the company needs to investigate and solve them, and finally make the product develop well.</w:t>
      </w:r>
    </w:p>
    <w:p w14:paraId="24DD691B" w14:textId="54AA880B" w:rsidR="00696BD9" w:rsidRPr="004C5BFA" w:rsidRDefault="004C5BFA" w:rsidP="004C5BFA">
      <w:pPr>
        <w:pStyle w:val="11"/>
        <w:spacing w:before="156" w:after="156"/>
      </w:pPr>
      <w:bookmarkStart w:id="30" w:name="_Toc34703813"/>
      <w:r>
        <w:lastRenderedPageBreak/>
        <w:t xml:space="preserve">6. </w:t>
      </w:r>
      <w:r w:rsidR="00696BD9" w:rsidRPr="004C5BFA">
        <w:rPr>
          <w:rFonts w:hint="eastAsia"/>
        </w:rPr>
        <w:t>E</w:t>
      </w:r>
      <w:r w:rsidR="00696BD9" w:rsidRPr="004C5BFA">
        <w:t>valuating the Model</w:t>
      </w:r>
      <w:bookmarkEnd w:id="30"/>
    </w:p>
    <w:p w14:paraId="5D160627" w14:textId="7BDB14AD" w:rsidR="00696BD9" w:rsidRPr="003230B7" w:rsidRDefault="004C5BFA" w:rsidP="004C5BFA">
      <w:pPr>
        <w:pStyle w:val="112"/>
      </w:pPr>
      <w:bookmarkStart w:id="31" w:name="_Toc34703814"/>
      <w:r>
        <w:t>6</w:t>
      </w:r>
      <w:r w:rsidR="00696BD9" w:rsidRPr="003230B7">
        <w:t>.1 Advantages of the model</w:t>
      </w:r>
      <w:bookmarkEnd w:id="31"/>
    </w:p>
    <w:p w14:paraId="30F6DBBD" w14:textId="77777777" w:rsidR="00696BD9" w:rsidRPr="003230B7" w:rsidRDefault="00696BD9" w:rsidP="00696BD9">
      <w:pPr>
        <w:ind w:firstLine="420"/>
        <w:rPr>
          <w:sz w:val="24"/>
          <w:szCs w:val="24"/>
        </w:rPr>
      </w:pPr>
      <w:r w:rsidRPr="003230B7">
        <w:rPr>
          <w:sz w:val="24"/>
          <w:szCs w:val="24"/>
        </w:rPr>
        <w:t>1. We use TextBlob to analyze the emotion of each review_body, and score them, so objectively get the rating of the product</w:t>
      </w:r>
      <w:r>
        <w:rPr>
          <w:sz w:val="24"/>
          <w:szCs w:val="24"/>
        </w:rPr>
        <w:t>;</w:t>
      </w:r>
    </w:p>
    <w:p w14:paraId="0958A5C6" w14:textId="77777777" w:rsidR="00696BD9" w:rsidRPr="003230B7" w:rsidRDefault="00696BD9" w:rsidP="00696BD9">
      <w:pPr>
        <w:ind w:firstLine="420"/>
        <w:rPr>
          <w:sz w:val="24"/>
          <w:szCs w:val="24"/>
        </w:rPr>
      </w:pPr>
      <w:r w:rsidRPr="003230B7">
        <w:rPr>
          <w:sz w:val="24"/>
          <w:szCs w:val="24"/>
        </w:rPr>
        <w:t>2. In solving problem D, we use the Spearman coefficient analysis, which requires no normal distribution, and it can get the rank coefficient, that is, it can find out the relationship between variables and variables in a certain order</w:t>
      </w:r>
      <w:r>
        <w:rPr>
          <w:sz w:val="24"/>
          <w:szCs w:val="24"/>
        </w:rPr>
        <w:t>;</w:t>
      </w:r>
    </w:p>
    <w:p w14:paraId="28DC54AE" w14:textId="77777777" w:rsidR="00696BD9" w:rsidRPr="003230B7" w:rsidRDefault="00696BD9" w:rsidP="00696BD9">
      <w:pPr>
        <w:ind w:firstLine="420"/>
        <w:rPr>
          <w:sz w:val="24"/>
          <w:szCs w:val="24"/>
        </w:rPr>
      </w:pPr>
      <w:r>
        <w:rPr>
          <w:sz w:val="24"/>
          <w:szCs w:val="24"/>
        </w:rPr>
        <w:t>3</w:t>
      </w:r>
      <w:r w:rsidRPr="003230B7">
        <w:rPr>
          <w:sz w:val="24"/>
          <w:szCs w:val="24"/>
        </w:rPr>
        <w:t>. The model objectively uses as much data as possible, and adjusts it according to the real data. Through the visual analysis of the data, it can directly mine out a large amount of information of the data, and analyze the trend, reputation, success and other specific conditions of the three products through the information above.</w:t>
      </w:r>
    </w:p>
    <w:p w14:paraId="27A95015" w14:textId="5FC6A18C" w:rsidR="00696BD9" w:rsidRPr="003230B7" w:rsidRDefault="004C5BFA" w:rsidP="004C5BFA">
      <w:pPr>
        <w:pStyle w:val="112"/>
      </w:pPr>
      <w:bookmarkStart w:id="32" w:name="_Toc34703815"/>
      <w:r>
        <w:t>6</w:t>
      </w:r>
      <w:r w:rsidR="00696BD9" w:rsidRPr="003230B7">
        <w:t>.2  Disadvantages of the model</w:t>
      </w:r>
      <w:bookmarkEnd w:id="32"/>
    </w:p>
    <w:p w14:paraId="25720A4D" w14:textId="77777777" w:rsidR="00696BD9" w:rsidRPr="003230B7" w:rsidRDefault="00696BD9" w:rsidP="00696BD9">
      <w:pPr>
        <w:ind w:firstLineChars="200" w:firstLine="480"/>
        <w:rPr>
          <w:sz w:val="24"/>
          <w:szCs w:val="24"/>
        </w:rPr>
      </w:pPr>
      <w:r w:rsidRPr="003230B7">
        <w:rPr>
          <w:sz w:val="24"/>
          <w:szCs w:val="24"/>
        </w:rPr>
        <w:t xml:space="preserve">1. </w:t>
      </w:r>
      <w:r>
        <w:rPr>
          <w:sz w:val="24"/>
          <w:szCs w:val="24"/>
        </w:rPr>
        <w:t>D</w:t>
      </w:r>
      <w:r w:rsidRPr="00EF2133">
        <w:rPr>
          <w:sz w:val="24"/>
          <w:szCs w:val="24"/>
        </w:rPr>
        <w:t>ue to the time limits</w:t>
      </w:r>
      <w:r>
        <w:rPr>
          <w:sz w:val="24"/>
          <w:szCs w:val="24"/>
        </w:rPr>
        <w:t>, w</w:t>
      </w:r>
      <w:r w:rsidRPr="003230B7">
        <w:rPr>
          <w:sz w:val="24"/>
          <w:szCs w:val="24"/>
        </w:rPr>
        <w:t xml:space="preserve">hen building </w:t>
      </w:r>
      <w:r>
        <w:rPr>
          <w:sz w:val="24"/>
          <w:szCs w:val="24"/>
        </w:rPr>
        <w:t xml:space="preserve">the </w:t>
      </w:r>
      <w:r w:rsidRPr="003230B7">
        <w:rPr>
          <w:sz w:val="24"/>
          <w:szCs w:val="24"/>
        </w:rPr>
        <w:t>LightGBM model, the final result is good enough, but may not reach the best</w:t>
      </w:r>
      <w:r>
        <w:rPr>
          <w:sz w:val="24"/>
          <w:szCs w:val="24"/>
        </w:rPr>
        <w:t>;</w:t>
      </w:r>
    </w:p>
    <w:p w14:paraId="2301E931" w14:textId="77777777" w:rsidR="00696BD9" w:rsidRPr="003230B7" w:rsidRDefault="00696BD9" w:rsidP="00696BD9">
      <w:pPr>
        <w:ind w:firstLineChars="200" w:firstLine="480"/>
        <w:rPr>
          <w:sz w:val="24"/>
          <w:szCs w:val="24"/>
        </w:rPr>
      </w:pPr>
      <w:r w:rsidRPr="003230B7">
        <w:rPr>
          <w:sz w:val="24"/>
          <w:szCs w:val="24"/>
        </w:rPr>
        <w:t>2. The evaluation matrix of fuzzy comprehensive evaluation method may not be objective, but it has guaranteed the objectivity through data as far as possible</w:t>
      </w:r>
      <w:r>
        <w:rPr>
          <w:sz w:val="24"/>
          <w:szCs w:val="24"/>
        </w:rPr>
        <w:t>;</w:t>
      </w:r>
    </w:p>
    <w:p w14:paraId="1B5BBFA4" w14:textId="77777777" w:rsidR="00696BD9" w:rsidRPr="003230B7" w:rsidRDefault="00696BD9" w:rsidP="00696BD9">
      <w:pPr>
        <w:ind w:firstLineChars="200" w:firstLine="480"/>
        <w:rPr>
          <w:b/>
          <w:bCs/>
          <w:sz w:val="24"/>
          <w:szCs w:val="24"/>
        </w:rPr>
      </w:pPr>
      <w:r w:rsidRPr="003230B7">
        <w:rPr>
          <w:sz w:val="24"/>
          <w:szCs w:val="24"/>
        </w:rPr>
        <w:t xml:space="preserve">3. In terms of word frequency statistics, some phrases are not well analyzed, for example, phrases like "n't like" that express emotion through all words are actually segmented, but this is not well done, resulting in incomplete presentation. </w:t>
      </w:r>
    </w:p>
    <w:p w14:paraId="29D3AAF4" w14:textId="7DA29709" w:rsidR="00696BD9" w:rsidRPr="003230B7" w:rsidRDefault="005B409C" w:rsidP="005B409C">
      <w:pPr>
        <w:pStyle w:val="112"/>
      </w:pPr>
      <w:bookmarkStart w:id="33" w:name="_Toc34703816"/>
      <w:r>
        <w:t>6</w:t>
      </w:r>
      <w:r w:rsidR="00696BD9" w:rsidRPr="003230B7">
        <w:t>.3  Application of the model</w:t>
      </w:r>
      <w:bookmarkEnd w:id="33"/>
    </w:p>
    <w:p w14:paraId="38522B35" w14:textId="77777777" w:rsidR="00696BD9" w:rsidRPr="003230B7" w:rsidRDefault="00696BD9" w:rsidP="00696BD9">
      <w:pPr>
        <w:ind w:firstLineChars="200" w:firstLine="480"/>
        <w:rPr>
          <w:sz w:val="24"/>
          <w:szCs w:val="24"/>
        </w:rPr>
      </w:pPr>
      <w:r w:rsidRPr="003230B7">
        <w:rPr>
          <w:sz w:val="24"/>
          <w:szCs w:val="24"/>
        </w:rPr>
        <w:t>1. The model can be used to evaluate the initial stage of the product and analyze whether it can be sold well</w:t>
      </w:r>
      <w:r>
        <w:rPr>
          <w:sz w:val="24"/>
          <w:szCs w:val="24"/>
        </w:rPr>
        <w:t>;</w:t>
      </w:r>
    </w:p>
    <w:p w14:paraId="43505E8E" w14:textId="77777777" w:rsidR="00696BD9" w:rsidRPr="003230B7" w:rsidRDefault="00696BD9" w:rsidP="00696BD9">
      <w:pPr>
        <w:ind w:firstLineChars="200" w:firstLine="480"/>
        <w:rPr>
          <w:sz w:val="24"/>
          <w:szCs w:val="24"/>
        </w:rPr>
      </w:pPr>
      <w:r w:rsidRPr="003230B7">
        <w:rPr>
          <w:sz w:val="24"/>
          <w:szCs w:val="24"/>
        </w:rPr>
        <w:t>2. The model can analyze the change of product reputation, and the company can adjust the product sales strategy in time</w:t>
      </w:r>
      <w:r>
        <w:rPr>
          <w:sz w:val="24"/>
          <w:szCs w:val="24"/>
        </w:rPr>
        <w:t>;</w:t>
      </w:r>
    </w:p>
    <w:p w14:paraId="7D48404E" w14:textId="0FE411A7" w:rsidR="00696BD9" w:rsidRDefault="00696BD9" w:rsidP="00696BD9">
      <w:pPr>
        <w:ind w:firstLineChars="200" w:firstLine="480"/>
        <w:rPr>
          <w:sz w:val="24"/>
          <w:szCs w:val="24"/>
        </w:rPr>
      </w:pPr>
      <w:r w:rsidRPr="003230B7">
        <w:rPr>
          <w:sz w:val="24"/>
          <w:szCs w:val="24"/>
        </w:rPr>
        <w:t>3. The model can objectively evaluate the success of the product and feed back relevant information to the company in time</w:t>
      </w:r>
    </w:p>
    <w:p w14:paraId="530053EE" w14:textId="7EB09030" w:rsidR="006E4F13" w:rsidRDefault="006E4F13" w:rsidP="006E4F13">
      <w:pPr>
        <w:rPr>
          <w:sz w:val="24"/>
          <w:szCs w:val="24"/>
        </w:rPr>
      </w:pPr>
    </w:p>
    <w:p w14:paraId="739B518A" w14:textId="77777777" w:rsidR="006E4F13" w:rsidRPr="000067BA" w:rsidRDefault="006E4F13" w:rsidP="006E4F13">
      <w:pPr>
        <w:pStyle w:val="afc"/>
        <w:rPr>
          <w:rFonts w:ascii="Times New Roman" w:hAnsi="Times New Roman"/>
        </w:rPr>
      </w:pPr>
      <w:bookmarkStart w:id="34" w:name="_Toc34703817"/>
      <w:r w:rsidRPr="000067BA">
        <w:rPr>
          <w:rFonts w:ascii="Times New Roman" w:hAnsi="Times New Roman"/>
        </w:rPr>
        <w:lastRenderedPageBreak/>
        <w:t>A letter to the marketing director</w:t>
      </w:r>
      <w:bookmarkEnd w:id="34"/>
      <w:r>
        <w:rPr>
          <w:rFonts w:ascii="Times New Roman" w:hAnsi="Times New Roman"/>
        </w:rPr>
        <w:t xml:space="preserve"> </w:t>
      </w:r>
    </w:p>
    <w:p w14:paraId="28940D2D" w14:textId="77777777" w:rsidR="006E4F13" w:rsidRPr="003230B7" w:rsidRDefault="006E4F13" w:rsidP="006E4F13">
      <w:pPr>
        <w:rPr>
          <w:sz w:val="24"/>
          <w:szCs w:val="24"/>
        </w:rPr>
      </w:pPr>
      <w:r w:rsidRPr="003230B7">
        <w:rPr>
          <w:sz w:val="24"/>
          <w:szCs w:val="24"/>
        </w:rPr>
        <w:t>Dear Sir/Madam</w:t>
      </w:r>
      <w:r w:rsidRPr="003230B7">
        <w:rPr>
          <w:rFonts w:hint="eastAsia"/>
          <w:sz w:val="24"/>
          <w:szCs w:val="24"/>
        </w:rPr>
        <w:t>,</w:t>
      </w:r>
    </w:p>
    <w:p w14:paraId="52CA3C81" w14:textId="77777777" w:rsidR="006E4F13" w:rsidRPr="003230B7" w:rsidRDefault="006E4F13" w:rsidP="006E4F13">
      <w:pPr>
        <w:ind w:firstLineChars="200" w:firstLine="480"/>
        <w:rPr>
          <w:sz w:val="24"/>
          <w:szCs w:val="24"/>
        </w:rPr>
      </w:pPr>
      <w:r w:rsidRPr="003230B7">
        <w:rPr>
          <w:sz w:val="24"/>
          <w:szCs w:val="24"/>
        </w:rPr>
        <w:t>We are very honored to have this opportunity to show you and your company the results of our mining and analysis of the data of hair_dryer, microwave and pacifier. Here we will give you a comprehensive report about our research in the data.</w:t>
      </w:r>
    </w:p>
    <w:p w14:paraId="338013CE" w14:textId="77777777" w:rsidR="006E4F13" w:rsidRPr="003230B7" w:rsidRDefault="006E4F13" w:rsidP="006E4F13">
      <w:pPr>
        <w:ind w:firstLineChars="200" w:firstLine="480"/>
        <w:rPr>
          <w:sz w:val="24"/>
          <w:szCs w:val="24"/>
        </w:rPr>
      </w:pPr>
      <w:r w:rsidRPr="003230B7">
        <w:rPr>
          <w:sz w:val="24"/>
          <w:szCs w:val="24"/>
        </w:rPr>
        <w:t>First of all, through the preliminary observations provide three data sets, we find that each product in the marketplace in the US, and product_category respectively within each data set is the same, we think it useless for analysis, so to be deleted. Similarly, found product_parent data with product_id data redundancy, then we delete the product_parent column data. At the same time, do other data preprocessing.</w:t>
      </w:r>
    </w:p>
    <w:p w14:paraId="538491BD" w14:textId="77777777" w:rsidR="006E4F13" w:rsidRPr="003230B7" w:rsidRDefault="006E4F13" w:rsidP="006E4F13">
      <w:pPr>
        <w:ind w:firstLineChars="200" w:firstLine="480"/>
        <w:rPr>
          <w:sz w:val="24"/>
          <w:szCs w:val="24"/>
        </w:rPr>
      </w:pPr>
      <w:r w:rsidRPr="003230B7">
        <w:rPr>
          <w:sz w:val="24"/>
          <w:szCs w:val="24"/>
        </w:rPr>
        <w:t>After emotional analysis in natural language processing, we will not quantitative reviews is mapped to the numerical space, using the numerical range of [1, 1] to comment contains specific emotions. The higher the number, the stronger the positive emotion. After the emotional analysis, we carried out feature engineering. A good feature engineering can make the model better grasp the data features, better discover the internal patterns in the data, and improve the accuracy of the model. Through feature engineering, a new feature rating rate was established and some abnormal conditions were removed. For example, a 1-star comment: "I have used the dryer several times and it works great. I had questions which were answered by other customers which was helpful in making my decision. Definitely recommend.". However, this should be a 5-star favorable rating, so the data with opposite star rating and rating were deleted. Fortunately, that's not a lot of data, with only 27 of the three data sets. Then, we divided the data into the training set and the test set according to the ratio of 8:2, and took the ones with a rating greater than or equal to 4 stars as the positive example, and the ones with a rating less than 4 stars as the negative example, and used the machine learning algorithm LightGBM to conduct separate data modeling for each data set. Finally, the F1 value of the model on the three data sets was 0.889, 0.874 and 0.939, which showed that our model was very successful! Not only that, we also learned from the model that review_body, review_date, rate and total_votes are the most important to the model. Your company should mainly focus on the changes of these four types of data, and try to pay little or no attention to other data with low importance such as reviewers. Once your company plans to sell the three products online, you can use the above model to evaluate the sales data of the products, and compare the predicted results of the model with the actual scores of users to get the result of whether the two are consistent. If it is consistent, it will seize the evaluation characteristics of such users and make targeted improvements to the product to achieve better sales. If it is inconsistent, you can focus on whether such users are fake or malicious users and so on.</w:t>
      </w:r>
    </w:p>
    <w:p w14:paraId="1FD7D994" w14:textId="77777777" w:rsidR="006E4F13" w:rsidRPr="003230B7" w:rsidRDefault="006E4F13" w:rsidP="006E4F13">
      <w:pPr>
        <w:ind w:firstLineChars="200" w:firstLine="480"/>
        <w:rPr>
          <w:sz w:val="24"/>
          <w:szCs w:val="24"/>
        </w:rPr>
      </w:pPr>
      <w:r w:rsidRPr="003230B7">
        <w:rPr>
          <w:sz w:val="24"/>
          <w:szCs w:val="24"/>
        </w:rPr>
        <w:t xml:space="preserve">We also use entropy weight method to obtain product scores from comprehensive analysis of rating and evaluation, which can measure product reputation and other relevant information. In order to evaluate the potential success or failure of a product, we combined the results of the established machine learning model LighGBM and entropy weight analysis, selected important indicators related to text and rating for fuzzy comprehensive evaluation modeling, and finally concluded that the potential success of a </w:t>
      </w:r>
      <w:r w:rsidRPr="003230B7">
        <w:rPr>
          <w:sz w:val="24"/>
          <w:szCs w:val="24"/>
        </w:rPr>
        <w:lastRenderedPageBreak/>
        <w:t xml:space="preserve">product can be indicated by calculating specific scores. </w:t>
      </w:r>
    </w:p>
    <w:p w14:paraId="36C2B50B" w14:textId="77777777" w:rsidR="006E4F13" w:rsidRPr="003230B7" w:rsidRDefault="006E4F13" w:rsidP="006E4F13">
      <w:pPr>
        <w:ind w:firstLineChars="200" w:firstLine="480"/>
        <w:rPr>
          <w:sz w:val="24"/>
          <w:szCs w:val="24"/>
        </w:rPr>
      </w:pPr>
      <w:r w:rsidRPr="003230B7">
        <w:rPr>
          <w:sz w:val="24"/>
          <w:szCs w:val="24"/>
        </w:rPr>
        <w:t xml:space="preserve">Finally, we use the correlation analysis technique to obtain that certain ratings will trigger certain types of reviews, that is, users' reviews may be influenced by previous ratings. For example, "-do NOT BUY - the 5 star reviews are fake". </w:t>
      </w:r>
    </w:p>
    <w:p w14:paraId="66A83C43" w14:textId="77777777" w:rsidR="006E4F13" w:rsidRPr="003230B7" w:rsidRDefault="006E4F13" w:rsidP="006E4F13">
      <w:pPr>
        <w:ind w:firstLineChars="200" w:firstLine="480"/>
        <w:rPr>
          <w:sz w:val="24"/>
          <w:szCs w:val="24"/>
        </w:rPr>
      </w:pPr>
      <w:r w:rsidRPr="003230B7">
        <w:rPr>
          <w:sz w:val="24"/>
          <w:szCs w:val="24"/>
        </w:rPr>
        <w:t>At the same time, we set up a specific vocabulary list and drew the following two word cloud maps for the word frequency statistics of all comment data. The font size of the words in the word cloud map is related to how often they appear in the comments. The higher the frequency, the larger the font. We can see from the word cloud map that the one-star word cloud map is mostly negative words, such as “n't” “like”, “never”, “bad”, while the five-star word cloud map is mostly ‘great’, ‘love’, ‘well’, ‘perfect’, etc. Although there is “n't” in the word cloud image of five stars, we find that it mainly represents positive emotions through specific analysis, such as “like n't allow finger print” and so on.</w:t>
      </w:r>
    </w:p>
    <w:p w14:paraId="5F1CCB4D" w14:textId="77777777" w:rsidR="006E4F13" w:rsidRPr="003230B7" w:rsidRDefault="006E4F13" w:rsidP="006E4F13">
      <w:pPr>
        <w:jc w:val="center"/>
        <w:rPr>
          <w:sz w:val="24"/>
          <w:szCs w:val="24"/>
        </w:rPr>
      </w:pPr>
      <w:r w:rsidRPr="003230B7">
        <w:rPr>
          <w:noProof/>
          <w:sz w:val="24"/>
          <w:szCs w:val="24"/>
        </w:rPr>
        <w:drawing>
          <wp:inline distT="0" distB="0" distL="0" distR="0" wp14:anchorId="233405FA" wp14:editId="1DD611C7">
            <wp:extent cx="2423220" cy="121161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59041" cy="1229520"/>
                    </a:xfrm>
                    <a:prstGeom prst="rect">
                      <a:avLst/>
                    </a:prstGeom>
                    <a:noFill/>
                    <a:ln>
                      <a:noFill/>
                    </a:ln>
                  </pic:spPr>
                </pic:pic>
              </a:graphicData>
            </a:graphic>
          </wp:inline>
        </w:drawing>
      </w:r>
      <w:r w:rsidRPr="003230B7">
        <w:rPr>
          <w:rFonts w:hint="eastAsia"/>
          <w:sz w:val="24"/>
          <w:szCs w:val="24"/>
        </w:rPr>
        <w:t xml:space="preserve"> </w:t>
      </w:r>
      <w:r w:rsidRPr="003230B7">
        <w:rPr>
          <w:sz w:val="24"/>
          <w:szCs w:val="24"/>
        </w:rPr>
        <w:t xml:space="preserve">   </w:t>
      </w:r>
      <w:r w:rsidRPr="003230B7">
        <w:rPr>
          <w:noProof/>
          <w:sz w:val="24"/>
          <w:szCs w:val="24"/>
        </w:rPr>
        <w:drawing>
          <wp:inline distT="0" distB="0" distL="0" distR="0" wp14:anchorId="3874BD7C" wp14:editId="71960EBE">
            <wp:extent cx="2439876" cy="1219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7135" cy="1288567"/>
                    </a:xfrm>
                    <a:prstGeom prst="rect">
                      <a:avLst/>
                    </a:prstGeom>
                    <a:noFill/>
                    <a:ln>
                      <a:noFill/>
                    </a:ln>
                  </pic:spPr>
                </pic:pic>
              </a:graphicData>
            </a:graphic>
          </wp:inline>
        </w:drawing>
      </w:r>
    </w:p>
    <w:p w14:paraId="6EB03790" w14:textId="77777777" w:rsidR="006E4F13" w:rsidRPr="003230B7" w:rsidRDefault="006E4F13" w:rsidP="006E4F13">
      <w:pPr>
        <w:ind w:firstLine="420"/>
        <w:jc w:val="center"/>
        <w:rPr>
          <w:sz w:val="24"/>
          <w:szCs w:val="24"/>
        </w:rPr>
      </w:pPr>
      <w:r w:rsidRPr="003230B7">
        <w:rPr>
          <w:sz w:val="24"/>
          <w:szCs w:val="24"/>
        </w:rPr>
        <w:t>One star word cloud map                F</w:t>
      </w:r>
      <w:r w:rsidRPr="003230B7">
        <w:rPr>
          <w:rFonts w:hint="eastAsia"/>
          <w:sz w:val="24"/>
          <w:szCs w:val="24"/>
        </w:rPr>
        <w:t>ive</w:t>
      </w:r>
      <w:r w:rsidRPr="003230B7">
        <w:rPr>
          <w:sz w:val="24"/>
          <w:szCs w:val="24"/>
        </w:rPr>
        <w:t xml:space="preserve"> star word cloud map</w:t>
      </w:r>
    </w:p>
    <w:p w14:paraId="79509368" w14:textId="77777777" w:rsidR="006E4F13" w:rsidRPr="003230B7" w:rsidRDefault="006E4F13" w:rsidP="006E4F13">
      <w:pPr>
        <w:ind w:firstLineChars="200" w:firstLine="480"/>
        <w:rPr>
          <w:sz w:val="24"/>
          <w:szCs w:val="24"/>
        </w:rPr>
      </w:pPr>
      <w:r w:rsidRPr="003230B7">
        <w:rPr>
          <w:sz w:val="24"/>
          <w:szCs w:val="24"/>
        </w:rPr>
        <w:t>Our data mining results are presented, I believe you will have a lot of harvest after you see, finally, I hope your company's products can be a great success!</w:t>
      </w:r>
    </w:p>
    <w:p w14:paraId="5698749A" w14:textId="77777777" w:rsidR="006E4F13" w:rsidRPr="006E4F13" w:rsidRDefault="006E4F13" w:rsidP="006E4F13">
      <w:pPr>
        <w:rPr>
          <w:sz w:val="24"/>
          <w:szCs w:val="24"/>
        </w:rPr>
      </w:pPr>
    </w:p>
    <w:p w14:paraId="6BCA70E5" w14:textId="77777777" w:rsidR="005B409C" w:rsidRPr="003623DD" w:rsidRDefault="005B409C" w:rsidP="005B409C">
      <w:pPr>
        <w:pStyle w:val="afc"/>
        <w:rPr>
          <w:rFonts w:ascii="Times New Roman" w:hAnsi="Times New Roman"/>
        </w:rPr>
      </w:pPr>
      <w:bookmarkStart w:id="35" w:name="_Toc34703818"/>
      <w:r w:rsidRPr="003623DD">
        <w:rPr>
          <w:rFonts w:ascii="Times New Roman" w:hAnsi="Times New Roman"/>
        </w:rPr>
        <w:lastRenderedPageBreak/>
        <w:t>References</w:t>
      </w:r>
      <w:bookmarkEnd w:id="35"/>
    </w:p>
    <w:p w14:paraId="3046555E" w14:textId="5059EA8A" w:rsidR="005B409C" w:rsidRPr="003230B7" w:rsidRDefault="005B409C" w:rsidP="005B409C">
      <w:pPr>
        <w:pStyle w:val="a"/>
        <w:numPr>
          <w:ilvl w:val="0"/>
          <w:numId w:val="0"/>
        </w:numPr>
        <w:ind w:left="567" w:hanging="567"/>
      </w:pPr>
      <w:r w:rsidRPr="003230B7">
        <w:t xml:space="preserve"> </w:t>
      </w:r>
      <w:r w:rsidR="00696BD9" w:rsidRPr="003230B7">
        <w:t>[1]</w:t>
      </w:r>
      <w:r w:rsidR="00696BD9">
        <w:t xml:space="preserve">  </w:t>
      </w:r>
      <w:r w:rsidR="00696BD9" w:rsidRPr="003230B7">
        <w:t>KE G, MENG Q, FINLEY T, et al. LightCBM: a highly efficient gradient boosting decision tree [C]// Proceedings of the 2017 Annual Conference on Neural Information Processing Systems. New York: Curran Associates Inc., 2017: 3146 -3154.</w:t>
      </w:r>
    </w:p>
    <w:p w14:paraId="01EBE557" w14:textId="77777777" w:rsidR="00696BD9" w:rsidRPr="003230B7" w:rsidRDefault="00696BD9" w:rsidP="005B409C">
      <w:pPr>
        <w:pStyle w:val="a"/>
        <w:numPr>
          <w:ilvl w:val="0"/>
          <w:numId w:val="0"/>
        </w:numPr>
        <w:ind w:left="567" w:hanging="567"/>
      </w:pPr>
      <w:r w:rsidRPr="003230B7">
        <w:t>[2]  Zhang Jin,Mucs Daniel,Norinder Ulf,Svensson Fredrik. LightGBM: An Effective and Scalable Algorithm for Prediction of Chemical Toxicity-Application to the Tox21 and Mutagenicity Data Sets.[J]. Journal of chemical information and modeling,2019,59(10).</w:t>
      </w:r>
    </w:p>
    <w:p w14:paraId="51C9F785" w14:textId="77777777" w:rsidR="00696BD9" w:rsidRPr="003230B7" w:rsidRDefault="00696BD9" w:rsidP="005B409C">
      <w:pPr>
        <w:pStyle w:val="a"/>
        <w:numPr>
          <w:ilvl w:val="0"/>
          <w:numId w:val="0"/>
        </w:numPr>
        <w:ind w:left="567" w:hanging="567"/>
      </w:pPr>
      <w:r w:rsidRPr="003230B7">
        <w:t>[3]  Mudambi S. and D. Schuff "What Makes a Helpful Online Review? A Study of Customer Reviews on Amazon.com " MIS Quarterly 34(1) 2010 pp. 185-200.</w:t>
      </w:r>
    </w:p>
    <w:p w14:paraId="4C299D02" w14:textId="77777777" w:rsidR="00696BD9" w:rsidRPr="003230B7" w:rsidRDefault="00696BD9" w:rsidP="005B409C">
      <w:pPr>
        <w:pStyle w:val="a"/>
        <w:numPr>
          <w:ilvl w:val="0"/>
          <w:numId w:val="0"/>
        </w:numPr>
        <w:ind w:left="567" w:hanging="567"/>
      </w:pPr>
      <w:r w:rsidRPr="003230B7">
        <w:rPr>
          <w:rFonts w:hint="eastAsia"/>
        </w:rPr>
        <w:t>[</w:t>
      </w:r>
      <w:r w:rsidRPr="003230B7">
        <w:t>4]  Baek, H., J. Ahn, and Y. Choi. 2012. Helpfulness of online consumer reviews: Readers' objectives and review cues. International Journal of Electronic Commerce 17, no. 2: 99–126.</w:t>
      </w:r>
    </w:p>
    <w:p w14:paraId="73793196" w14:textId="77777777" w:rsidR="00696BD9" w:rsidRPr="003230B7" w:rsidRDefault="00696BD9" w:rsidP="005B409C">
      <w:pPr>
        <w:pStyle w:val="a"/>
        <w:numPr>
          <w:ilvl w:val="0"/>
          <w:numId w:val="0"/>
        </w:numPr>
        <w:ind w:left="567" w:hanging="567"/>
      </w:pPr>
      <w:r w:rsidRPr="003230B7">
        <w:rPr>
          <w:rFonts w:hint="eastAsia"/>
        </w:rPr>
        <w:t>[</w:t>
      </w:r>
      <w:r w:rsidRPr="003230B7">
        <w:t>5]  Pang, B. and Lee, L. “A sentimental education:</w:t>
      </w:r>
      <w:r w:rsidRPr="003230B7">
        <w:rPr>
          <w:rFonts w:hint="eastAsia"/>
        </w:rPr>
        <w:t xml:space="preserve"> </w:t>
      </w:r>
      <w:r w:rsidRPr="003230B7">
        <w:t>sentiment analysis using subjectivity summarization based</w:t>
      </w:r>
      <w:r w:rsidRPr="003230B7">
        <w:rPr>
          <w:rFonts w:hint="eastAsia"/>
        </w:rPr>
        <w:t xml:space="preserve"> </w:t>
      </w:r>
      <w:r w:rsidRPr="003230B7">
        <w:t>on minimum cuts,” in Proceedings of the 42nd Annual</w:t>
      </w:r>
      <w:r w:rsidRPr="003230B7">
        <w:rPr>
          <w:rFonts w:hint="eastAsia"/>
        </w:rPr>
        <w:t xml:space="preserve"> </w:t>
      </w:r>
      <w:r w:rsidRPr="003230B7">
        <w:t>Meeting on Association for Computational Linguistics,</w:t>
      </w:r>
      <w:r w:rsidRPr="003230B7">
        <w:rPr>
          <w:rFonts w:hint="eastAsia"/>
        </w:rPr>
        <w:t xml:space="preserve"> </w:t>
      </w:r>
      <w:r w:rsidRPr="003230B7">
        <w:t>Stroudsburg, PA, 2004. Article 271.</w:t>
      </w:r>
    </w:p>
    <w:p w14:paraId="0B703BDC" w14:textId="77777777" w:rsidR="00696BD9" w:rsidRPr="003230B7" w:rsidRDefault="00696BD9" w:rsidP="005B409C">
      <w:pPr>
        <w:pStyle w:val="a"/>
        <w:numPr>
          <w:ilvl w:val="0"/>
          <w:numId w:val="0"/>
        </w:numPr>
        <w:ind w:left="567" w:hanging="567"/>
      </w:pPr>
      <w:r w:rsidRPr="003230B7">
        <w:rPr>
          <w:rFonts w:hint="eastAsia"/>
        </w:rPr>
        <w:t>[</w:t>
      </w:r>
      <w:r w:rsidRPr="003230B7">
        <w:t>6]  Zhang, M., C. Dellarocas, and N. Awad, “The Impact</w:t>
      </w:r>
      <w:r w:rsidRPr="003230B7">
        <w:rPr>
          <w:rFonts w:hint="eastAsia"/>
        </w:rPr>
        <w:t xml:space="preserve"> </w:t>
      </w:r>
      <w:r w:rsidRPr="003230B7">
        <w:t>of Online Movie Reviews on Box Office Performance”, In</w:t>
      </w:r>
      <w:r w:rsidRPr="003230B7">
        <w:rPr>
          <w:rFonts w:hint="eastAsia"/>
        </w:rPr>
        <w:t xml:space="preserve"> </w:t>
      </w:r>
      <w:r w:rsidRPr="003230B7">
        <w:t>Workshop on Information Systems and Economics (WISE),</w:t>
      </w:r>
      <w:r w:rsidRPr="003230B7">
        <w:rPr>
          <w:rFonts w:hint="eastAsia"/>
        </w:rPr>
        <w:t xml:space="preserve"> </w:t>
      </w:r>
      <w:r w:rsidRPr="003230B7">
        <w:t>College Park, MD, 2004.</w:t>
      </w:r>
    </w:p>
    <w:p w14:paraId="6BB51DD8" w14:textId="77777777" w:rsidR="00696BD9" w:rsidRPr="003230B7" w:rsidRDefault="00696BD9" w:rsidP="00696BD9">
      <w:pPr>
        <w:rPr>
          <w:sz w:val="24"/>
          <w:szCs w:val="24"/>
        </w:rPr>
      </w:pPr>
    </w:p>
    <w:p w14:paraId="1E46C6C8" w14:textId="77777777" w:rsidR="00696BD9" w:rsidRPr="003230B7" w:rsidRDefault="00696BD9" w:rsidP="00696BD9">
      <w:pPr>
        <w:rPr>
          <w:sz w:val="24"/>
          <w:szCs w:val="24"/>
        </w:rPr>
      </w:pPr>
    </w:p>
    <w:p w14:paraId="1C449BEF" w14:textId="77777777" w:rsidR="00696BD9" w:rsidRPr="003230B7" w:rsidRDefault="00696BD9" w:rsidP="00696BD9">
      <w:pPr>
        <w:rPr>
          <w:sz w:val="24"/>
          <w:szCs w:val="24"/>
        </w:rPr>
      </w:pPr>
    </w:p>
    <w:p w14:paraId="0F1ED8EC" w14:textId="77777777" w:rsidR="00696BD9" w:rsidRPr="003230B7" w:rsidRDefault="00696BD9" w:rsidP="00696BD9">
      <w:pPr>
        <w:rPr>
          <w:sz w:val="24"/>
          <w:szCs w:val="24"/>
        </w:rPr>
      </w:pPr>
    </w:p>
    <w:p w14:paraId="365DD43A" w14:textId="77777777" w:rsidR="000067BA" w:rsidRPr="000067BA" w:rsidRDefault="000067BA" w:rsidP="000067BA"/>
    <w:p w14:paraId="51E2D01C" w14:textId="63B33FC7" w:rsidR="00696BD9" w:rsidRPr="005B409C" w:rsidRDefault="005B409C" w:rsidP="005B409C">
      <w:pPr>
        <w:pStyle w:val="aff1"/>
        <w:rPr>
          <w:rFonts w:ascii="Times New Roman" w:hAnsi="Times New Roman"/>
        </w:rPr>
      </w:pPr>
      <w:bookmarkStart w:id="36" w:name="_Toc303328333"/>
      <w:bookmarkStart w:id="37" w:name="_Toc303328187"/>
      <w:bookmarkStart w:id="38" w:name="_Toc304824101"/>
      <w:bookmarkStart w:id="39" w:name="_Toc34703819"/>
      <w:r w:rsidRPr="003623DD">
        <w:rPr>
          <w:rFonts w:ascii="Times New Roman" w:hAnsi="Times New Roman"/>
        </w:rPr>
        <w:lastRenderedPageBreak/>
        <w:t>Appendi</w:t>
      </w:r>
      <w:r w:rsidRPr="003623DD">
        <w:rPr>
          <w:rFonts w:ascii="Times New Roman" w:hAnsi="Times New Roman" w:hint="eastAsia"/>
        </w:rPr>
        <w:t>ces</w:t>
      </w:r>
      <w:bookmarkEnd w:id="36"/>
      <w:bookmarkEnd w:id="37"/>
      <w:bookmarkEnd w:id="38"/>
      <w:bookmarkEnd w:id="39"/>
    </w:p>
    <w:p w14:paraId="0556A90D" w14:textId="77777777" w:rsidR="00696BD9" w:rsidRPr="003230B7" w:rsidRDefault="00696BD9" w:rsidP="005B409C">
      <w:pPr>
        <w:pStyle w:val="afd"/>
      </w:pPr>
      <w:bookmarkStart w:id="40" w:name="_Toc34703820"/>
      <w:r w:rsidRPr="003230B7">
        <w:rPr>
          <w:rFonts w:hint="eastAsia"/>
        </w:rPr>
        <w:t>appendix</w:t>
      </w:r>
      <w:r w:rsidRPr="003230B7">
        <w:t xml:space="preserve"> 1</w:t>
      </w:r>
      <w:r w:rsidRPr="003230B7">
        <w:rPr>
          <w:rFonts w:hint="eastAsia"/>
        </w:rPr>
        <w:t>:</w:t>
      </w:r>
      <w:r w:rsidRPr="003230B7">
        <w:t xml:space="preserve"> </w:t>
      </w:r>
      <w:r w:rsidRPr="003230B7">
        <w:rPr>
          <w:rFonts w:hint="eastAsia"/>
        </w:rPr>
        <w:t>hair</w:t>
      </w:r>
      <w:r w:rsidRPr="003230B7">
        <w:t xml:space="preserve">_dryer, microwave, pacifier </w:t>
      </w:r>
      <w:r w:rsidRPr="003230B7">
        <w:rPr>
          <w:rFonts w:hint="eastAsia"/>
        </w:rPr>
        <w:t>m</w:t>
      </w:r>
      <w:r w:rsidRPr="003230B7">
        <w:t>onthly sales statistics</w:t>
      </w:r>
      <w:bookmarkEnd w:id="40"/>
    </w:p>
    <w:p w14:paraId="68A01A42" w14:textId="77777777" w:rsidR="00696BD9" w:rsidRPr="003230B7" w:rsidRDefault="00696BD9" w:rsidP="005B409C">
      <w:pPr>
        <w:ind w:leftChars="-607" w:left="-1" w:hangingChars="531" w:hanging="1274"/>
        <w:rPr>
          <w:sz w:val="24"/>
          <w:szCs w:val="24"/>
        </w:rPr>
      </w:pPr>
      <w:r w:rsidRPr="003230B7">
        <w:rPr>
          <w:noProof/>
          <w:sz w:val="24"/>
          <w:szCs w:val="24"/>
        </w:rPr>
        <w:drawing>
          <wp:inline distT="0" distB="0" distL="0" distR="0" wp14:anchorId="4CF5872B" wp14:editId="523470EC">
            <wp:extent cx="7855966" cy="6948805"/>
            <wp:effectExtent l="0" t="381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7890579" cy="6979421"/>
                    </a:xfrm>
                    <a:prstGeom prst="rect">
                      <a:avLst/>
                    </a:prstGeom>
                  </pic:spPr>
                </pic:pic>
              </a:graphicData>
            </a:graphic>
          </wp:inline>
        </w:drawing>
      </w:r>
    </w:p>
    <w:p w14:paraId="611C3B34" w14:textId="77777777" w:rsidR="00696BD9" w:rsidRPr="003230B7" w:rsidRDefault="00696BD9" w:rsidP="00696BD9">
      <w:pPr>
        <w:rPr>
          <w:sz w:val="24"/>
          <w:szCs w:val="24"/>
        </w:rPr>
      </w:pPr>
    </w:p>
    <w:p w14:paraId="131822F1" w14:textId="77777777" w:rsidR="00696BD9" w:rsidRPr="003230B7" w:rsidRDefault="00696BD9" w:rsidP="005B409C">
      <w:pPr>
        <w:pStyle w:val="afd"/>
      </w:pPr>
      <w:bookmarkStart w:id="41" w:name="_Toc34703821"/>
      <w:r w:rsidRPr="003230B7">
        <w:lastRenderedPageBreak/>
        <w:t xml:space="preserve">appendix 2: Star </w:t>
      </w:r>
      <w:r w:rsidRPr="003230B7">
        <w:rPr>
          <w:rFonts w:hint="eastAsia"/>
        </w:rPr>
        <w:t>rating</w:t>
      </w:r>
      <w:r w:rsidRPr="003230B7">
        <w:t xml:space="preserve"> words cloud chart</w:t>
      </w:r>
      <w:bookmarkEnd w:id="41"/>
    </w:p>
    <w:p w14:paraId="2001445B" w14:textId="77777777" w:rsidR="00696BD9" w:rsidRPr="003230B7" w:rsidRDefault="00696BD9" w:rsidP="00696BD9">
      <w:pPr>
        <w:rPr>
          <w:sz w:val="24"/>
          <w:szCs w:val="24"/>
        </w:rPr>
      </w:pPr>
    </w:p>
    <w:p w14:paraId="6BA81180"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97DF57D" wp14:editId="303F81DF">
            <wp:extent cx="3806190" cy="190309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29B44F6A" w14:textId="77777777" w:rsidR="00696BD9" w:rsidRPr="003230B7" w:rsidRDefault="00696BD9" w:rsidP="00696BD9">
      <w:pPr>
        <w:jc w:val="center"/>
        <w:rPr>
          <w:sz w:val="24"/>
          <w:szCs w:val="24"/>
        </w:rPr>
      </w:pPr>
      <w:r w:rsidRPr="003230B7">
        <w:rPr>
          <w:rFonts w:hint="eastAsia"/>
          <w:sz w:val="24"/>
          <w:szCs w:val="24"/>
        </w:rPr>
        <w:t>o</w:t>
      </w:r>
      <w:r w:rsidRPr="003230B7">
        <w:rPr>
          <w:sz w:val="24"/>
          <w:szCs w:val="24"/>
        </w:rPr>
        <w:t>ne star review words</w:t>
      </w:r>
    </w:p>
    <w:p w14:paraId="05576F5A" w14:textId="77777777" w:rsidR="00696BD9" w:rsidRPr="003230B7" w:rsidRDefault="00696BD9" w:rsidP="00696BD9">
      <w:pPr>
        <w:jc w:val="center"/>
        <w:rPr>
          <w:sz w:val="24"/>
          <w:szCs w:val="24"/>
        </w:rPr>
      </w:pPr>
    </w:p>
    <w:p w14:paraId="06577B02" w14:textId="77777777" w:rsidR="00696BD9" w:rsidRPr="003230B7" w:rsidRDefault="00696BD9" w:rsidP="00696BD9">
      <w:pPr>
        <w:jc w:val="center"/>
        <w:rPr>
          <w:sz w:val="24"/>
          <w:szCs w:val="24"/>
        </w:rPr>
      </w:pPr>
      <w:r w:rsidRPr="003230B7">
        <w:rPr>
          <w:noProof/>
          <w:sz w:val="24"/>
          <w:szCs w:val="24"/>
        </w:rPr>
        <w:drawing>
          <wp:inline distT="0" distB="0" distL="0" distR="0" wp14:anchorId="0F66211B" wp14:editId="5C10BB29">
            <wp:extent cx="3806190" cy="190309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6516AEC0" w14:textId="77777777" w:rsidR="00696BD9" w:rsidRPr="003230B7" w:rsidRDefault="00696BD9" w:rsidP="00696BD9">
      <w:pPr>
        <w:jc w:val="center"/>
        <w:rPr>
          <w:sz w:val="24"/>
          <w:szCs w:val="24"/>
        </w:rPr>
      </w:pPr>
      <w:r w:rsidRPr="003230B7">
        <w:rPr>
          <w:sz w:val="24"/>
          <w:szCs w:val="24"/>
        </w:rPr>
        <w:t>two stars review words</w:t>
      </w:r>
    </w:p>
    <w:p w14:paraId="323AF057" w14:textId="77777777" w:rsidR="00696BD9" w:rsidRPr="003230B7" w:rsidRDefault="00696BD9" w:rsidP="00696BD9">
      <w:pPr>
        <w:jc w:val="center"/>
        <w:rPr>
          <w:sz w:val="24"/>
          <w:szCs w:val="24"/>
        </w:rPr>
      </w:pPr>
    </w:p>
    <w:p w14:paraId="1A23055C" w14:textId="77777777" w:rsidR="00696BD9" w:rsidRPr="003230B7" w:rsidRDefault="00696BD9" w:rsidP="00696BD9">
      <w:pPr>
        <w:jc w:val="center"/>
        <w:rPr>
          <w:sz w:val="24"/>
          <w:szCs w:val="24"/>
        </w:rPr>
      </w:pPr>
      <w:r w:rsidRPr="003230B7">
        <w:rPr>
          <w:noProof/>
          <w:sz w:val="24"/>
          <w:szCs w:val="24"/>
        </w:rPr>
        <w:drawing>
          <wp:inline distT="0" distB="0" distL="0" distR="0" wp14:anchorId="08E8F023" wp14:editId="6B5112D4">
            <wp:extent cx="3806190" cy="1903095"/>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C916666" w14:textId="77777777" w:rsidR="00696BD9" w:rsidRPr="003230B7" w:rsidRDefault="00696BD9" w:rsidP="00696BD9">
      <w:pPr>
        <w:jc w:val="center"/>
        <w:rPr>
          <w:sz w:val="24"/>
          <w:szCs w:val="24"/>
        </w:rPr>
      </w:pPr>
      <w:r w:rsidRPr="003230B7">
        <w:rPr>
          <w:sz w:val="24"/>
          <w:szCs w:val="24"/>
        </w:rPr>
        <w:t>three stars review words</w:t>
      </w:r>
    </w:p>
    <w:p w14:paraId="011237F1" w14:textId="77777777" w:rsidR="00696BD9" w:rsidRPr="003230B7" w:rsidRDefault="00696BD9" w:rsidP="00696BD9">
      <w:pPr>
        <w:jc w:val="center"/>
        <w:rPr>
          <w:sz w:val="24"/>
          <w:szCs w:val="24"/>
        </w:rPr>
      </w:pPr>
    </w:p>
    <w:p w14:paraId="32F8C6B5" w14:textId="77777777" w:rsidR="00696BD9" w:rsidRPr="003230B7" w:rsidRDefault="00696BD9" w:rsidP="00696BD9">
      <w:pPr>
        <w:jc w:val="center"/>
        <w:rPr>
          <w:sz w:val="24"/>
          <w:szCs w:val="24"/>
        </w:rPr>
      </w:pPr>
      <w:r w:rsidRPr="003230B7">
        <w:rPr>
          <w:noProof/>
          <w:sz w:val="24"/>
          <w:szCs w:val="24"/>
        </w:rPr>
        <w:lastRenderedPageBreak/>
        <w:drawing>
          <wp:inline distT="0" distB="0" distL="0" distR="0" wp14:anchorId="204C3DFD" wp14:editId="27F2C6D6">
            <wp:extent cx="3806190" cy="1903095"/>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0CEBE367" w14:textId="77777777" w:rsidR="00696BD9" w:rsidRPr="003230B7" w:rsidRDefault="00696BD9" w:rsidP="00696BD9">
      <w:pPr>
        <w:jc w:val="center"/>
        <w:rPr>
          <w:sz w:val="24"/>
          <w:szCs w:val="24"/>
        </w:rPr>
      </w:pPr>
      <w:r w:rsidRPr="003230B7">
        <w:rPr>
          <w:rFonts w:hint="eastAsia"/>
          <w:sz w:val="24"/>
          <w:szCs w:val="24"/>
        </w:rPr>
        <w:t>f</w:t>
      </w:r>
      <w:r w:rsidRPr="003230B7">
        <w:rPr>
          <w:sz w:val="24"/>
          <w:szCs w:val="24"/>
        </w:rPr>
        <w:t>our stars review words</w:t>
      </w:r>
    </w:p>
    <w:p w14:paraId="507F96A2" w14:textId="77777777" w:rsidR="00696BD9" w:rsidRPr="003230B7" w:rsidRDefault="00696BD9" w:rsidP="00696BD9">
      <w:pPr>
        <w:jc w:val="center"/>
        <w:rPr>
          <w:sz w:val="24"/>
          <w:szCs w:val="24"/>
        </w:rPr>
      </w:pPr>
    </w:p>
    <w:p w14:paraId="49C2AD7D"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27C2D4DD" wp14:editId="786CE2F2">
            <wp:extent cx="3806190" cy="1903095"/>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C867478" w14:textId="77777777" w:rsidR="00696BD9" w:rsidRPr="003230B7" w:rsidRDefault="00696BD9" w:rsidP="00696BD9">
      <w:pPr>
        <w:jc w:val="center"/>
        <w:rPr>
          <w:sz w:val="24"/>
          <w:szCs w:val="24"/>
        </w:rPr>
      </w:pPr>
      <w:r w:rsidRPr="003230B7">
        <w:rPr>
          <w:sz w:val="24"/>
          <w:szCs w:val="24"/>
        </w:rPr>
        <w:t>five stars review words</w:t>
      </w:r>
    </w:p>
    <w:p w14:paraId="5D2EF430" w14:textId="77777777" w:rsidR="00696BD9" w:rsidRPr="003230B7" w:rsidRDefault="00696BD9" w:rsidP="00696BD9">
      <w:pPr>
        <w:rPr>
          <w:sz w:val="24"/>
          <w:szCs w:val="24"/>
        </w:rPr>
      </w:pPr>
    </w:p>
    <w:p w14:paraId="6D5AB20C" w14:textId="77777777" w:rsidR="00696BD9" w:rsidRPr="003230B7" w:rsidRDefault="00696BD9" w:rsidP="005B409C">
      <w:pPr>
        <w:pStyle w:val="afd"/>
      </w:pPr>
      <w:bookmarkStart w:id="42" w:name="_Toc34703822"/>
      <w:r w:rsidRPr="003230B7">
        <w:rPr>
          <w:rFonts w:hint="eastAsia"/>
        </w:rPr>
        <w:t>appendix</w:t>
      </w:r>
      <w:r w:rsidRPr="003230B7">
        <w:t xml:space="preserve"> 3</w:t>
      </w:r>
      <w:r w:rsidRPr="003230B7">
        <w:rPr>
          <w:rFonts w:hint="eastAsia"/>
        </w:rPr>
        <w:t>:</w:t>
      </w:r>
      <w:r w:rsidRPr="003230B7">
        <w:t xml:space="preserve"> </w:t>
      </w:r>
      <w:r w:rsidRPr="003230B7">
        <w:rPr>
          <w:rFonts w:hint="eastAsia"/>
        </w:rPr>
        <w:t>code</w:t>
      </w:r>
      <w:bookmarkEnd w:id="42"/>
    </w:p>
    <w:p w14:paraId="4B6D63AE" w14:textId="77777777" w:rsidR="00696BD9" w:rsidRPr="003230B7" w:rsidRDefault="00696BD9" w:rsidP="00696BD9">
      <w:pPr>
        <w:rPr>
          <w:sz w:val="24"/>
          <w:szCs w:val="24"/>
        </w:rPr>
      </w:pPr>
    </w:p>
    <w:tbl>
      <w:tblPr>
        <w:tblStyle w:val="7"/>
        <w:tblW w:w="0" w:type="auto"/>
        <w:tblLook w:val="04A0" w:firstRow="1" w:lastRow="0" w:firstColumn="1" w:lastColumn="0" w:noHBand="0" w:noVBand="1"/>
      </w:tblPr>
      <w:tblGrid>
        <w:gridCol w:w="1601"/>
        <w:gridCol w:w="1782"/>
        <w:gridCol w:w="1955"/>
        <w:gridCol w:w="3156"/>
      </w:tblGrid>
      <w:tr w:rsidR="00696BD9" w:rsidRPr="003230B7" w14:paraId="7C9B7342" w14:textId="77777777" w:rsidTr="00696BD9">
        <w:tc>
          <w:tcPr>
            <w:tcW w:w="1535" w:type="dxa"/>
          </w:tcPr>
          <w:p w14:paraId="3E95E4A6" w14:textId="77777777" w:rsidR="00696BD9" w:rsidRPr="003230B7" w:rsidRDefault="00696BD9" w:rsidP="00696BD9">
            <w:pPr>
              <w:rPr>
                <w:sz w:val="24"/>
                <w:szCs w:val="24"/>
              </w:rPr>
            </w:pPr>
            <w:r w:rsidRPr="003230B7">
              <w:rPr>
                <w:sz w:val="24"/>
                <w:szCs w:val="24"/>
              </w:rPr>
              <w:t>code</w:t>
            </w:r>
          </w:p>
        </w:tc>
        <w:tc>
          <w:tcPr>
            <w:tcW w:w="1510" w:type="dxa"/>
          </w:tcPr>
          <w:p w14:paraId="1771975D" w14:textId="77777777" w:rsidR="00696BD9" w:rsidRPr="003230B7" w:rsidRDefault="00696BD9" w:rsidP="00696BD9">
            <w:pPr>
              <w:rPr>
                <w:sz w:val="24"/>
                <w:szCs w:val="24"/>
              </w:rPr>
            </w:pPr>
            <w:r w:rsidRPr="003230B7">
              <w:rPr>
                <w:sz w:val="24"/>
                <w:szCs w:val="24"/>
              </w:rPr>
              <w:t>anylisis</w:t>
            </w:r>
          </w:p>
        </w:tc>
        <w:tc>
          <w:tcPr>
            <w:tcW w:w="1808" w:type="dxa"/>
          </w:tcPr>
          <w:p w14:paraId="7BC88334" w14:textId="77777777" w:rsidR="00696BD9" w:rsidRPr="003230B7" w:rsidRDefault="00696BD9" w:rsidP="00696BD9">
            <w:pPr>
              <w:jc w:val="center"/>
              <w:rPr>
                <w:sz w:val="24"/>
                <w:szCs w:val="24"/>
              </w:rPr>
            </w:pPr>
            <w:r w:rsidRPr="003230B7">
              <w:rPr>
                <w:sz w:val="24"/>
                <w:szCs w:val="24"/>
              </w:rPr>
              <w:t>remark</w:t>
            </w:r>
          </w:p>
        </w:tc>
        <w:tc>
          <w:tcPr>
            <w:tcW w:w="3443" w:type="dxa"/>
          </w:tcPr>
          <w:p w14:paraId="565E597A" w14:textId="77777777" w:rsidR="00696BD9" w:rsidRPr="003230B7" w:rsidRDefault="00696BD9" w:rsidP="00696BD9">
            <w:pPr>
              <w:rPr>
                <w:sz w:val="24"/>
                <w:szCs w:val="24"/>
              </w:rPr>
            </w:pPr>
            <w:r w:rsidRPr="003230B7">
              <w:rPr>
                <w:sz w:val="24"/>
                <w:szCs w:val="24"/>
              </w:rPr>
              <w:t>the code of data anylisis</w:t>
            </w:r>
          </w:p>
        </w:tc>
      </w:tr>
      <w:tr w:rsidR="00696BD9" w:rsidRPr="003230B7" w14:paraId="60A2E5E5" w14:textId="77777777" w:rsidTr="00696BD9">
        <w:tc>
          <w:tcPr>
            <w:tcW w:w="8296" w:type="dxa"/>
            <w:gridSpan w:val="4"/>
          </w:tcPr>
          <w:p w14:paraId="72A1B84A" w14:textId="77777777" w:rsidR="00696BD9" w:rsidRPr="003230B7" w:rsidRDefault="00696BD9" w:rsidP="00696BD9">
            <w:pPr>
              <w:rPr>
                <w:sz w:val="24"/>
                <w:szCs w:val="24"/>
              </w:rPr>
            </w:pPr>
            <w:r w:rsidRPr="003230B7">
              <w:rPr>
                <w:sz w:val="24"/>
                <w:szCs w:val="24"/>
              </w:rPr>
              <w:t>import pandas as pd</w:t>
            </w:r>
          </w:p>
          <w:p w14:paraId="4127DEE7" w14:textId="77777777" w:rsidR="00696BD9" w:rsidRPr="003230B7" w:rsidRDefault="00696BD9" w:rsidP="00696BD9">
            <w:pPr>
              <w:rPr>
                <w:sz w:val="24"/>
                <w:szCs w:val="24"/>
              </w:rPr>
            </w:pPr>
            <w:r w:rsidRPr="003230B7">
              <w:rPr>
                <w:sz w:val="24"/>
                <w:szCs w:val="24"/>
              </w:rPr>
              <w:t>import matplotlib.pyplot as plt</w:t>
            </w:r>
          </w:p>
          <w:p w14:paraId="319F0CAD" w14:textId="77777777" w:rsidR="00696BD9" w:rsidRPr="003230B7" w:rsidRDefault="00696BD9" w:rsidP="00696BD9">
            <w:pPr>
              <w:rPr>
                <w:sz w:val="24"/>
                <w:szCs w:val="24"/>
              </w:rPr>
            </w:pPr>
            <w:r w:rsidRPr="003230B7">
              <w:rPr>
                <w:sz w:val="24"/>
                <w:szCs w:val="24"/>
              </w:rPr>
              <w:t>from tqdm import tqdm</w:t>
            </w:r>
          </w:p>
          <w:p w14:paraId="3DB60AA3" w14:textId="77777777" w:rsidR="00696BD9" w:rsidRPr="003230B7" w:rsidRDefault="00696BD9" w:rsidP="00696BD9">
            <w:pPr>
              <w:rPr>
                <w:sz w:val="24"/>
                <w:szCs w:val="24"/>
              </w:rPr>
            </w:pPr>
            <w:r w:rsidRPr="003230B7">
              <w:rPr>
                <w:sz w:val="24"/>
                <w:szCs w:val="24"/>
              </w:rPr>
              <w:t>from my_util import pre_process</w:t>
            </w:r>
          </w:p>
          <w:p w14:paraId="0BC2D520" w14:textId="77777777" w:rsidR="00696BD9" w:rsidRPr="003230B7" w:rsidRDefault="00696BD9" w:rsidP="00696BD9">
            <w:pPr>
              <w:rPr>
                <w:sz w:val="24"/>
                <w:szCs w:val="24"/>
              </w:rPr>
            </w:pPr>
          </w:p>
          <w:p w14:paraId="4C76F228" w14:textId="77777777" w:rsidR="00696BD9" w:rsidRPr="003230B7" w:rsidRDefault="00696BD9" w:rsidP="00696BD9">
            <w:pPr>
              <w:rPr>
                <w:sz w:val="24"/>
                <w:szCs w:val="24"/>
              </w:rPr>
            </w:pPr>
            <w:r w:rsidRPr="003230B7">
              <w:rPr>
                <w:sz w:val="24"/>
                <w:szCs w:val="24"/>
              </w:rPr>
              <w:t>def null_process():</w:t>
            </w:r>
          </w:p>
          <w:p w14:paraId="0A34D7F4" w14:textId="77777777" w:rsidR="00696BD9" w:rsidRPr="003230B7" w:rsidRDefault="00696BD9" w:rsidP="00696BD9">
            <w:pPr>
              <w:rPr>
                <w:sz w:val="24"/>
                <w:szCs w:val="24"/>
              </w:rPr>
            </w:pPr>
            <w:r w:rsidRPr="003230B7">
              <w:rPr>
                <w:sz w:val="24"/>
                <w:szCs w:val="24"/>
              </w:rPr>
              <w:t xml:space="preserve">    hair_dryer=pd.read_csv('../Data/hair_dryer.tsv',sep='\t',encoding='utf-8')</w:t>
            </w:r>
          </w:p>
          <w:p w14:paraId="284D62F1" w14:textId="77777777" w:rsidR="00696BD9" w:rsidRPr="003230B7" w:rsidRDefault="00696BD9" w:rsidP="00696BD9">
            <w:pPr>
              <w:rPr>
                <w:sz w:val="24"/>
                <w:szCs w:val="24"/>
              </w:rPr>
            </w:pPr>
            <w:r w:rsidRPr="003230B7">
              <w:rPr>
                <w:sz w:val="24"/>
                <w:szCs w:val="24"/>
              </w:rPr>
              <w:t xml:space="preserve">    microwave=pd.read_csv('../Data/microwave.tsv',sep='\t',encoding='utf-8')</w:t>
            </w:r>
          </w:p>
          <w:p w14:paraId="3BD96CFA" w14:textId="77777777" w:rsidR="00696BD9" w:rsidRPr="003230B7" w:rsidRDefault="00696BD9" w:rsidP="00696BD9">
            <w:pPr>
              <w:rPr>
                <w:sz w:val="24"/>
                <w:szCs w:val="24"/>
              </w:rPr>
            </w:pPr>
            <w:r w:rsidRPr="003230B7">
              <w:rPr>
                <w:sz w:val="24"/>
                <w:szCs w:val="24"/>
              </w:rPr>
              <w:t xml:space="preserve">    pacifier=pd.read_csv('../Data/pacifier.tsv',sep='\t',encoding='utf-8')</w:t>
            </w:r>
          </w:p>
          <w:p w14:paraId="1F3679DB" w14:textId="77777777" w:rsidR="00696BD9" w:rsidRPr="003230B7" w:rsidRDefault="00696BD9" w:rsidP="00696BD9">
            <w:pPr>
              <w:rPr>
                <w:sz w:val="24"/>
                <w:szCs w:val="24"/>
              </w:rPr>
            </w:pPr>
            <w:r w:rsidRPr="003230B7">
              <w:rPr>
                <w:sz w:val="24"/>
                <w:szCs w:val="24"/>
              </w:rPr>
              <w:t xml:space="preserve">    # print(hair_dryer.head())</w:t>
            </w:r>
          </w:p>
          <w:p w14:paraId="07ED8188" w14:textId="77777777" w:rsidR="00696BD9" w:rsidRPr="003230B7" w:rsidRDefault="00696BD9" w:rsidP="00696BD9">
            <w:pPr>
              <w:rPr>
                <w:sz w:val="24"/>
                <w:szCs w:val="24"/>
              </w:rPr>
            </w:pPr>
          </w:p>
          <w:p w14:paraId="3D8EF002" w14:textId="77777777" w:rsidR="00696BD9" w:rsidRPr="003230B7" w:rsidRDefault="00696BD9" w:rsidP="00696BD9">
            <w:pPr>
              <w:rPr>
                <w:sz w:val="24"/>
                <w:szCs w:val="24"/>
              </w:rPr>
            </w:pPr>
            <w:r w:rsidRPr="003230B7">
              <w:rPr>
                <w:sz w:val="24"/>
                <w:szCs w:val="24"/>
              </w:rPr>
              <w:t xml:space="preserve">    for column in hair_dryer.columns:</w:t>
            </w:r>
          </w:p>
          <w:p w14:paraId="2F9A6002" w14:textId="77777777" w:rsidR="00696BD9" w:rsidRPr="003230B7" w:rsidRDefault="00696BD9" w:rsidP="00696BD9">
            <w:pPr>
              <w:rPr>
                <w:sz w:val="24"/>
                <w:szCs w:val="24"/>
              </w:rPr>
            </w:pPr>
            <w:r w:rsidRPr="003230B7">
              <w:rPr>
                <w:sz w:val="24"/>
                <w:szCs w:val="24"/>
              </w:rPr>
              <w:t xml:space="preserve">        if len(set(hair_dryer[column]))==1:</w:t>
            </w:r>
          </w:p>
          <w:p w14:paraId="5061FA0D" w14:textId="77777777" w:rsidR="00696BD9" w:rsidRPr="003230B7" w:rsidRDefault="00696BD9" w:rsidP="00696BD9">
            <w:pPr>
              <w:rPr>
                <w:sz w:val="24"/>
                <w:szCs w:val="24"/>
              </w:rPr>
            </w:pPr>
            <w:r w:rsidRPr="003230B7">
              <w:rPr>
                <w:sz w:val="24"/>
                <w:szCs w:val="24"/>
              </w:rPr>
              <w:t xml:space="preserve">            print('hair_dryer:',column)</w:t>
            </w:r>
          </w:p>
          <w:p w14:paraId="59C2AFF2" w14:textId="77777777" w:rsidR="00696BD9" w:rsidRPr="003230B7" w:rsidRDefault="00696BD9" w:rsidP="00696BD9">
            <w:pPr>
              <w:rPr>
                <w:sz w:val="24"/>
                <w:szCs w:val="24"/>
              </w:rPr>
            </w:pPr>
            <w:r w:rsidRPr="003230B7">
              <w:rPr>
                <w:sz w:val="24"/>
                <w:szCs w:val="24"/>
              </w:rPr>
              <w:t xml:space="preserve">        if len(set(microwave[column]))==1:</w:t>
            </w:r>
          </w:p>
          <w:p w14:paraId="1CE4ADFC" w14:textId="77777777" w:rsidR="00696BD9" w:rsidRPr="003230B7" w:rsidRDefault="00696BD9" w:rsidP="00696BD9">
            <w:pPr>
              <w:rPr>
                <w:sz w:val="24"/>
                <w:szCs w:val="24"/>
              </w:rPr>
            </w:pPr>
            <w:r w:rsidRPr="003230B7">
              <w:rPr>
                <w:sz w:val="24"/>
                <w:szCs w:val="24"/>
              </w:rPr>
              <w:t xml:space="preserve">            print('microwave:',column)</w:t>
            </w:r>
          </w:p>
          <w:p w14:paraId="0BF35293" w14:textId="77777777" w:rsidR="00696BD9" w:rsidRPr="003230B7" w:rsidRDefault="00696BD9" w:rsidP="00696BD9">
            <w:pPr>
              <w:rPr>
                <w:sz w:val="24"/>
                <w:szCs w:val="24"/>
              </w:rPr>
            </w:pPr>
            <w:r w:rsidRPr="003230B7">
              <w:rPr>
                <w:sz w:val="24"/>
                <w:szCs w:val="24"/>
              </w:rPr>
              <w:lastRenderedPageBreak/>
              <w:t xml:space="preserve">        if len(set(pacifier[column]))==1:</w:t>
            </w:r>
          </w:p>
          <w:p w14:paraId="10B38375" w14:textId="77777777" w:rsidR="00696BD9" w:rsidRPr="003230B7" w:rsidRDefault="00696BD9" w:rsidP="00696BD9">
            <w:pPr>
              <w:rPr>
                <w:sz w:val="24"/>
                <w:szCs w:val="24"/>
              </w:rPr>
            </w:pPr>
            <w:r w:rsidRPr="003230B7">
              <w:rPr>
                <w:sz w:val="24"/>
                <w:szCs w:val="24"/>
              </w:rPr>
              <w:t xml:space="preserve">            print('pacifier:',column)</w:t>
            </w:r>
          </w:p>
          <w:p w14:paraId="51C6DFDE" w14:textId="77777777" w:rsidR="00696BD9" w:rsidRPr="003230B7" w:rsidRDefault="00696BD9" w:rsidP="00696BD9">
            <w:pPr>
              <w:rPr>
                <w:sz w:val="24"/>
                <w:szCs w:val="24"/>
              </w:rPr>
            </w:pPr>
            <w:r w:rsidRPr="003230B7">
              <w:rPr>
                <w:sz w:val="24"/>
                <w:szCs w:val="24"/>
              </w:rPr>
              <w:t xml:space="preserve">    print(set(pacifier['product_category']))</w:t>
            </w:r>
          </w:p>
          <w:p w14:paraId="5587229C" w14:textId="77777777" w:rsidR="00696BD9" w:rsidRPr="003230B7" w:rsidRDefault="00696BD9" w:rsidP="00696BD9">
            <w:pPr>
              <w:rPr>
                <w:sz w:val="24"/>
                <w:szCs w:val="24"/>
              </w:rPr>
            </w:pPr>
            <w:r w:rsidRPr="003230B7">
              <w:rPr>
                <w:sz w:val="24"/>
                <w:szCs w:val="24"/>
              </w:rPr>
              <w:t xml:space="preserve">    print(set(pacifier['marketplace']))</w:t>
            </w:r>
          </w:p>
          <w:p w14:paraId="3C47A825" w14:textId="77777777" w:rsidR="00696BD9" w:rsidRPr="003230B7" w:rsidRDefault="00696BD9" w:rsidP="00696BD9">
            <w:pPr>
              <w:rPr>
                <w:sz w:val="24"/>
                <w:szCs w:val="24"/>
              </w:rPr>
            </w:pPr>
            <w:r w:rsidRPr="003230B7">
              <w:rPr>
                <w:sz w:val="24"/>
                <w:szCs w:val="24"/>
              </w:rPr>
              <w:t xml:space="preserve">    print(set(microwave['product_category']))</w:t>
            </w:r>
          </w:p>
          <w:p w14:paraId="240A5561" w14:textId="77777777" w:rsidR="00696BD9" w:rsidRPr="003230B7" w:rsidRDefault="00696BD9" w:rsidP="00696BD9">
            <w:pPr>
              <w:rPr>
                <w:sz w:val="24"/>
                <w:szCs w:val="24"/>
              </w:rPr>
            </w:pPr>
            <w:r w:rsidRPr="003230B7">
              <w:rPr>
                <w:sz w:val="24"/>
                <w:szCs w:val="24"/>
              </w:rPr>
              <w:t xml:space="preserve">    print(set(microwave['marketplace']))</w:t>
            </w:r>
          </w:p>
          <w:p w14:paraId="3B7A3E15" w14:textId="77777777" w:rsidR="00696BD9" w:rsidRPr="003230B7" w:rsidRDefault="00696BD9" w:rsidP="00696BD9">
            <w:pPr>
              <w:rPr>
                <w:sz w:val="24"/>
                <w:szCs w:val="24"/>
              </w:rPr>
            </w:pPr>
            <w:r w:rsidRPr="003230B7">
              <w:rPr>
                <w:sz w:val="24"/>
                <w:szCs w:val="24"/>
              </w:rPr>
              <w:t xml:space="preserve">    #'product_category', 'marketplace'                 ,         </w:t>
            </w:r>
          </w:p>
          <w:p w14:paraId="5BAC8F48" w14:textId="77777777" w:rsidR="00696BD9" w:rsidRPr="003230B7" w:rsidRDefault="00696BD9" w:rsidP="00696BD9">
            <w:pPr>
              <w:rPr>
                <w:sz w:val="24"/>
                <w:szCs w:val="24"/>
              </w:rPr>
            </w:pPr>
            <w:r w:rsidRPr="003230B7">
              <w:rPr>
                <w:sz w:val="24"/>
                <w:szCs w:val="24"/>
              </w:rPr>
              <w:t xml:space="preserve">    hair_dryer['review_date'] = pd.to_datetime (hair_dryer['review_date'], format='%m/%d/%Y')</w:t>
            </w:r>
          </w:p>
          <w:p w14:paraId="0601AD54" w14:textId="77777777" w:rsidR="00696BD9" w:rsidRPr="003230B7" w:rsidRDefault="00696BD9" w:rsidP="00696BD9">
            <w:pPr>
              <w:rPr>
                <w:sz w:val="24"/>
                <w:szCs w:val="24"/>
              </w:rPr>
            </w:pPr>
            <w:r w:rsidRPr="003230B7">
              <w:rPr>
                <w:sz w:val="24"/>
                <w:szCs w:val="24"/>
              </w:rPr>
              <w:t xml:space="preserve">    hair_dryer['year'] = hair_dryer['review_date'].dt.year</w:t>
            </w:r>
          </w:p>
          <w:p w14:paraId="09631FC6" w14:textId="77777777" w:rsidR="00696BD9" w:rsidRPr="003230B7" w:rsidRDefault="00696BD9" w:rsidP="00696BD9">
            <w:pPr>
              <w:rPr>
                <w:sz w:val="24"/>
                <w:szCs w:val="24"/>
              </w:rPr>
            </w:pPr>
            <w:r w:rsidRPr="003230B7">
              <w:rPr>
                <w:sz w:val="24"/>
                <w:szCs w:val="24"/>
              </w:rPr>
              <w:t xml:space="preserve">    hair_dryer['month'] = hair_dryer['review_date'].dt.month</w:t>
            </w:r>
          </w:p>
          <w:p w14:paraId="3AC6A182" w14:textId="77777777" w:rsidR="00696BD9" w:rsidRPr="003230B7" w:rsidRDefault="00696BD9" w:rsidP="00696BD9">
            <w:pPr>
              <w:rPr>
                <w:sz w:val="24"/>
                <w:szCs w:val="24"/>
              </w:rPr>
            </w:pPr>
          </w:p>
          <w:p w14:paraId="712EC301" w14:textId="77777777" w:rsidR="00696BD9" w:rsidRPr="003230B7" w:rsidRDefault="00696BD9" w:rsidP="00696BD9">
            <w:pPr>
              <w:rPr>
                <w:sz w:val="24"/>
                <w:szCs w:val="24"/>
              </w:rPr>
            </w:pPr>
            <w:r w:rsidRPr="003230B7">
              <w:rPr>
                <w:sz w:val="24"/>
                <w:szCs w:val="24"/>
              </w:rPr>
              <w:t xml:space="preserve">    pacifier['review_date'] = pd.to_datetime (pacifier['review_date'], format='%m/%d/%Y')</w:t>
            </w:r>
          </w:p>
          <w:p w14:paraId="29FBE1D8" w14:textId="77777777" w:rsidR="00696BD9" w:rsidRPr="003230B7" w:rsidRDefault="00696BD9" w:rsidP="00696BD9">
            <w:pPr>
              <w:rPr>
                <w:sz w:val="24"/>
                <w:szCs w:val="24"/>
              </w:rPr>
            </w:pPr>
            <w:r w:rsidRPr="003230B7">
              <w:rPr>
                <w:sz w:val="24"/>
                <w:szCs w:val="24"/>
              </w:rPr>
              <w:t xml:space="preserve">    pacifier['year'] = pacifier['review_date'].dt.year</w:t>
            </w:r>
          </w:p>
          <w:p w14:paraId="3F13E546" w14:textId="77777777" w:rsidR="00696BD9" w:rsidRPr="003230B7" w:rsidRDefault="00696BD9" w:rsidP="00696BD9">
            <w:pPr>
              <w:rPr>
                <w:sz w:val="24"/>
                <w:szCs w:val="24"/>
              </w:rPr>
            </w:pPr>
            <w:r w:rsidRPr="003230B7">
              <w:rPr>
                <w:sz w:val="24"/>
                <w:szCs w:val="24"/>
              </w:rPr>
              <w:t xml:space="preserve">    pacifier['month'] = pacifier['review_date'].dt.month</w:t>
            </w:r>
          </w:p>
          <w:p w14:paraId="794F850B" w14:textId="77777777" w:rsidR="00696BD9" w:rsidRPr="003230B7" w:rsidRDefault="00696BD9" w:rsidP="00696BD9">
            <w:pPr>
              <w:rPr>
                <w:sz w:val="24"/>
                <w:szCs w:val="24"/>
              </w:rPr>
            </w:pPr>
          </w:p>
          <w:p w14:paraId="7AAFF64C" w14:textId="77777777" w:rsidR="00696BD9" w:rsidRPr="003230B7" w:rsidRDefault="00696BD9" w:rsidP="00696BD9">
            <w:pPr>
              <w:rPr>
                <w:sz w:val="24"/>
                <w:szCs w:val="24"/>
              </w:rPr>
            </w:pPr>
            <w:r w:rsidRPr="003230B7">
              <w:rPr>
                <w:sz w:val="24"/>
                <w:szCs w:val="24"/>
              </w:rPr>
              <w:t xml:space="preserve">    microwave['review_date'] = pd.to_datetime (microwave['review_date'], format='%m/%d/%Y')</w:t>
            </w:r>
          </w:p>
          <w:p w14:paraId="4B88B2D3" w14:textId="77777777" w:rsidR="00696BD9" w:rsidRPr="003230B7" w:rsidRDefault="00696BD9" w:rsidP="00696BD9">
            <w:pPr>
              <w:rPr>
                <w:sz w:val="24"/>
                <w:szCs w:val="24"/>
              </w:rPr>
            </w:pPr>
            <w:r w:rsidRPr="003230B7">
              <w:rPr>
                <w:sz w:val="24"/>
                <w:szCs w:val="24"/>
              </w:rPr>
              <w:t xml:space="preserve">    microwave['year'] = microwave['review_date'].dt.year</w:t>
            </w:r>
          </w:p>
          <w:p w14:paraId="5641342C" w14:textId="77777777" w:rsidR="00696BD9" w:rsidRPr="003230B7" w:rsidRDefault="00696BD9" w:rsidP="00696BD9">
            <w:pPr>
              <w:rPr>
                <w:sz w:val="24"/>
                <w:szCs w:val="24"/>
              </w:rPr>
            </w:pPr>
            <w:r w:rsidRPr="003230B7">
              <w:rPr>
                <w:sz w:val="24"/>
                <w:szCs w:val="24"/>
              </w:rPr>
              <w:t xml:space="preserve">    microwave['month'] = microwave['review_date'].dt.month</w:t>
            </w:r>
          </w:p>
          <w:p w14:paraId="1E7B6EED" w14:textId="77777777" w:rsidR="00696BD9" w:rsidRPr="003230B7" w:rsidRDefault="00696BD9" w:rsidP="00696BD9">
            <w:pPr>
              <w:rPr>
                <w:sz w:val="24"/>
                <w:szCs w:val="24"/>
              </w:rPr>
            </w:pPr>
            <w:r w:rsidRPr="003230B7">
              <w:rPr>
                <w:sz w:val="24"/>
                <w:szCs w:val="24"/>
              </w:rPr>
              <w:t xml:space="preserve">    del hair_dryer['product_category']</w:t>
            </w:r>
          </w:p>
          <w:p w14:paraId="005B4601" w14:textId="77777777" w:rsidR="00696BD9" w:rsidRPr="003230B7" w:rsidRDefault="00696BD9" w:rsidP="00696BD9">
            <w:pPr>
              <w:rPr>
                <w:sz w:val="24"/>
                <w:szCs w:val="24"/>
              </w:rPr>
            </w:pPr>
            <w:r w:rsidRPr="003230B7">
              <w:rPr>
                <w:sz w:val="24"/>
                <w:szCs w:val="24"/>
              </w:rPr>
              <w:t xml:space="preserve">    del hair_dryer['marketplace']</w:t>
            </w:r>
          </w:p>
          <w:p w14:paraId="489947EA" w14:textId="77777777" w:rsidR="00696BD9" w:rsidRPr="003230B7" w:rsidRDefault="00696BD9" w:rsidP="00696BD9">
            <w:pPr>
              <w:rPr>
                <w:sz w:val="24"/>
                <w:szCs w:val="24"/>
              </w:rPr>
            </w:pPr>
            <w:r w:rsidRPr="003230B7">
              <w:rPr>
                <w:sz w:val="24"/>
                <w:szCs w:val="24"/>
              </w:rPr>
              <w:t xml:space="preserve">    del pacifier['product_category']</w:t>
            </w:r>
          </w:p>
          <w:p w14:paraId="3B68B4A6" w14:textId="77777777" w:rsidR="00696BD9" w:rsidRPr="003230B7" w:rsidRDefault="00696BD9" w:rsidP="00696BD9">
            <w:pPr>
              <w:rPr>
                <w:sz w:val="24"/>
                <w:szCs w:val="24"/>
              </w:rPr>
            </w:pPr>
            <w:r w:rsidRPr="003230B7">
              <w:rPr>
                <w:sz w:val="24"/>
                <w:szCs w:val="24"/>
              </w:rPr>
              <w:t xml:space="preserve">    del pacifier['marketplace']</w:t>
            </w:r>
          </w:p>
          <w:p w14:paraId="3AE727F6" w14:textId="77777777" w:rsidR="00696BD9" w:rsidRPr="003230B7" w:rsidRDefault="00696BD9" w:rsidP="00696BD9">
            <w:pPr>
              <w:rPr>
                <w:sz w:val="24"/>
                <w:szCs w:val="24"/>
              </w:rPr>
            </w:pPr>
            <w:r w:rsidRPr="003230B7">
              <w:rPr>
                <w:sz w:val="24"/>
                <w:szCs w:val="24"/>
              </w:rPr>
              <w:t xml:space="preserve">    del microwave['product_category']</w:t>
            </w:r>
          </w:p>
          <w:p w14:paraId="50F4D22C" w14:textId="77777777" w:rsidR="00696BD9" w:rsidRPr="003230B7" w:rsidRDefault="00696BD9" w:rsidP="00696BD9">
            <w:pPr>
              <w:rPr>
                <w:sz w:val="24"/>
                <w:szCs w:val="24"/>
              </w:rPr>
            </w:pPr>
            <w:r w:rsidRPr="003230B7">
              <w:rPr>
                <w:sz w:val="24"/>
                <w:szCs w:val="24"/>
              </w:rPr>
              <w:t xml:space="preserve">    del microwave['marketplace']</w:t>
            </w:r>
          </w:p>
          <w:p w14:paraId="5B2FB89A" w14:textId="77777777" w:rsidR="00696BD9" w:rsidRPr="003230B7" w:rsidRDefault="00696BD9" w:rsidP="00696BD9">
            <w:pPr>
              <w:rPr>
                <w:sz w:val="24"/>
                <w:szCs w:val="24"/>
              </w:rPr>
            </w:pPr>
            <w:r w:rsidRPr="003230B7">
              <w:rPr>
                <w:sz w:val="24"/>
                <w:szCs w:val="24"/>
              </w:rPr>
              <w:t xml:space="preserve">    del hair_dryer['product_title']</w:t>
            </w:r>
          </w:p>
          <w:p w14:paraId="50C9C4E2" w14:textId="77777777" w:rsidR="00696BD9" w:rsidRPr="003230B7" w:rsidRDefault="00696BD9" w:rsidP="00696BD9">
            <w:pPr>
              <w:rPr>
                <w:sz w:val="24"/>
                <w:szCs w:val="24"/>
              </w:rPr>
            </w:pPr>
            <w:r w:rsidRPr="003230B7">
              <w:rPr>
                <w:sz w:val="24"/>
                <w:szCs w:val="24"/>
              </w:rPr>
              <w:t xml:space="preserve">    del pacifier['product_title']</w:t>
            </w:r>
          </w:p>
          <w:p w14:paraId="6793033E" w14:textId="77777777" w:rsidR="00696BD9" w:rsidRPr="003230B7" w:rsidRDefault="00696BD9" w:rsidP="00696BD9">
            <w:pPr>
              <w:rPr>
                <w:sz w:val="24"/>
                <w:szCs w:val="24"/>
              </w:rPr>
            </w:pPr>
            <w:r w:rsidRPr="003230B7">
              <w:rPr>
                <w:sz w:val="24"/>
                <w:szCs w:val="24"/>
              </w:rPr>
              <w:t xml:space="preserve">    del microwave['product_title']</w:t>
            </w:r>
          </w:p>
          <w:p w14:paraId="0DF04601" w14:textId="77777777" w:rsidR="00696BD9" w:rsidRPr="003230B7" w:rsidRDefault="00696BD9" w:rsidP="00696BD9">
            <w:pPr>
              <w:rPr>
                <w:sz w:val="24"/>
                <w:szCs w:val="24"/>
              </w:rPr>
            </w:pPr>
            <w:r w:rsidRPr="003230B7">
              <w:rPr>
                <w:sz w:val="24"/>
                <w:szCs w:val="24"/>
              </w:rPr>
              <w:t xml:space="preserve">    tmp1 = pacifier[pacifier['product_id'] == 'b0042i2bwg']</w:t>
            </w:r>
          </w:p>
          <w:p w14:paraId="55BA5E17" w14:textId="77777777" w:rsidR="00696BD9" w:rsidRPr="003230B7" w:rsidRDefault="00696BD9" w:rsidP="00696BD9">
            <w:pPr>
              <w:rPr>
                <w:sz w:val="24"/>
                <w:szCs w:val="24"/>
              </w:rPr>
            </w:pPr>
            <w:r w:rsidRPr="003230B7">
              <w:rPr>
                <w:sz w:val="24"/>
                <w:szCs w:val="24"/>
              </w:rPr>
              <w:t xml:space="preserve">    print (tmp1)</w:t>
            </w:r>
          </w:p>
          <w:p w14:paraId="69B88E5E" w14:textId="77777777" w:rsidR="00696BD9" w:rsidRPr="003230B7" w:rsidRDefault="00696BD9" w:rsidP="00696BD9">
            <w:pPr>
              <w:rPr>
                <w:sz w:val="24"/>
                <w:szCs w:val="24"/>
              </w:rPr>
            </w:pPr>
            <w:r w:rsidRPr="003230B7">
              <w:rPr>
                <w:sz w:val="24"/>
                <w:szCs w:val="24"/>
              </w:rPr>
              <w:t xml:space="preserve">    tmp2 = pacifier[pacifier['product_id'] == 'b00db5f114']</w:t>
            </w:r>
          </w:p>
          <w:p w14:paraId="683A8935" w14:textId="77777777" w:rsidR="00696BD9" w:rsidRPr="003230B7" w:rsidRDefault="00696BD9" w:rsidP="00696BD9">
            <w:pPr>
              <w:rPr>
                <w:sz w:val="24"/>
                <w:szCs w:val="24"/>
              </w:rPr>
            </w:pPr>
            <w:r w:rsidRPr="003230B7">
              <w:rPr>
                <w:sz w:val="24"/>
                <w:szCs w:val="24"/>
              </w:rPr>
              <w:t xml:space="preserve">    print (tmp2)</w:t>
            </w:r>
          </w:p>
          <w:p w14:paraId="28AEA706" w14:textId="77777777" w:rsidR="00696BD9" w:rsidRPr="003230B7" w:rsidRDefault="00696BD9" w:rsidP="00696BD9">
            <w:pPr>
              <w:rPr>
                <w:sz w:val="24"/>
                <w:szCs w:val="24"/>
              </w:rPr>
            </w:pPr>
            <w:r w:rsidRPr="003230B7">
              <w:rPr>
                <w:sz w:val="24"/>
                <w:szCs w:val="24"/>
              </w:rPr>
              <w:t xml:space="preserve">    dic1 = {}</w:t>
            </w:r>
          </w:p>
          <w:p w14:paraId="4F4A52D1" w14:textId="77777777" w:rsidR="00696BD9" w:rsidRPr="003230B7" w:rsidRDefault="00696BD9" w:rsidP="00696BD9">
            <w:pPr>
              <w:rPr>
                <w:sz w:val="24"/>
                <w:szCs w:val="24"/>
              </w:rPr>
            </w:pPr>
            <w:r w:rsidRPr="003230B7">
              <w:rPr>
                <w:sz w:val="24"/>
                <w:szCs w:val="24"/>
              </w:rPr>
              <w:t xml:space="preserve">    for idx in hair_dryer.index:</w:t>
            </w:r>
          </w:p>
          <w:p w14:paraId="7157FA42" w14:textId="77777777" w:rsidR="00696BD9" w:rsidRPr="003230B7" w:rsidRDefault="00696BD9" w:rsidP="00696BD9">
            <w:pPr>
              <w:rPr>
                <w:sz w:val="24"/>
                <w:szCs w:val="24"/>
              </w:rPr>
            </w:pPr>
            <w:r w:rsidRPr="003230B7">
              <w:rPr>
                <w:sz w:val="24"/>
                <w:szCs w:val="24"/>
              </w:rPr>
              <w:t xml:space="preserve">        i = hair_dryer.loc[idx, 'product_id']</w:t>
            </w:r>
          </w:p>
          <w:p w14:paraId="5728AA1D" w14:textId="77777777" w:rsidR="00696BD9" w:rsidRPr="003230B7" w:rsidRDefault="00696BD9" w:rsidP="00696BD9">
            <w:pPr>
              <w:rPr>
                <w:sz w:val="24"/>
                <w:szCs w:val="24"/>
              </w:rPr>
            </w:pPr>
            <w:r w:rsidRPr="003230B7">
              <w:rPr>
                <w:sz w:val="24"/>
                <w:szCs w:val="24"/>
              </w:rPr>
              <w:t xml:space="preserve">        j = hair_dryer.loc[idx, 'product_parent']</w:t>
            </w:r>
          </w:p>
          <w:p w14:paraId="4E13095B" w14:textId="77777777" w:rsidR="00696BD9" w:rsidRPr="003230B7" w:rsidRDefault="00696BD9" w:rsidP="00696BD9">
            <w:pPr>
              <w:rPr>
                <w:sz w:val="24"/>
                <w:szCs w:val="24"/>
              </w:rPr>
            </w:pPr>
            <w:r w:rsidRPr="003230B7">
              <w:rPr>
                <w:sz w:val="24"/>
                <w:szCs w:val="24"/>
              </w:rPr>
              <w:t xml:space="preserve">        if i not in dic1:</w:t>
            </w:r>
          </w:p>
          <w:p w14:paraId="4B5AB456" w14:textId="77777777" w:rsidR="00696BD9" w:rsidRPr="003230B7" w:rsidRDefault="00696BD9" w:rsidP="00696BD9">
            <w:pPr>
              <w:rPr>
                <w:sz w:val="24"/>
                <w:szCs w:val="24"/>
              </w:rPr>
            </w:pPr>
            <w:r w:rsidRPr="003230B7">
              <w:rPr>
                <w:sz w:val="24"/>
                <w:szCs w:val="24"/>
              </w:rPr>
              <w:t xml:space="preserve">            dic1[i] = [j]</w:t>
            </w:r>
          </w:p>
          <w:p w14:paraId="71C51DA2" w14:textId="77777777" w:rsidR="00696BD9" w:rsidRPr="003230B7" w:rsidRDefault="00696BD9" w:rsidP="00696BD9">
            <w:pPr>
              <w:rPr>
                <w:sz w:val="24"/>
                <w:szCs w:val="24"/>
              </w:rPr>
            </w:pPr>
            <w:r w:rsidRPr="003230B7">
              <w:rPr>
                <w:sz w:val="24"/>
                <w:szCs w:val="24"/>
              </w:rPr>
              <w:t xml:space="preserve">        else:</w:t>
            </w:r>
          </w:p>
          <w:p w14:paraId="320EBA40" w14:textId="77777777" w:rsidR="00696BD9" w:rsidRPr="003230B7" w:rsidRDefault="00696BD9" w:rsidP="00696BD9">
            <w:pPr>
              <w:rPr>
                <w:sz w:val="24"/>
                <w:szCs w:val="24"/>
              </w:rPr>
            </w:pPr>
            <w:r w:rsidRPr="003230B7">
              <w:rPr>
                <w:sz w:val="24"/>
                <w:szCs w:val="24"/>
              </w:rPr>
              <w:t xml:space="preserve">            dic1[i].append (j)</w:t>
            </w:r>
          </w:p>
          <w:p w14:paraId="7A0C0063" w14:textId="77777777" w:rsidR="00696BD9" w:rsidRPr="003230B7" w:rsidRDefault="00696BD9" w:rsidP="00696BD9">
            <w:pPr>
              <w:rPr>
                <w:sz w:val="24"/>
                <w:szCs w:val="24"/>
              </w:rPr>
            </w:pPr>
            <w:r w:rsidRPr="003230B7">
              <w:rPr>
                <w:sz w:val="24"/>
                <w:szCs w:val="24"/>
              </w:rPr>
              <w:t xml:space="preserve">    for i in dic1:</w:t>
            </w:r>
          </w:p>
          <w:p w14:paraId="3977DFAF" w14:textId="77777777" w:rsidR="00696BD9" w:rsidRPr="003230B7" w:rsidRDefault="00696BD9" w:rsidP="00696BD9">
            <w:pPr>
              <w:rPr>
                <w:sz w:val="24"/>
                <w:szCs w:val="24"/>
              </w:rPr>
            </w:pPr>
            <w:r w:rsidRPr="003230B7">
              <w:rPr>
                <w:sz w:val="24"/>
                <w:szCs w:val="24"/>
              </w:rPr>
              <w:t xml:space="preserve">        if len (set (dic1[i])) != 1:</w:t>
            </w:r>
          </w:p>
          <w:p w14:paraId="46CD1105" w14:textId="77777777" w:rsidR="00696BD9" w:rsidRPr="003230B7" w:rsidRDefault="00696BD9" w:rsidP="00696BD9">
            <w:pPr>
              <w:rPr>
                <w:sz w:val="24"/>
                <w:szCs w:val="24"/>
              </w:rPr>
            </w:pPr>
            <w:r w:rsidRPr="003230B7">
              <w:rPr>
                <w:sz w:val="24"/>
                <w:szCs w:val="24"/>
              </w:rPr>
              <w:lastRenderedPageBreak/>
              <w:t xml:space="preserve">            print ('hair_dryer')</w:t>
            </w:r>
          </w:p>
          <w:p w14:paraId="4412BB7E" w14:textId="77777777" w:rsidR="00696BD9" w:rsidRPr="003230B7" w:rsidRDefault="00696BD9" w:rsidP="00696BD9">
            <w:pPr>
              <w:rPr>
                <w:sz w:val="24"/>
                <w:szCs w:val="24"/>
              </w:rPr>
            </w:pPr>
            <w:r w:rsidRPr="003230B7">
              <w:rPr>
                <w:sz w:val="24"/>
                <w:szCs w:val="24"/>
              </w:rPr>
              <w:t xml:space="preserve">    dic2 = {}</w:t>
            </w:r>
          </w:p>
          <w:p w14:paraId="1DAF9FFA" w14:textId="77777777" w:rsidR="00696BD9" w:rsidRPr="003230B7" w:rsidRDefault="00696BD9" w:rsidP="00696BD9">
            <w:pPr>
              <w:rPr>
                <w:sz w:val="24"/>
                <w:szCs w:val="24"/>
              </w:rPr>
            </w:pPr>
            <w:r w:rsidRPr="003230B7">
              <w:rPr>
                <w:sz w:val="24"/>
                <w:szCs w:val="24"/>
              </w:rPr>
              <w:t xml:space="preserve">    for idx in microwave.index:</w:t>
            </w:r>
          </w:p>
          <w:p w14:paraId="7598ED11" w14:textId="77777777" w:rsidR="00696BD9" w:rsidRPr="003230B7" w:rsidRDefault="00696BD9" w:rsidP="00696BD9">
            <w:pPr>
              <w:rPr>
                <w:sz w:val="24"/>
                <w:szCs w:val="24"/>
              </w:rPr>
            </w:pPr>
            <w:r w:rsidRPr="003230B7">
              <w:rPr>
                <w:sz w:val="24"/>
                <w:szCs w:val="24"/>
              </w:rPr>
              <w:t xml:space="preserve">        i = microwave.loc[idx, 'product_id']</w:t>
            </w:r>
          </w:p>
          <w:p w14:paraId="06CBAEAC" w14:textId="77777777" w:rsidR="00696BD9" w:rsidRPr="003230B7" w:rsidRDefault="00696BD9" w:rsidP="00696BD9">
            <w:pPr>
              <w:rPr>
                <w:sz w:val="24"/>
                <w:szCs w:val="24"/>
              </w:rPr>
            </w:pPr>
            <w:r w:rsidRPr="003230B7">
              <w:rPr>
                <w:sz w:val="24"/>
                <w:szCs w:val="24"/>
              </w:rPr>
              <w:t xml:space="preserve">        j = microwave.loc[idx, 'product_parent']</w:t>
            </w:r>
          </w:p>
          <w:p w14:paraId="4EF8BBF3" w14:textId="77777777" w:rsidR="00696BD9" w:rsidRPr="003230B7" w:rsidRDefault="00696BD9" w:rsidP="00696BD9">
            <w:pPr>
              <w:rPr>
                <w:sz w:val="24"/>
                <w:szCs w:val="24"/>
              </w:rPr>
            </w:pPr>
            <w:r w:rsidRPr="003230B7">
              <w:rPr>
                <w:sz w:val="24"/>
                <w:szCs w:val="24"/>
              </w:rPr>
              <w:t xml:space="preserve">        if i not in dic2:</w:t>
            </w:r>
          </w:p>
          <w:p w14:paraId="374F2D59" w14:textId="77777777" w:rsidR="00696BD9" w:rsidRPr="003230B7" w:rsidRDefault="00696BD9" w:rsidP="00696BD9">
            <w:pPr>
              <w:rPr>
                <w:sz w:val="24"/>
                <w:szCs w:val="24"/>
              </w:rPr>
            </w:pPr>
            <w:r w:rsidRPr="003230B7">
              <w:rPr>
                <w:sz w:val="24"/>
                <w:szCs w:val="24"/>
              </w:rPr>
              <w:t xml:space="preserve">            dic2[i] = [j]</w:t>
            </w:r>
          </w:p>
          <w:p w14:paraId="738B8187" w14:textId="77777777" w:rsidR="00696BD9" w:rsidRPr="003230B7" w:rsidRDefault="00696BD9" w:rsidP="00696BD9">
            <w:pPr>
              <w:rPr>
                <w:sz w:val="24"/>
                <w:szCs w:val="24"/>
              </w:rPr>
            </w:pPr>
            <w:r w:rsidRPr="003230B7">
              <w:rPr>
                <w:sz w:val="24"/>
                <w:szCs w:val="24"/>
              </w:rPr>
              <w:t xml:space="preserve">        else:</w:t>
            </w:r>
          </w:p>
          <w:p w14:paraId="49F4FBD9" w14:textId="77777777" w:rsidR="00696BD9" w:rsidRPr="003230B7" w:rsidRDefault="00696BD9" w:rsidP="00696BD9">
            <w:pPr>
              <w:rPr>
                <w:sz w:val="24"/>
                <w:szCs w:val="24"/>
              </w:rPr>
            </w:pPr>
            <w:r w:rsidRPr="003230B7">
              <w:rPr>
                <w:sz w:val="24"/>
                <w:szCs w:val="24"/>
              </w:rPr>
              <w:t xml:space="preserve">            dic2[i].append (j)</w:t>
            </w:r>
          </w:p>
          <w:p w14:paraId="566E8B92" w14:textId="77777777" w:rsidR="00696BD9" w:rsidRPr="003230B7" w:rsidRDefault="00696BD9" w:rsidP="00696BD9">
            <w:pPr>
              <w:rPr>
                <w:sz w:val="24"/>
                <w:szCs w:val="24"/>
              </w:rPr>
            </w:pPr>
            <w:r w:rsidRPr="003230B7">
              <w:rPr>
                <w:sz w:val="24"/>
                <w:szCs w:val="24"/>
              </w:rPr>
              <w:t xml:space="preserve">    for i in dic2:</w:t>
            </w:r>
          </w:p>
          <w:p w14:paraId="69ED54C6" w14:textId="77777777" w:rsidR="00696BD9" w:rsidRPr="003230B7" w:rsidRDefault="00696BD9" w:rsidP="00696BD9">
            <w:pPr>
              <w:rPr>
                <w:sz w:val="24"/>
                <w:szCs w:val="24"/>
              </w:rPr>
            </w:pPr>
            <w:r w:rsidRPr="003230B7">
              <w:rPr>
                <w:sz w:val="24"/>
                <w:szCs w:val="24"/>
              </w:rPr>
              <w:t xml:space="preserve">        if len (set (dic2[i])) != 1:</w:t>
            </w:r>
          </w:p>
          <w:p w14:paraId="50DA2FFB" w14:textId="77777777" w:rsidR="00696BD9" w:rsidRPr="003230B7" w:rsidRDefault="00696BD9" w:rsidP="00696BD9">
            <w:pPr>
              <w:rPr>
                <w:sz w:val="24"/>
                <w:szCs w:val="24"/>
              </w:rPr>
            </w:pPr>
            <w:r w:rsidRPr="003230B7">
              <w:rPr>
                <w:sz w:val="24"/>
                <w:szCs w:val="24"/>
              </w:rPr>
              <w:t xml:space="preserve">            print ('microwave')</w:t>
            </w:r>
          </w:p>
          <w:p w14:paraId="5D6F9A48" w14:textId="77777777" w:rsidR="00696BD9" w:rsidRPr="003230B7" w:rsidRDefault="00696BD9" w:rsidP="00696BD9">
            <w:pPr>
              <w:rPr>
                <w:sz w:val="24"/>
                <w:szCs w:val="24"/>
              </w:rPr>
            </w:pPr>
            <w:r w:rsidRPr="003230B7">
              <w:rPr>
                <w:sz w:val="24"/>
                <w:szCs w:val="24"/>
              </w:rPr>
              <w:t xml:space="preserve">    dic3 = {}</w:t>
            </w:r>
          </w:p>
          <w:p w14:paraId="1D7E9DCA" w14:textId="77777777" w:rsidR="00696BD9" w:rsidRPr="003230B7" w:rsidRDefault="00696BD9" w:rsidP="00696BD9">
            <w:pPr>
              <w:rPr>
                <w:sz w:val="24"/>
                <w:szCs w:val="24"/>
              </w:rPr>
            </w:pPr>
            <w:r w:rsidRPr="003230B7">
              <w:rPr>
                <w:sz w:val="24"/>
                <w:szCs w:val="24"/>
              </w:rPr>
              <w:t xml:space="preserve">    for idx in pacifier.index:</w:t>
            </w:r>
          </w:p>
          <w:p w14:paraId="1D781BDC" w14:textId="77777777" w:rsidR="00696BD9" w:rsidRPr="003230B7" w:rsidRDefault="00696BD9" w:rsidP="00696BD9">
            <w:pPr>
              <w:rPr>
                <w:sz w:val="24"/>
                <w:szCs w:val="24"/>
              </w:rPr>
            </w:pPr>
            <w:r w:rsidRPr="003230B7">
              <w:rPr>
                <w:sz w:val="24"/>
                <w:szCs w:val="24"/>
              </w:rPr>
              <w:t xml:space="preserve">        i = pacifier.loc[idx, 'product_id']</w:t>
            </w:r>
          </w:p>
          <w:p w14:paraId="23D199B8" w14:textId="77777777" w:rsidR="00696BD9" w:rsidRPr="003230B7" w:rsidRDefault="00696BD9" w:rsidP="00696BD9">
            <w:pPr>
              <w:rPr>
                <w:sz w:val="24"/>
                <w:szCs w:val="24"/>
              </w:rPr>
            </w:pPr>
            <w:r w:rsidRPr="003230B7">
              <w:rPr>
                <w:sz w:val="24"/>
                <w:szCs w:val="24"/>
              </w:rPr>
              <w:t xml:space="preserve">        j = pacifier.loc[idx, 'product_parent']</w:t>
            </w:r>
          </w:p>
          <w:p w14:paraId="3B02F6AB" w14:textId="77777777" w:rsidR="00696BD9" w:rsidRPr="003230B7" w:rsidRDefault="00696BD9" w:rsidP="00696BD9">
            <w:pPr>
              <w:rPr>
                <w:sz w:val="24"/>
                <w:szCs w:val="24"/>
              </w:rPr>
            </w:pPr>
            <w:r w:rsidRPr="003230B7">
              <w:rPr>
                <w:sz w:val="24"/>
                <w:szCs w:val="24"/>
              </w:rPr>
              <w:t xml:space="preserve">        if i not in dic3:</w:t>
            </w:r>
          </w:p>
          <w:p w14:paraId="7BBDDB41" w14:textId="77777777" w:rsidR="00696BD9" w:rsidRPr="003230B7" w:rsidRDefault="00696BD9" w:rsidP="00696BD9">
            <w:pPr>
              <w:rPr>
                <w:sz w:val="24"/>
                <w:szCs w:val="24"/>
              </w:rPr>
            </w:pPr>
            <w:r w:rsidRPr="003230B7">
              <w:rPr>
                <w:sz w:val="24"/>
                <w:szCs w:val="24"/>
              </w:rPr>
              <w:t xml:space="preserve">            dic3[i] = [j]</w:t>
            </w:r>
          </w:p>
          <w:p w14:paraId="3D914459" w14:textId="77777777" w:rsidR="00696BD9" w:rsidRPr="003230B7" w:rsidRDefault="00696BD9" w:rsidP="00696BD9">
            <w:pPr>
              <w:rPr>
                <w:sz w:val="24"/>
                <w:szCs w:val="24"/>
              </w:rPr>
            </w:pPr>
            <w:r w:rsidRPr="003230B7">
              <w:rPr>
                <w:sz w:val="24"/>
                <w:szCs w:val="24"/>
              </w:rPr>
              <w:t xml:space="preserve">        else:</w:t>
            </w:r>
          </w:p>
          <w:p w14:paraId="08F7EE5D" w14:textId="77777777" w:rsidR="00696BD9" w:rsidRPr="003230B7" w:rsidRDefault="00696BD9" w:rsidP="00696BD9">
            <w:pPr>
              <w:rPr>
                <w:sz w:val="24"/>
                <w:szCs w:val="24"/>
              </w:rPr>
            </w:pPr>
            <w:r w:rsidRPr="003230B7">
              <w:rPr>
                <w:sz w:val="24"/>
                <w:szCs w:val="24"/>
              </w:rPr>
              <w:t xml:space="preserve">            dic3[i].append (j)</w:t>
            </w:r>
          </w:p>
          <w:p w14:paraId="2A802C12" w14:textId="77777777" w:rsidR="00696BD9" w:rsidRPr="003230B7" w:rsidRDefault="00696BD9" w:rsidP="00696BD9">
            <w:pPr>
              <w:rPr>
                <w:sz w:val="24"/>
                <w:szCs w:val="24"/>
              </w:rPr>
            </w:pPr>
            <w:r w:rsidRPr="003230B7">
              <w:rPr>
                <w:sz w:val="24"/>
                <w:szCs w:val="24"/>
              </w:rPr>
              <w:t xml:space="preserve">    for i in dic3:</w:t>
            </w:r>
          </w:p>
          <w:p w14:paraId="1227708E" w14:textId="77777777" w:rsidR="00696BD9" w:rsidRPr="003230B7" w:rsidRDefault="00696BD9" w:rsidP="00696BD9">
            <w:pPr>
              <w:rPr>
                <w:sz w:val="24"/>
                <w:szCs w:val="24"/>
              </w:rPr>
            </w:pPr>
            <w:r w:rsidRPr="003230B7">
              <w:rPr>
                <w:sz w:val="24"/>
                <w:szCs w:val="24"/>
              </w:rPr>
              <w:t xml:space="preserve">        if len (set (dic3[i])) != 1:</w:t>
            </w:r>
          </w:p>
          <w:p w14:paraId="0E15AC0A" w14:textId="77777777" w:rsidR="00696BD9" w:rsidRPr="003230B7" w:rsidRDefault="00696BD9" w:rsidP="00696BD9">
            <w:pPr>
              <w:rPr>
                <w:sz w:val="24"/>
                <w:szCs w:val="24"/>
              </w:rPr>
            </w:pPr>
            <w:r w:rsidRPr="003230B7">
              <w:rPr>
                <w:sz w:val="24"/>
                <w:szCs w:val="24"/>
              </w:rPr>
              <w:t xml:space="preserve">            print (i, dic3[i])</w:t>
            </w:r>
          </w:p>
          <w:p w14:paraId="7075B4CD" w14:textId="77777777" w:rsidR="00696BD9" w:rsidRPr="003230B7" w:rsidRDefault="00696BD9" w:rsidP="00696BD9">
            <w:pPr>
              <w:rPr>
                <w:sz w:val="24"/>
                <w:szCs w:val="24"/>
              </w:rPr>
            </w:pPr>
            <w:r w:rsidRPr="003230B7">
              <w:rPr>
                <w:sz w:val="24"/>
                <w:szCs w:val="24"/>
              </w:rPr>
              <w:t xml:space="preserve">            print ('pacifier')</w:t>
            </w:r>
          </w:p>
          <w:p w14:paraId="6EA60D03" w14:textId="77777777" w:rsidR="00696BD9" w:rsidRPr="003230B7" w:rsidRDefault="00696BD9" w:rsidP="00696BD9">
            <w:pPr>
              <w:rPr>
                <w:sz w:val="24"/>
                <w:szCs w:val="24"/>
              </w:rPr>
            </w:pPr>
            <w:r w:rsidRPr="003230B7">
              <w:rPr>
                <w:sz w:val="24"/>
                <w:szCs w:val="24"/>
              </w:rPr>
              <w:t xml:space="preserve">    #             pacifier                    ,             ,     product_id    , product_parent                      </w:t>
            </w:r>
          </w:p>
          <w:p w14:paraId="734E25B2" w14:textId="77777777" w:rsidR="00696BD9" w:rsidRPr="003230B7" w:rsidRDefault="00696BD9" w:rsidP="00696BD9">
            <w:pPr>
              <w:rPr>
                <w:sz w:val="24"/>
                <w:szCs w:val="24"/>
              </w:rPr>
            </w:pPr>
            <w:r w:rsidRPr="003230B7">
              <w:rPr>
                <w:sz w:val="24"/>
                <w:szCs w:val="24"/>
              </w:rPr>
              <w:t xml:space="preserve">    del hair_dryer['product_parent']</w:t>
            </w:r>
          </w:p>
          <w:p w14:paraId="18091660" w14:textId="77777777" w:rsidR="00696BD9" w:rsidRPr="003230B7" w:rsidRDefault="00696BD9" w:rsidP="00696BD9">
            <w:pPr>
              <w:rPr>
                <w:sz w:val="24"/>
                <w:szCs w:val="24"/>
              </w:rPr>
            </w:pPr>
            <w:r w:rsidRPr="003230B7">
              <w:rPr>
                <w:sz w:val="24"/>
                <w:szCs w:val="24"/>
              </w:rPr>
              <w:t xml:space="preserve">    del microwave['product_parent']</w:t>
            </w:r>
          </w:p>
          <w:p w14:paraId="2FAC2C54" w14:textId="77777777" w:rsidR="00696BD9" w:rsidRPr="003230B7" w:rsidRDefault="00696BD9" w:rsidP="00696BD9">
            <w:pPr>
              <w:rPr>
                <w:sz w:val="24"/>
                <w:szCs w:val="24"/>
              </w:rPr>
            </w:pPr>
            <w:r w:rsidRPr="003230B7">
              <w:rPr>
                <w:sz w:val="24"/>
                <w:szCs w:val="24"/>
              </w:rPr>
              <w:t xml:space="preserve">    del pacifier['product_parent']</w:t>
            </w:r>
          </w:p>
          <w:p w14:paraId="7B2D68FB" w14:textId="77777777" w:rsidR="00696BD9" w:rsidRPr="003230B7" w:rsidRDefault="00696BD9" w:rsidP="00696BD9">
            <w:pPr>
              <w:rPr>
                <w:sz w:val="24"/>
                <w:szCs w:val="24"/>
              </w:rPr>
            </w:pPr>
          </w:p>
          <w:p w14:paraId="1821568E" w14:textId="77777777" w:rsidR="00696BD9" w:rsidRPr="003230B7" w:rsidRDefault="00696BD9" w:rsidP="00696BD9">
            <w:pPr>
              <w:rPr>
                <w:sz w:val="24"/>
                <w:szCs w:val="24"/>
              </w:rPr>
            </w:pPr>
            <w:r w:rsidRPr="003230B7">
              <w:rPr>
                <w:sz w:val="24"/>
                <w:szCs w:val="24"/>
              </w:rPr>
              <w:t xml:space="preserve">    print(hair_dryer['product_id'].count()) #11470</w:t>
            </w:r>
          </w:p>
          <w:p w14:paraId="52023251" w14:textId="77777777" w:rsidR="00696BD9" w:rsidRPr="003230B7" w:rsidRDefault="00696BD9" w:rsidP="00696BD9">
            <w:pPr>
              <w:rPr>
                <w:sz w:val="24"/>
                <w:szCs w:val="24"/>
              </w:rPr>
            </w:pPr>
            <w:r w:rsidRPr="003230B7">
              <w:rPr>
                <w:sz w:val="24"/>
                <w:szCs w:val="24"/>
              </w:rPr>
              <w:t xml:space="preserve">    print(microwave['product_id'].count())#1615</w:t>
            </w:r>
          </w:p>
          <w:p w14:paraId="39513820" w14:textId="77777777" w:rsidR="00696BD9" w:rsidRPr="003230B7" w:rsidRDefault="00696BD9" w:rsidP="00696BD9">
            <w:pPr>
              <w:rPr>
                <w:sz w:val="24"/>
                <w:szCs w:val="24"/>
              </w:rPr>
            </w:pPr>
            <w:r w:rsidRPr="003230B7">
              <w:rPr>
                <w:sz w:val="24"/>
                <w:szCs w:val="24"/>
              </w:rPr>
              <w:t xml:space="preserve">    print(pacifier['product_id'].count())#18939</w:t>
            </w:r>
          </w:p>
          <w:p w14:paraId="7BE2F046" w14:textId="77777777" w:rsidR="00696BD9" w:rsidRPr="003230B7" w:rsidRDefault="00696BD9" w:rsidP="00696BD9">
            <w:pPr>
              <w:rPr>
                <w:sz w:val="24"/>
                <w:szCs w:val="24"/>
              </w:rPr>
            </w:pPr>
            <w:r w:rsidRPr="003230B7">
              <w:rPr>
                <w:sz w:val="24"/>
                <w:szCs w:val="24"/>
              </w:rPr>
              <w:t xml:space="preserve">    hair_dryer=hair_dryer.dropna()</w:t>
            </w:r>
          </w:p>
          <w:p w14:paraId="4C28A6AA" w14:textId="77777777" w:rsidR="00696BD9" w:rsidRPr="003230B7" w:rsidRDefault="00696BD9" w:rsidP="00696BD9">
            <w:pPr>
              <w:rPr>
                <w:sz w:val="24"/>
                <w:szCs w:val="24"/>
              </w:rPr>
            </w:pPr>
            <w:r w:rsidRPr="003230B7">
              <w:rPr>
                <w:sz w:val="24"/>
                <w:szCs w:val="24"/>
              </w:rPr>
              <w:t xml:space="preserve">    microwave=microwave.dropna()</w:t>
            </w:r>
          </w:p>
          <w:p w14:paraId="4E8E9DB3" w14:textId="77777777" w:rsidR="00696BD9" w:rsidRPr="003230B7" w:rsidRDefault="00696BD9" w:rsidP="00696BD9">
            <w:pPr>
              <w:rPr>
                <w:sz w:val="24"/>
                <w:szCs w:val="24"/>
              </w:rPr>
            </w:pPr>
            <w:r w:rsidRPr="003230B7">
              <w:rPr>
                <w:sz w:val="24"/>
                <w:szCs w:val="24"/>
              </w:rPr>
              <w:t xml:space="preserve">    pacifier=pacifier.dropna()</w:t>
            </w:r>
          </w:p>
          <w:p w14:paraId="5044C2FA" w14:textId="77777777" w:rsidR="00696BD9" w:rsidRPr="003230B7" w:rsidRDefault="00696BD9" w:rsidP="00696BD9">
            <w:pPr>
              <w:rPr>
                <w:sz w:val="24"/>
                <w:szCs w:val="24"/>
              </w:rPr>
            </w:pPr>
            <w:r w:rsidRPr="003230B7">
              <w:rPr>
                <w:sz w:val="24"/>
                <w:szCs w:val="24"/>
              </w:rPr>
              <w:t xml:space="preserve">    print(hair_dryer['product_id'].count())#11468</w:t>
            </w:r>
          </w:p>
          <w:p w14:paraId="78F8E0AF" w14:textId="77777777" w:rsidR="00696BD9" w:rsidRPr="003230B7" w:rsidRDefault="00696BD9" w:rsidP="00696BD9">
            <w:pPr>
              <w:rPr>
                <w:sz w:val="24"/>
                <w:szCs w:val="24"/>
              </w:rPr>
            </w:pPr>
            <w:r w:rsidRPr="003230B7">
              <w:rPr>
                <w:sz w:val="24"/>
                <w:szCs w:val="24"/>
              </w:rPr>
              <w:t xml:space="preserve">    print(microwave['product_id'].count())#1615</w:t>
            </w:r>
          </w:p>
          <w:p w14:paraId="7ED0A10B" w14:textId="77777777" w:rsidR="00696BD9" w:rsidRPr="003230B7" w:rsidRDefault="00696BD9" w:rsidP="00696BD9">
            <w:pPr>
              <w:rPr>
                <w:sz w:val="24"/>
                <w:szCs w:val="24"/>
              </w:rPr>
            </w:pPr>
            <w:r w:rsidRPr="003230B7">
              <w:rPr>
                <w:sz w:val="24"/>
                <w:szCs w:val="24"/>
              </w:rPr>
              <w:t xml:space="preserve">    print(pacifier['product_id'].count())#18937</w:t>
            </w:r>
          </w:p>
          <w:p w14:paraId="24BF0C6C" w14:textId="77777777" w:rsidR="00696BD9" w:rsidRPr="003230B7" w:rsidRDefault="00696BD9" w:rsidP="00696BD9">
            <w:pPr>
              <w:rPr>
                <w:sz w:val="24"/>
                <w:szCs w:val="24"/>
              </w:rPr>
            </w:pPr>
            <w:r w:rsidRPr="003230B7">
              <w:rPr>
                <w:sz w:val="24"/>
                <w:szCs w:val="24"/>
              </w:rPr>
              <w:t xml:space="preserve">    #                     ,           ,                       </w:t>
            </w:r>
          </w:p>
          <w:p w14:paraId="504C5497" w14:textId="77777777" w:rsidR="00696BD9" w:rsidRPr="003230B7" w:rsidRDefault="00696BD9" w:rsidP="00696BD9">
            <w:pPr>
              <w:rPr>
                <w:sz w:val="24"/>
                <w:szCs w:val="24"/>
              </w:rPr>
            </w:pPr>
            <w:r w:rsidRPr="003230B7">
              <w:rPr>
                <w:sz w:val="24"/>
                <w:szCs w:val="24"/>
              </w:rPr>
              <w:t xml:space="preserve">    reviewer_body = []</w:t>
            </w:r>
          </w:p>
          <w:p w14:paraId="1B55F807" w14:textId="77777777" w:rsidR="00696BD9" w:rsidRPr="003230B7" w:rsidRDefault="00696BD9" w:rsidP="00696BD9">
            <w:pPr>
              <w:rPr>
                <w:sz w:val="24"/>
                <w:szCs w:val="24"/>
              </w:rPr>
            </w:pPr>
            <w:r w:rsidRPr="003230B7">
              <w:rPr>
                <w:sz w:val="24"/>
                <w:szCs w:val="24"/>
              </w:rPr>
              <w:t xml:space="preserve">    for i in tqdm (hair_dryer['review_body'].values):</w:t>
            </w:r>
          </w:p>
          <w:p w14:paraId="4C18EFD8" w14:textId="77777777" w:rsidR="00696BD9" w:rsidRPr="003230B7" w:rsidRDefault="00696BD9" w:rsidP="00696BD9">
            <w:pPr>
              <w:rPr>
                <w:sz w:val="24"/>
                <w:szCs w:val="24"/>
              </w:rPr>
            </w:pPr>
            <w:r w:rsidRPr="003230B7">
              <w:rPr>
                <w:sz w:val="24"/>
                <w:szCs w:val="24"/>
              </w:rPr>
              <w:t xml:space="preserve">        sent = ''</w:t>
            </w:r>
          </w:p>
          <w:p w14:paraId="73B6205C" w14:textId="77777777" w:rsidR="00696BD9" w:rsidRPr="003230B7" w:rsidRDefault="00696BD9" w:rsidP="00696BD9">
            <w:pPr>
              <w:rPr>
                <w:sz w:val="24"/>
                <w:szCs w:val="24"/>
              </w:rPr>
            </w:pPr>
            <w:r w:rsidRPr="003230B7">
              <w:rPr>
                <w:sz w:val="24"/>
                <w:szCs w:val="24"/>
              </w:rPr>
              <w:t xml:space="preserve">        for j in pre_process (i):</w:t>
            </w:r>
          </w:p>
          <w:p w14:paraId="2D046308" w14:textId="77777777" w:rsidR="00696BD9" w:rsidRPr="003230B7" w:rsidRDefault="00696BD9" w:rsidP="00696BD9">
            <w:pPr>
              <w:rPr>
                <w:sz w:val="24"/>
                <w:szCs w:val="24"/>
              </w:rPr>
            </w:pPr>
            <w:r w:rsidRPr="003230B7">
              <w:rPr>
                <w:sz w:val="24"/>
                <w:szCs w:val="24"/>
              </w:rPr>
              <w:lastRenderedPageBreak/>
              <w:t xml:space="preserve">            sent = sent + ' ' + j</w:t>
            </w:r>
          </w:p>
          <w:p w14:paraId="1C57FC41" w14:textId="77777777" w:rsidR="00696BD9" w:rsidRPr="003230B7" w:rsidRDefault="00696BD9" w:rsidP="00696BD9">
            <w:pPr>
              <w:rPr>
                <w:sz w:val="24"/>
                <w:szCs w:val="24"/>
              </w:rPr>
            </w:pPr>
            <w:r w:rsidRPr="003230B7">
              <w:rPr>
                <w:sz w:val="24"/>
                <w:szCs w:val="24"/>
              </w:rPr>
              <w:t xml:space="preserve">        reviewer_body.append (sent)</w:t>
            </w:r>
          </w:p>
          <w:p w14:paraId="767514FD" w14:textId="77777777" w:rsidR="00696BD9" w:rsidRPr="003230B7" w:rsidRDefault="00696BD9" w:rsidP="00696BD9">
            <w:pPr>
              <w:rPr>
                <w:sz w:val="24"/>
                <w:szCs w:val="24"/>
              </w:rPr>
            </w:pPr>
            <w:r w:rsidRPr="003230B7">
              <w:rPr>
                <w:sz w:val="24"/>
                <w:szCs w:val="24"/>
              </w:rPr>
              <w:t xml:space="preserve">    hair_dryer['review_body'] = reviewer_body</w:t>
            </w:r>
          </w:p>
          <w:p w14:paraId="04B323C7" w14:textId="77777777" w:rsidR="00696BD9" w:rsidRPr="003230B7" w:rsidRDefault="00696BD9" w:rsidP="00696BD9">
            <w:pPr>
              <w:rPr>
                <w:sz w:val="24"/>
                <w:szCs w:val="24"/>
              </w:rPr>
            </w:pPr>
          </w:p>
          <w:p w14:paraId="67703220" w14:textId="77777777" w:rsidR="00696BD9" w:rsidRPr="003230B7" w:rsidRDefault="00696BD9" w:rsidP="00696BD9">
            <w:pPr>
              <w:rPr>
                <w:sz w:val="24"/>
                <w:szCs w:val="24"/>
              </w:rPr>
            </w:pPr>
            <w:r w:rsidRPr="003230B7">
              <w:rPr>
                <w:sz w:val="24"/>
                <w:szCs w:val="24"/>
              </w:rPr>
              <w:t xml:space="preserve">    reviewer_body = []</w:t>
            </w:r>
          </w:p>
          <w:p w14:paraId="563FF59A" w14:textId="77777777" w:rsidR="00696BD9" w:rsidRPr="003230B7" w:rsidRDefault="00696BD9" w:rsidP="00696BD9">
            <w:pPr>
              <w:rPr>
                <w:sz w:val="24"/>
                <w:szCs w:val="24"/>
              </w:rPr>
            </w:pPr>
            <w:r w:rsidRPr="003230B7">
              <w:rPr>
                <w:sz w:val="24"/>
                <w:szCs w:val="24"/>
              </w:rPr>
              <w:t xml:space="preserve">    for i in tqdm (microwave['review_body'].values):</w:t>
            </w:r>
          </w:p>
          <w:p w14:paraId="6EBDF813" w14:textId="77777777" w:rsidR="00696BD9" w:rsidRPr="003230B7" w:rsidRDefault="00696BD9" w:rsidP="00696BD9">
            <w:pPr>
              <w:rPr>
                <w:sz w:val="24"/>
                <w:szCs w:val="24"/>
              </w:rPr>
            </w:pPr>
            <w:r w:rsidRPr="003230B7">
              <w:rPr>
                <w:sz w:val="24"/>
                <w:szCs w:val="24"/>
              </w:rPr>
              <w:t xml:space="preserve">        sent = ''</w:t>
            </w:r>
          </w:p>
          <w:p w14:paraId="08E2D6A9" w14:textId="77777777" w:rsidR="00696BD9" w:rsidRPr="003230B7" w:rsidRDefault="00696BD9" w:rsidP="00696BD9">
            <w:pPr>
              <w:rPr>
                <w:sz w:val="24"/>
                <w:szCs w:val="24"/>
              </w:rPr>
            </w:pPr>
            <w:r w:rsidRPr="003230B7">
              <w:rPr>
                <w:sz w:val="24"/>
                <w:szCs w:val="24"/>
              </w:rPr>
              <w:t xml:space="preserve">        for j in pre_process (i):</w:t>
            </w:r>
          </w:p>
          <w:p w14:paraId="0151B849" w14:textId="77777777" w:rsidR="00696BD9" w:rsidRPr="003230B7" w:rsidRDefault="00696BD9" w:rsidP="00696BD9">
            <w:pPr>
              <w:rPr>
                <w:sz w:val="24"/>
                <w:szCs w:val="24"/>
              </w:rPr>
            </w:pPr>
            <w:r w:rsidRPr="003230B7">
              <w:rPr>
                <w:sz w:val="24"/>
                <w:szCs w:val="24"/>
              </w:rPr>
              <w:t xml:space="preserve">            sent = sent + ' ' + j</w:t>
            </w:r>
          </w:p>
          <w:p w14:paraId="37178669" w14:textId="77777777" w:rsidR="00696BD9" w:rsidRPr="003230B7" w:rsidRDefault="00696BD9" w:rsidP="00696BD9">
            <w:pPr>
              <w:rPr>
                <w:sz w:val="24"/>
                <w:szCs w:val="24"/>
              </w:rPr>
            </w:pPr>
            <w:r w:rsidRPr="003230B7">
              <w:rPr>
                <w:sz w:val="24"/>
                <w:szCs w:val="24"/>
              </w:rPr>
              <w:t xml:space="preserve">        reviewer_body.append (sent)</w:t>
            </w:r>
          </w:p>
          <w:p w14:paraId="1C8C4556" w14:textId="77777777" w:rsidR="00696BD9" w:rsidRPr="003230B7" w:rsidRDefault="00696BD9" w:rsidP="00696BD9">
            <w:pPr>
              <w:rPr>
                <w:sz w:val="24"/>
                <w:szCs w:val="24"/>
              </w:rPr>
            </w:pPr>
            <w:r w:rsidRPr="003230B7">
              <w:rPr>
                <w:sz w:val="24"/>
                <w:szCs w:val="24"/>
              </w:rPr>
              <w:t xml:space="preserve">    microwave['review_body'] = reviewer_body</w:t>
            </w:r>
          </w:p>
          <w:p w14:paraId="4C4CB55B" w14:textId="77777777" w:rsidR="00696BD9" w:rsidRPr="003230B7" w:rsidRDefault="00696BD9" w:rsidP="00696BD9">
            <w:pPr>
              <w:rPr>
                <w:sz w:val="24"/>
                <w:szCs w:val="24"/>
              </w:rPr>
            </w:pPr>
          </w:p>
          <w:p w14:paraId="35D637FB" w14:textId="77777777" w:rsidR="00696BD9" w:rsidRPr="003230B7" w:rsidRDefault="00696BD9" w:rsidP="00696BD9">
            <w:pPr>
              <w:rPr>
                <w:sz w:val="24"/>
                <w:szCs w:val="24"/>
              </w:rPr>
            </w:pPr>
            <w:r w:rsidRPr="003230B7">
              <w:rPr>
                <w:sz w:val="24"/>
                <w:szCs w:val="24"/>
              </w:rPr>
              <w:t xml:space="preserve">    reviewer_body = []</w:t>
            </w:r>
          </w:p>
          <w:p w14:paraId="762E5C71" w14:textId="77777777" w:rsidR="00696BD9" w:rsidRPr="003230B7" w:rsidRDefault="00696BD9" w:rsidP="00696BD9">
            <w:pPr>
              <w:rPr>
                <w:sz w:val="24"/>
                <w:szCs w:val="24"/>
              </w:rPr>
            </w:pPr>
            <w:r w:rsidRPr="003230B7">
              <w:rPr>
                <w:sz w:val="24"/>
                <w:szCs w:val="24"/>
              </w:rPr>
              <w:t xml:space="preserve">    for i in tqdm (pacifier['review_body'].values):</w:t>
            </w:r>
          </w:p>
          <w:p w14:paraId="6B9D4718" w14:textId="77777777" w:rsidR="00696BD9" w:rsidRPr="003230B7" w:rsidRDefault="00696BD9" w:rsidP="00696BD9">
            <w:pPr>
              <w:rPr>
                <w:sz w:val="24"/>
                <w:szCs w:val="24"/>
              </w:rPr>
            </w:pPr>
            <w:r w:rsidRPr="003230B7">
              <w:rPr>
                <w:sz w:val="24"/>
                <w:szCs w:val="24"/>
              </w:rPr>
              <w:t xml:space="preserve">        sent = ''</w:t>
            </w:r>
          </w:p>
          <w:p w14:paraId="0BBD613A" w14:textId="77777777" w:rsidR="00696BD9" w:rsidRPr="003230B7" w:rsidRDefault="00696BD9" w:rsidP="00696BD9">
            <w:pPr>
              <w:rPr>
                <w:sz w:val="24"/>
                <w:szCs w:val="24"/>
              </w:rPr>
            </w:pPr>
            <w:r w:rsidRPr="003230B7">
              <w:rPr>
                <w:sz w:val="24"/>
                <w:szCs w:val="24"/>
              </w:rPr>
              <w:t xml:space="preserve">        try:</w:t>
            </w:r>
          </w:p>
          <w:p w14:paraId="7B47AB22" w14:textId="77777777" w:rsidR="00696BD9" w:rsidRPr="003230B7" w:rsidRDefault="00696BD9" w:rsidP="00696BD9">
            <w:pPr>
              <w:rPr>
                <w:sz w:val="24"/>
                <w:szCs w:val="24"/>
              </w:rPr>
            </w:pPr>
            <w:r w:rsidRPr="003230B7">
              <w:rPr>
                <w:sz w:val="24"/>
                <w:szCs w:val="24"/>
              </w:rPr>
              <w:t xml:space="preserve">            for j in pre_process (i):</w:t>
            </w:r>
          </w:p>
          <w:p w14:paraId="077D38FB" w14:textId="77777777" w:rsidR="00696BD9" w:rsidRPr="003230B7" w:rsidRDefault="00696BD9" w:rsidP="00696BD9">
            <w:pPr>
              <w:rPr>
                <w:sz w:val="24"/>
                <w:szCs w:val="24"/>
              </w:rPr>
            </w:pPr>
            <w:r w:rsidRPr="003230B7">
              <w:rPr>
                <w:sz w:val="24"/>
                <w:szCs w:val="24"/>
              </w:rPr>
              <w:t xml:space="preserve">                sent = sent + ' ' + j</w:t>
            </w:r>
          </w:p>
          <w:p w14:paraId="69FFB1F3" w14:textId="77777777" w:rsidR="00696BD9" w:rsidRPr="003230B7" w:rsidRDefault="00696BD9" w:rsidP="00696BD9">
            <w:pPr>
              <w:rPr>
                <w:sz w:val="24"/>
                <w:szCs w:val="24"/>
              </w:rPr>
            </w:pPr>
            <w:r w:rsidRPr="003230B7">
              <w:rPr>
                <w:sz w:val="24"/>
                <w:szCs w:val="24"/>
              </w:rPr>
              <w:t xml:space="preserve">        except:</w:t>
            </w:r>
          </w:p>
          <w:p w14:paraId="115A9D08" w14:textId="77777777" w:rsidR="00696BD9" w:rsidRPr="003230B7" w:rsidRDefault="00696BD9" w:rsidP="00696BD9">
            <w:pPr>
              <w:rPr>
                <w:sz w:val="24"/>
                <w:szCs w:val="24"/>
              </w:rPr>
            </w:pPr>
            <w:r w:rsidRPr="003230B7">
              <w:rPr>
                <w:sz w:val="24"/>
                <w:szCs w:val="24"/>
              </w:rPr>
              <w:t xml:space="preserve">            print (i)</w:t>
            </w:r>
          </w:p>
          <w:p w14:paraId="5C470902" w14:textId="77777777" w:rsidR="00696BD9" w:rsidRPr="003230B7" w:rsidRDefault="00696BD9" w:rsidP="00696BD9">
            <w:pPr>
              <w:rPr>
                <w:sz w:val="24"/>
                <w:szCs w:val="24"/>
              </w:rPr>
            </w:pPr>
            <w:r w:rsidRPr="003230B7">
              <w:rPr>
                <w:sz w:val="24"/>
                <w:szCs w:val="24"/>
              </w:rPr>
              <w:t xml:space="preserve">            sent = i</w:t>
            </w:r>
          </w:p>
          <w:p w14:paraId="2C31680C" w14:textId="77777777" w:rsidR="00696BD9" w:rsidRPr="003230B7" w:rsidRDefault="00696BD9" w:rsidP="00696BD9">
            <w:pPr>
              <w:rPr>
                <w:sz w:val="24"/>
                <w:szCs w:val="24"/>
              </w:rPr>
            </w:pPr>
            <w:r w:rsidRPr="003230B7">
              <w:rPr>
                <w:sz w:val="24"/>
                <w:szCs w:val="24"/>
              </w:rPr>
              <w:t xml:space="preserve">        reviewer_body.append (sent)</w:t>
            </w:r>
          </w:p>
          <w:p w14:paraId="7E71516C" w14:textId="77777777" w:rsidR="00696BD9" w:rsidRPr="003230B7" w:rsidRDefault="00696BD9" w:rsidP="00696BD9">
            <w:pPr>
              <w:rPr>
                <w:sz w:val="24"/>
                <w:szCs w:val="24"/>
              </w:rPr>
            </w:pPr>
            <w:r w:rsidRPr="003230B7">
              <w:rPr>
                <w:sz w:val="24"/>
                <w:szCs w:val="24"/>
              </w:rPr>
              <w:t xml:space="preserve">    pacifier['review_body'] = reviewer_body</w:t>
            </w:r>
          </w:p>
          <w:p w14:paraId="5C4D9DDC" w14:textId="77777777" w:rsidR="00696BD9" w:rsidRPr="003230B7" w:rsidRDefault="00696BD9" w:rsidP="00696BD9">
            <w:pPr>
              <w:rPr>
                <w:sz w:val="24"/>
                <w:szCs w:val="24"/>
              </w:rPr>
            </w:pPr>
          </w:p>
          <w:p w14:paraId="28ADE40E" w14:textId="77777777" w:rsidR="00696BD9" w:rsidRPr="003230B7" w:rsidRDefault="00696BD9" w:rsidP="00696BD9">
            <w:pPr>
              <w:rPr>
                <w:sz w:val="24"/>
                <w:szCs w:val="24"/>
              </w:rPr>
            </w:pPr>
            <w:r w:rsidRPr="003230B7">
              <w:rPr>
                <w:sz w:val="24"/>
                <w:szCs w:val="24"/>
              </w:rPr>
              <w:t xml:space="preserve">    hair_dryer = hair_dryer.dropna ()</w:t>
            </w:r>
          </w:p>
          <w:p w14:paraId="3212AC7A" w14:textId="77777777" w:rsidR="00696BD9" w:rsidRPr="003230B7" w:rsidRDefault="00696BD9" w:rsidP="00696BD9">
            <w:pPr>
              <w:rPr>
                <w:sz w:val="24"/>
                <w:szCs w:val="24"/>
              </w:rPr>
            </w:pPr>
            <w:r w:rsidRPr="003230B7">
              <w:rPr>
                <w:sz w:val="24"/>
                <w:szCs w:val="24"/>
              </w:rPr>
              <w:t xml:space="preserve">    microwave = microwave.dropna ()</w:t>
            </w:r>
          </w:p>
          <w:p w14:paraId="116F916D" w14:textId="77777777" w:rsidR="00696BD9" w:rsidRPr="003230B7" w:rsidRDefault="00696BD9" w:rsidP="00696BD9">
            <w:pPr>
              <w:rPr>
                <w:sz w:val="24"/>
                <w:szCs w:val="24"/>
              </w:rPr>
            </w:pPr>
            <w:r w:rsidRPr="003230B7">
              <w:rPr>
                <w:sz w:val="24"/>
                <w:szCs w:val="24"/>
              </w:rPr>
              <w:t xml:space="preserve">    pacifier = pacifier.dropna ()</w:t>
            </w:r>
          </w:p>
          <w:p w14:paraId="002AB28E" w14:textId="77777777" w:rsidR="00696BD9" w:rsidRPr="003230B7" w:rsidRDefault="00696BD9" w:rsidP="00696BD9">
            <w:pPr>
              <w:rPr>
                <w:sz w:val="24"/>
                <w:szCs w:val="24"/>
              </w:rPr>
            </w:pPr>
            <w:r w:rsidRPr="003230B7">
              <w:rPr>
                <w:sz w:val="24"/>
                <w:szCs w:val="24"/>
              </w:rPr>
              <w:t xml:space="preserve">    print (hair_dryer['product_id'].count ())  # 11468</w:t>
            </w:r>
          </w:p>
          <w:p w14:paraId="0110AEA8" w14:textId="77777777" w:rsidR="00696BD9" w:rsidRPr="003230B7" w:rsidRDefault="00696BD9" w:rsidP="00696BD9">
            <w:pPr>
              <w:rPr>
                <w:sz w:val="24"/>
                <w:szCs w:val="24"/>
              </w:rPr>
            </w:pPr>
            <w:r w:rsidRPr="003230B7">
              <w:rPr>
                <w:sz w:val="24"/>
                <w:szCs w:val="24"/>
              </w:rPr>
              <w:t xml:space="preserve">    print (microwave['product_id'].count ())  # 1615</w:t>
            </w:r>
          </w:p>
          <w:p w14:paraId="780917EE" w14:textId="77777777" w:rsidR="00696BD9" w:rsidRPr="003230B7" w:rsidRDefault="00696BD9" w:rsidP="00696BD9">
            <w:pPr>
              <w:rPr>
                <w:sz w:val="24"/>
                <w:szCs w:val="24"/>
              </w:rPr>
            </w:pPr>
            <w:r w:rsidRPr="003230B7">
              <w:rPr>
                <w:sz w:val="24"/>
                <w:szCs w:val="24"/>
              </w:rPr>
              <w:t xml:space="preserve">    print (pacifier['product_id'].count ())  # 18937</w:t>
            </w:r>
          </w:p>
          <w:p w14:paraId="0FE7F6D1" w14:textId="77777777" w:rsidR="00696BD9" w:rsidRPr="003230B7" w:rsidRDefault="00696BD9" w:rsidP="00696BD9">
            <w:pPr>
              <w:rPr>
                <w:sz w:val="24"/>
                <w:szCs w:val="24"/>
              </w:rPr>
            </w:pPr>
            <w:r w:rsidRPr="003230B7">
              <w:rPr>
                <w:sz w:val="24"/>
                <w:szCs w:val="24"/>
              </w:rPr>
              <w:t xml:space="preserve">    hair_dryer.to_csv('../Data/hair_dryer.csv',encoding='utf-8',index=None)</w:t>
            </w:r>
          </w:p>
          <w:p w14:paraId="50F477A2" w14:textId="77777777" w:rsidR="00696BD9" w:rsidRPr="003230B7" w:rsidRDefault="00696BD9" w:rsidP="00696BD9">
            <w:pPr>
              <w:rPr>
                <w:sz w:val="24"/>
                <w:szCs w:val="24"/>
              </w:rPr>
            </w:pPr>
            <w:r w:rsidRPr="003230B7">
              <w:rPr>
                <w:sz w:val="24"/>
                <w:szCs w:val="24"/>
              </w:rPr>
              <w:t xml:space="preserve">    microwave.to_csv('../Data/microwave.csv',encoding='utf-8',index=None)</w:t>
            </w:r>
          </w:p>
          <w:p w14:paraId="4D9E552C" w14:textId="77777777" w:rsidR="00696BD9" w:rsidRPr="003230B7" w:rsidRDefault="00696BD9" w:rsidP="00696BD9">
            <w:pPr>
              <w:rPr>
                <w:sz w:val="24"/>
                <w:szCs w:val="24"/>
              </w:rPr>
            </w:pPr>
            <w:r w:rsidRPr="003230B7">
              <w:rPr>
                <w:sz w:val="24"/>
                <w:szCs w:val="24"/>
              </w:rPr>
              <w:t xml:space="preserve">    pacifier.to_csv('../Data/pacifier.csv',encoding='utf-8',index=None)</w:t>
            </w:r>
          </w:p>
          <w:p w14:paraId="4E365239" w14:textId="77777777" w:rsidR="00696BD9" w:rsidRPr="003230B7" w:rsidRDefault="00696BD9" w:rsidP="00696BD9">
            <w:pPr>
              <w:rPr>
                <w:sz w:val="24"/>
                <w:szCs w:val="24"/>
              </w:rPr>
            </w:pPr>
          </w:p>
          <w:p w14:paraId="14FD3B5D" w14:textId="77777777" w:rsidR="00696BD9" w:rsidRPr="003230B7" w:rsidRDefault="00696BD9" w:rsidP="00696BD9">
            <w:pPr>
              <w:rPr>
                <w:sz w:val="24"/>
                <w:szCs w:val="24"/>
              </w:rPr>
            </w:pPr>
            <w:r w:rsidRPr="003230B7">
              <w:rPr>
                <w:sz w:val="24"/>
                <w:szCs w:val="24"/>
              </w:rPr>
              <w:t xml:space="preserve">    #                 </w:t>
            </w:r>
          </w:p>
          <w:p w14:paraId="51DB0C6A" w14:textId="77777777" w:rsidR="00696BD9" w:rsidRPr="003230B7" w:rsidRDefault="00696BD9" w:rsidP="00696BD9">
            <w:pPr>
              <w:rPr>
                <w:sz w:val="24"/>
                <w:szCs w:val="24"/>
              </w:rPr>
            </w:pPr>
            <w:r w:rsidRPr="003230B7">
              <w:rPr>
                <w:sz w:val="24"/>
                <w:szCs w:val="24"/>
              </w:rPr>
              <w:t xml:space="preserve">    # print(hair_dryer[hair_dryer.isnull().values==True])</w:t>
            </w:r>
          </w:p>
          <w:p w14:paraId="5B783019" w14:textId="77777777" w:rsidR="00696BD9" w:rsidRPr="003230B7" w:rsidRDefault="00696BD9" w:rsidP="00696BD9">
            <w:pPr>
              <w:rPr>
                <w:sz w:val="24"/>
                <w:szCs w:val="24"/>
              </w:rPr>
            </w:pPr>
            <w:r w:rsidRPr="003230B7">
              <w:rPr>
                <w:sz w:val="24"/>
                <w:szCs w:val="24"/>
              </w:rPr>
              <w:t xml:space="preserve">    # print(microwave[microwave.isnull().values==True])</w:t>
            </w:r>
          </w:p>
          <w:p w14:paraId="2CDA1702" w14:textId="77777777" w:rsidR="00696BD9" w:rsidRPr="003230B7" w:rsidRDefault="00696BD9" w:rsidP="00696BD9">
            <w:pPr>
              <w:rPr>
                <w:sz w:val="24"/>
                <w:szCs w:val="24"/>
              </w:rPr>
            </w:pPr>
            <w:r w:rsidRPr="003230B7">
              <w:rPr>
                <w:sz w:val="24"/>
                <w:szCs w:val="24"/>
              </w:rPr>
              <w:t xml:space="preserve">    # print(pacifier[pacifier.isnull().values==True])</w:t>
            </w:r>
          </w:p>
          <w:p w14:paraId="45B17F18" w14:textId="77777777" w:rsidR="00696BD9" w:rsidRPr="003230B7" w:rsidRDefault="00696BD9" w:rsidP="00696BD9">
            <w:pPr>
              <w:rPr>
                <w:sz w:val="24"/>
                <w:szCs w:val="24"/>
              </w:rPr>
            </w:pPr>
          </w:p>
          <w:p w14:paraId="45658D9E" w14:textId="77777777" w:rsidR="00696BD9" w:rsidRPr="003230B7" w:rsidRDefault="00696BD9" w:rsidP="00696BD9">
            <w:pPr>
              <w:rPr>
                <w:sz w:val="24"/>
                <w:szCs w:val="24"/>
              </w:rPr>
            </w:pPr>
            <w:r w:rsidRPr="003230B7">
              <w:rPr>
                <w:sz w:val="24"/>
                <w:szCs w:val="24"/>
              </w:rPr>
              <w:t># null_process()</w:t>
            </w:r>
          </w:p>
          <w:p w14:paraId="63F6AE54" w14:textId="77777777" w:rsidR="00696BD9" w:rsidRPr="003230B7" w:rsidRDefault="00696BD9" w:rsidP="00696BD9">
            <w:pPr>
              <w:rPr>
                <w:sz w:val="24"/>
                <w:szCs w:val="24"/>
              </w:rPr>
            </w:pPr>
            <w:r w:rsidRPr="003230B7">
              <w:rPr>
                <w:sz w:val="24"/>
                <w:szCs w:val="24"/>
              </w:rPr>
              <w:t>hair_dryer=pd.read_csv('../Data/hair_dryer.csv',encoding='utf-8')</w:t>
            </w:r>
          </w:p>
          <w:p w14:paraId="098AB4BF" w14:textId="77777777" w:rsidR="00696BD9" w:rsidRPr="003230B7" w:rsidRDefault="00696BD9" w:rsidP="00696BD9">
            <w:pPr>
              <w:rPr>
                <w:sz w:val="24"/>
                <w:szCs w:val="24"/>
              </w:rPr>
            </w:pPr>
            <w:r w:rsidRPr="003230B7">
              <w:rPr>
                <w:sz w:val="24"/>
                <w:szCs w:val="24"/>
              </w:rPr>
              <w:t>microwave=pd.read_csv('../Data/microwave.csv',encoding='utf-8')</w:t>
            </w:r>
          </w:p>
          <w:p w14:paraId="2944A9E7" w14:textId="77777777" w:rsidR="00696BD9" w:rsidRPr="003230B7" w:rsidRDefault="00696BD9" w:rsidP="00696BD9">
            <w:pPr>
              <w:rPr>
                <w:sz w:val="24"/>
                <w:szCs w:val="24"/>
              </w:rPr>
            </w:pPr>
            <w:r w:rsidRPr="003230B7">
              <w:rPr>
                <w:sz w:val="24"/>
                <w:szCs w:val="24"/>
              </w:rPr>
              <w:t>pacifier=pd.read_csv('../Data/pacifier.csv',encoding='utf-8')</w:t>
            </w:r>
          </w:p>
          <w:p w14:paraId="4A36C454" w14:textId="77777777" w:rsidR="00696BD9" w:rsidRPr="003230B7" w:rsidRDefault="00696BD9" w:rsidP="00696BD9">
            <w:pPr>
              <w:rPr>
                <w:sz w:val="24"/>
                <w:szCs w:val="24"/>
              </w:rPr>
            </w:pPr>
            <w:r w:rsidRPr="003230B7">
              <w:rPr>
                <w:sz w:val="24"/>
                <w:szCs w:val="24"/>
              </w:rPr>
              <w:t>print(hair_dryer.columns)</w:t>
            </w:r>
          </w:p>
          <w:p w14:paraId="3216BA4F" w14:textId="77777777" w:rsidR="00696BD9" w:rsidRPr="003230B7" w:rsidRDefault="00696BD9" w:rsidP="00696BD9">
            <w:pPr>
              <w:rPr>
                <w:sz w:val="24"/>
                <w:szCs w:val="24"/>
              </w:rPr>
            </w:pPr>
            <w:r w:rsidRPr="003230B7">
              <w:rPr>
                <w:sz w:val="24"/>
                <w:szCs w:val="24"/>
              </w:rPr>
              <w:lastRenderedPageBreak/>
              <w:t>def fig_star_rating_count():</w:t>
            </w:r>
          </w:p>
          <w:p w14:paraId="2CF642D7" w14:textId="77777777" w:rsidR="00696BD9" w:rsidRPr="003230B7" w:rsidRDefault="00696BD9" w:rsidP="00696BD9">
            <w:pPr>
              <w:rPr>
                <w:sz w:val="24"/>
                <w:szCs w:val="24"/>
              </w:rPr>
            </w:pPr>
            <w:r w:rsidRPr="003230B7">
              <w:rPr>
                <w:sz w:val="24"/>
                <w:szCs w:val="24"/>
              </w:rPr>
              <w:t xml:space="preserve">    tmp1=hair_dryer.groupby(by='star_rating').count()['customer_id']</w:t>
            </w:r>
          </w:p>
          <w:p w14:paraId="7E6EF949" w14:textId="77777777" w:rsidR="00696BD9" w:rsidRPr="003230B7" w:rsidRDefault="00696BD9" w:rsidP="00696BD9">
            <w:pPr>
              <w:rPr>
                <w:sz w:val="24"/>
                <w:szCs w:val="24"/>
              </w:rPr>
            </w:pPr>
            <w:r w:rsidRPr="003230B7">
              <w:rPr>
                <w:sz w:val="24"/>
                <w:szCs w:val="24"/>
              </w:rPr>
              <w:t xml:space="preserve">    plt.subplot(221)</w:t>
            </w:r>
          </w:p>
          <w:p w14:paraId="025E54CB" w14:textId="77777777" w:rsidR="00696BD9" w:rsidRPr="003230B7" w:rsidRDefault="00696BD9" w:rsidP="00696BD9">
            <w:pPr>
              <w:rPr>
                <w:sz w:val="24"/>
                <w:szCs w:val="24"/>
              </w:rPr>
            </w:pPr>
            <w:r w:rsidRPr="003230B7">
              <w:rPr>
                <w:sz w:val="24"/>
                <w:szCs w:val="24"/>
              </w:rPr>
              <w:t xml:space="preserve">    plt.bar(tmp1.index.values,tmp1.values)</w:t>
            </w:r>
          </w:p>
          <w:p w14:paraId="77E7992E" w14:textId="77777777" w:rsidR="00696BD9" w:rsidRPr="003230B7" w:rsidRDefault="00696BD9" w:rsidP="00696BD9">
            <w:pPr>
              <w:rPr>
                <w:sz w:val="24"/>
                <w:szCs w:val="24"/>
              </w:rPr>
            </w:pPr>
            <w:r w:rsidRPr="003230B7">
              <w:rPr>
                <w:sz w:val="24"/>
                <w:szCs w:val="24"/>
              </w:rPr>
              <w:t xml:space="preserve">    plt.ylim(0,8000)</w:t>
            </w:r>
          </w:p>
          <w:p w14:paraId="0AEC64B7" w14:textId="77777777" w:rsidR="00696BD9" w:rsidRPr="003230B7" w:rsidRDefault="00696BD9" w:rsidP="00696BD9">
            <w:pPr>
              <w:rPr>
                <w:sz w:val="24"/>
                <w:szCs w:val="24"/>
              </w:rPr>
            </w:pPr>
            <w:r w:rsidRPr="003230B7">
              <w:rPr>
                <w:sz w:val="24"/>
                <w:szCs w:val="24"/>
              </w:rPr>
              <w:t xml:space="preserve">    for a, b in zip(tmp1.index.values, tmp1.values):</w:t>
            </w:r>
          </w:p>
          <w:p w14:paraId="29E0735C" w14:textId="77777777" w:rsidR="00696BD9" w:rsidRPr="003230B7" w:rsidRDefault="00696BD9" w:rsidP="00696BD9">
            <w:pPr>
              <w:rPr>
                <w:sz w:val="24"/>
                <w:szCs w:val="24"/>
              </w:rPr>
            </w:pPr>
            <w:r w:rsidRPr="003230B7">
              <w:rPr>
                <w:sz w:val="24"/>
                <w:szCs w:val="24"/>
              </w:rPr>
              <w:t xml:space="preserve">        plt.text(a, b, '%.0f' % b, ha='center', va='bottom', fontsize=8)</w:t>
            </w:r>
          </w:p>
          <w:p w14:paraId="22B650B6" w14:textId="77777777" w:rsidR="00696BD9" w:rsidRPr="003230B7" w:rsidRDefault="00696BD9" w:rsidP="00696BD9">
            <w:pPr>
              <w:rPr>
                <w:sz w:val="24"/>
                <w:szCs w:val="24"/>
              </w:rPr>
            </w:pPr>
            <w:r w:rsidRPr="003230B7">
              <w:rPr>
                <w:sz w:val="24"/>
                <w:szCs w:val="24"/>
              </w:rPr>
              <w:t xml:space="preserve">    plt.title('hair_dryer')</w:t>
            </w:r>
          </w:p>
          <w:p w14:paraId="47432A1D" w14:textId="77777777" w:rsidR="00696BD9" w:rsidRPr="003230B7" w:rsidRDefault="00696BD9" w:rsidP="00696BD9">
            <w:pPr>
              <w:rPr>
                <w:sz w:val="24"/>
                <w:szCs w:val="24"/>
              </w:rPr>
            </w:pPr>
          </w:p>
          <w:p w14:paraId="76B365C3" w14:textId="77777777" w:rsidR="00696BD9" w:rsidRPr="003230B7" w:rsidRDefault="00696BD9" w:rsidP="00696BD9">
            <w:pPr>
              <w:rPr>
                <w:sz w:val="24"/>
                <w:szCs w:val="24"/>
              </w:rPr>
            </w:pPr>
            <w:r w:rsidRPr="003230B7">
              <w:rPr>
                <w:sz w:val="24"/>
                <w:szCs w:val="24"/>
              </w:rPr>
              <w:t xml:space="preserve">    tmp2=microwave.groupby(by='star_rating').count()['customer_id']</w:t>
            </w:r>
          </w:p>
          <w:p w14:paraId="5B53D1C4" w14:textId="77777777" w:rsidR="00696BD9" w:rsidRPr="003230B7" w:rsidRDefault="00696BD9" w:rsidP="00696BD9">
            <w:pPr>
              <w:rPr>
                <w:sz w:val="24"/>
                <w:szCs w:val="24"/>
              </w:rPr>
            </w:pPr>
            <w:r w:rsidRPr="003230B7">
              <w:rPr>
                <w:sz w:val="24"/>
                <w:szCs w:val="24"/>
              </w:rPr>
              <w:t xml:space="preserve">    plt.subplot(222)</w:t>
            </w:r>
          </w:p>
          <w:p w14:paraId="39A323A5" w14:textId="77777777" w:rsidR="00696BD9" w:rsidRPr="003230B7" w:rsidRDefault="00696BD9" w:rsidP="00696BD9">
            <w:pPr>
              <w:rPr>
                <w:sz w:val="24"/>
                <w:szCs w:val="24"/>
              </w:rPr>
            </w:pPr>
            <w:r w:rsidRPr="003230B7">
              <w:rPr>
                <w:sz w:val="24"/>
                <w:szCs w:val="24"/>
              </w:rPr>
              <w:t xml:space="preserve">    plt.ylim(0,800)</w:t>
            </w:r>
          </w:p>
          <w:p w14:paraId="429B49CE" w14:textId="77777777" w:rsidR="00696BD9" w:rsidRPr="003230B7" w:rsidRDefault="00696BD9" w:rsidP="00696BD9">
            <w:pPr>
              <w:rPr>
                <w:sz w:val="24"/>
                <w:szCs w:val="24"/>
              </w:rPr>
            </w:pPr>
            <w:r w:rsidRPr="003230B7">
              <w:rPr>
                <w:sz w:val="24"/>
                <w:szCs w:val="24"/>
              </w:rPr>
              <w:t xml:space="preserve">    plt.bar(tmp2.index.values,tmp2.values)</w:t>
            </w:r>
          </w:p>
          <w:p w14:paraId="5A6B4E02" w14:textId="77777777" w:rsidR="00696BD9" w:rsidRPr="003230B7" w:rsidRDefault="00696BD9" w:rsidP="00696BD9">
            <w:pPr>
              <w:rPr>
                <w:sz w:val="24"/>
                <w:szCs w:val="24"/>
              </w:rPr>
            </w:pPr>
            <w:r w:rsidRPr="003230B7">
              <w:rPr>
                <w:sz w:val="24"/>
                <w:szCs w:val="24"/>
              </w:rPr>
              <w:t xml:space="preserve">    for a, b in zip(tmp2.index.values, tmp2.values):</w:t>
            </w:r>
          </w:p>
          <w:p w14:paraId="619C8B53" w14:textId="77777777" w:rsidR="00696BD9" w:rsidRPr="003230B7" w:rsidRDefault="00696BD9" w:rsidP="00696BD9">
            <w:pPr>
              <w:rPr>
                <w:sz w:val="24"/>
                <w:szCs w:val="24"/>
              </w:rPr>
            </w:pPr>
            <w:r w:rsidRPr="003230B7">
              <w:rPr>
                <w:sz w:val="24"/>
                <w:szCs w:val="24"/>
              </w:rPr>
              <w:t xml:space="preserve">        plt.text(a, b, '%.0f' % b, ha='center', va='bottom', fontsize=8)</w:t>
            </w:r>
          </w:p>
          <w:p w14:paraId="4D99DEDF" w14:textId="77777777" w:rsidR="00696BD9" w:rsidRPr="003230B7" w:rsidRDefault="00696BD9" w:rsidP="00696BD9">
            <w:pPr>
              <w:rPr>
                <w:sz w:val="24"/>
                <w:szCs w:val="24"/>
              </w:rPr>
            </w:pPr>
            <w:r w:rsidRPr="003230B7">
              <w:rPr>
                <w:sz w:val="24"/>
                <w:szCs w:val="24"/>
              </w:rPr>
              <w:t xml:space="preserve">    plt.title('microwave')</w:t>
            </w:r>
          </w:p>
          <w:p w14:paraId="2307E42F" w14:textId="77777777" w:rsidR="00696BD9" w:rsidRPr="003230B7" w:rsidRDefault="00696BD9" w:rsidP="00696BD9">
            <w:pPr>
              <w:rPr>
                <w:sz w:val="24"/>
                <w:szCs w:val="24"/>
              </w:rPr>
            </w:pPr>
          </w:p>
          <w:p w14:paraId="00C9AA62" w14:textId="77777777" w:rsidR="00696BD9" w:rsidRPr="003230B7" w:rsidRDefault="00696BD9" w:rsidP="00696BD9">
            <w:pPr>
              <w:rPr>
                <w:sz w:val="24"/>
                <w:szCs w:val="24"/>
              </w:rPr>
            </w:pPr>
            <w:r w:rsidRPr="003230B7">
              <w:rPr>
                <w:sz w:val="24"/>
                <w:szCs w:val="24"/>
              </w:rPr>
              <w:t xml:space="preserve">    tmp3=pacifier.groupby(by='star_rating').count()['customer_id']</w:t>
            </w:r>
          </w:p>
          <w:p w14:paraId="539A13C5" w14:textId="77777777" w:rsidR="00696BD9" w:rsidRPr="003230B7" w:rsidRDefault="00696BD9" w:rsidP="00696BD9">
            <w:pPr>
              <w:rPr>
                <w:sz w:val="24"/>
                <w:szCs w:val="24"/>
              </w:rPr>
            </w:pPr>
            <w:r w:rsidRPr="003230B7">
              <w:rPr>
                <w:sz w:val="24"/>
                <w:szCs w:val="24"/>
              </w:rPr>
              <w:t xml:space="preserve">    plt.subplot(212)</w:t>
            </w:r>
          </w:p>
          <w:p w14:paraId="58F53FD0" w14:textId="77777777" w:rsidR="00696BD9" w:rsidRPr="003230B7" w:rsidRDefault="00696BD9" w:rsidP="00696BD9">
            <w:pPr>
              <w:rPr>
                <w:sz w:val="24"/>
                <w:szCs w:val="24"/>
              </w:rPr>
            </w:pPr>
            <w:r w:rsidRPr="003230B7">
              <w:rPr>
                <w:sz w:val="24"/>
                <w:szCs w:val="24"/>
              </w:rPr>
              <w:t xml:space="preserve">    plt.ylim(0,14000)</w:t>
            </w:r>
          </w:p>
          <w:p w14:paraId="539DEC4C" w14:textId="77777777" w:rsidR="00696BD9" w:rsidRPr="003230B7" w:rsidRDefault="00696BD9" w:rsidP="00696BD9">
            <w:pPr>
              <w:rPr>
                <w:sz w:val="24"/>
                <w:szCs w:val="24"/>
              </w:rPr>
            </w:pPr>
            <w:r w:rsidRPr="003230B7">
              <w:rPr>
                <w:sz w:val="24"/>
                <w:szCs w:val="24"/>
              </w:rPr>
              <w:t xml:space="preserve">    plt.bar(tmp3.index.values,tmp3.values)</w:t>
            </w:r>
          </w:p>
          <w:p w14:paraId="6C7F025D" w14:textId="77777777" w:rsidR="00696BD9" w:rsidRPr="003230B7" w:rsidRDefault="00696BD9" w:rsidP="00696BD9">
            <w:pPr>
              <w:rPr>
                <w:sz w:val="24"/>
                <w:szCs w:val="24"/>
              </w:rPr>
            </w:pPr>
            <w:r w:rsidRPr="003230B7">
              <w:rPr>
                <w:sz w:val="24"/>
                <w:szCs w:val="24"/>
              </w:rPr>
              <w:t xml:space="preserve">    for a, b in zip(tmp3.index.values, tmp3.values):</w:t>
            </w:r>
          </w:p>
          <w:p w14:paraId="5F8A930F" w14:textId="77777777" w:rsidR="00696BD9" w:rsidRPr="003230B7" w:rsidRDefault="00696BD9" w:rsidP="00696BD9">
            <w:pPr>
              <w:rPr>
                <w:sz w:val="24"/>
                <w:szCs w:val="24"/>
              </w:rPr>
            </w:pPr>
            <w:r w:rsidRPr="003230B7">
              <w:rPr>
                <w:sz w:val="24"/>
                <w:szCs w:val="24"/>
              </w:rPr>
              <w:t xml:space="preserve">        plt.text(a, b, '%.0f' % b, ha='center', va='bottom', fontsize=8)</w:t>
            </w:r>
          </w:p>
          <w:p w14:paraId="6238883B" w14:textId="77777777" w:rsidR="00696BD9" w:rsidRPr="003230B7" w:rsidRDefault="00696BD9" w:rsidP="00696BD9">
            <w:pPr>
              <w:rPr>
                <w:sz w:val="24"/>
                <w:szCs w:val="24"/>
              </w:rPr>
            </w:pPr>
            <w:r w:rsidRPr="003230B7">
              <w:rPr>
                <w:sz w:val="24"/>
                <w:szCs w:val="24"/>
              </w:rPr>
              <w:t xml:space="preserve">    plt.title('pacifier')</w:t>
            </w:r>
          </w:p>
          <w:p w14:paraId="2DCF1AD9" w14:textId="77777777" w:rsidR="00696BD9" w:rsidRPr="003230B7" w:rsidRDefault="00696BD9" w:rsidP="00696BD9">
            <w:pPr>
              <w:rPr>
                <w:sz w:val="24"/>
                <w:szCs w:val="24"/>
              </w:rPr>
            </w:pPr>
            <w:r w:rsidRPr="003230B7">
              <w:rPr>
                <w:sz w:val="24"/>
                <w:szCs w:val="24"/>
              </w:rPr>
              <w:t xml:space="preserve">    plt.show()</w:t>
            </w:r>
          </w:p>
          <w:p w14:paraId="7D45C162" w14:textId="77777777" w:rsidR="00696BD9" w:rsidRPr="003230B7" w:rsidRDefault="00696BD9" w:rsidP="00696BD9">
            <w:pPr>
              <w:rPr>
                <w:sz w:val="24"/>
                <w:szCs w:val="24"/>
              </w:rPr>
            </w:pPr>
            <w:r w:rsidRPr="003230B7">
              <w:rPr>
                <w:sz w:val="24"/>
                <w:szCs w:val="24"/>
              </w:rPr>
              <w:t># fig_star_rating_count()</w:t>
            </w:r>
          </w:p>
          <w:p w14:paraId="7818C289" w14:textId="77777777" w:rsidR="00696BD9" w:rsidRPr="003230B7" w:rsidRDefault="00696BD9" w:rsidP="00696BD9">
            <w:pPr>
              <w:rPr>
                <w:sz w:val="24"/>
                <w:szCs w:val="24"/>
              </w:rPr>
            </w:pPr>
          </w:p>
          <w:p w14:paraId="68EBFE60" w14:textId="77777777" w:rsidR="00696BD9" w:rsidRPr="003230B7" w:rsidRDefault="00696BD9" w:rsidP="00696BD9">
            <w:pPr>
              <w:rPr>
                <w:sz w:val="24"/>
                <w:szCs w:val="24"/>
              </w:rPr>
            </w:pPr>
            <w:r w:rsidRPr="003230B7">
              <w:rPr>
                <w:sz w:val="24"/>
                <w:szCs w:val="24"/>
              </w:rPr>
              <w:t>def fig_time():</w:t>
            </w:r>
          </w:p>
          <w:p w14:paraId="408A8569" w14:textId="77777777" w:rsidR="00696BD9" w:rsidRPr="003230B7" w:rsidRDefault="00696BD9" w:rsidP="00696BD9">
            <w:pPr>
              <w:rPr>
                <w:sz w:val="24"/>
                <w:szCs w:val="24"/>
              </w:rPr>
            </w:pPr>
            <w:r w:rsidRPr="003230B7">
              <w:rPr>
                <w:sz w:val="24"/>
                <w:szCs w:val="24"/>
              </w:rPr>
              <w:t xml:space="preserve">    # print(hair_dryer.groupby('product_id').count()['customer_id'].describe())</w:t>
            </w:r>
          </w:p>
          <w:p w14:paraId="1D2CF380" w14:textId="77777777" w:rsidR="00696BD9" w:rsidRPr="003230B7" w:rsidRDefault="00696BD9" w:rsidP="00696BD9">
            <w:pPr>
              <w:rPr>
                <w:sz w:val="24"/>
                <w:szCs w:val="24"/>
              </w:rPr>
            </w:pPr>
            <w:r w:rsidRPr="003230B7">
              <w:rPr>
                <w:sz w:val="24"/>
                <w:szCs w:val="24"/>
              </w:rPr>
              <w:t xml:space="preserve">    # hair_dryer1=hair_dryer[hair_dryer['review_date']&gt;pd.to_datetime('1/1/2013',format='%m/%d/%Y')]</w:t>
            </w:r>
          </w:p>
          <w:p w14:paraId="60862D9F" w14:textId="77777777" w:rsidR="00696BD9" w:rsidRPr="003230B7" w:rsidRDefault="00696BD9" w:rsidP="00696BD9">
            <w:pPr>
              <w:rPr>
                <w:sz w:val="24"/>
                <w:szCs w:val="24"/>
              </w:rPr>
            </w:pPr>
            <w:r w:rsidRPr="003230B7">
              <w:rPr>
                <w:sz w:val="24"/>
                <w:szCs w:val="24"/>
              </w:rPr>
              <w:t xml:space="preserve">    y1=hair_dryer.groupby(['year','month']).count()['customer_id']</w:t>
            </w:r>
          </w:p>
          <w:p w14:paraId="1691087A" w14:textId="77777777" w:rsidR="00696BD9" w:rsidRPr="003230B7" w:rsidRDefault="00696BD9" w:rsidP="00696BD9">
            <w:pPr>
              <w:rPr>
                <w:sz w:val="24"/>
                <w:szCs w:val="24"/>
              </w:rPr>
            </w:pPr>
            <w:r w:rsidRPr="003230B7">
              <w:rPr>
                <w:sz w:val="24"/>
                <w:szCs w:val="24"/>
              </w:rPr>
              <w:t xml:space="preserve">    y2 = microwave.groupby (['year','month']).count ()['customer_id']</w:t>
            </w:r>
          </w:p>
          <w:p w14:paraId="54FEF062" w14:textId="77777777" w:rsidR="00696BD9" w:rsidRPr="003230B7" w:rsidRDefault="00696BD9" w:rsidP="00696BD9">
            <w:pPr>
              <w:rPr>
                <w:sz w:val="24"/>
                <w:szCs w:val="24"/>
              </w:rPr>
            </w:pPr>
            <w:r w:rsidRPr="003230B7">
              <w:rPr>
                <w:sz w:val="24"/>
                <w:szCs w:val="24"/>
              </w:rPr>
              <w:t xml:space="preserve">    y3 = pacifier.groupby (['year','month']).count ()['customer_id']</w:t>
            </w:r>
          </w:p>
          <w:p w14:paraId="5358C50E" w14:textId="77777777" w:rsidR="00696BD9" w:rsidRPr="003230B7" w:rsidRDefault="00696BD9" w:rsidP="00696BD9">
            <w:pPr>
              <w:rPr>
                <w:sz w:val="24"/>
                <w:szCs w:val="24"/>
              </w:rPr>
            </w:pPr>
            <w:r w:rsidRPr="003230B7">
              <w:rPr>
                <w:sz w:val="24"/>
                <w:szCs w:val="24"/>
              </w:rPr>
              <w:t xml:space="preserve">    x=[]</w:t>
            </w:r>
          </w:p>
          <w:p w14:paraId="0F8C81AE" w14:textId="77777777" w:rsidR="00696BD9" w:rsidRPr="003230B7" w:rsidRDefault="00696BD9" w:rsidP="00696BD9">
            <w:pPr>
              <w:rPr>
                <w:sz w:val="24"/>
                <w:szCs w:val="24"/>
              </w:rPr>
            </w:pPr>
            <w:r w:rsidRPr="003230B7">
              <w:rPr>
                <w:sz w:val="24"/>
                <w:szCs w:val="24"/>
              </w:rPr>
              <w:t xml:space="preserve">    for i in range(2002,2016):</w:t>
            </w:r>
          </w:p>
          <w:p w14:paraId="1C57B0A7" w14:textId="77777777" w:rsidR="00696BD9" w:rsidRPr="003230B7" w:rsidRDefault="00696BD9" w:rsidP="00696BD9">
            <w:pPr>
              <w:rPr>
                <w:sz w:val="24"/>
                <w:szCs w:val="24"/>
              </w:rPr>
            </w:pPr>
            <w:r w:rsidRPr="003230B7">
              <w:rPr>
                <w:sz w:val="24"/>
                <w:szCs w:val="24"/>
              </w:rPr>
              <w:t xml:space="preserve">        for j in range(1,13):</w:t>
            </w:r>
          </w:p>
          <w:p w14:paraId="6B20B23C" w14:textId="77777777" w:rsidR="00696BD9" w:rsidRPr="003230B7" w:rsidRDefault="00696BD9" w:rsidP="00696BD9">
            <w:pPr>
              <w:rPr>
                <w:sz w:val="24"/>
                <w:szCs w:val="24"/>
              </w:rPr>
            </w:pPr>
            <w:r w:rsidRPr="003230B7">
              <w:rPr>
                <w:sz w:val="24"/>
                <w:szCs w:val="24"/>
              </w:rPr>
              <w:t xml:space="preserve">            x.append((i,j))</w:t>
            </w:r>
          </w:p>
          <w:p w14:paraId="60629125" w14:textId="77777777" w:rsidR="00696BD9" w:rsidRPr="003230B7" w:rsidRDefault="00696BD9" w:rsidP="00696BD9">
            <w:pPr>
              <w:rPr>
                <w:sz w:val="24"/>
                <w:szCs w:val="24"/>
              </w:rPr>
            </w:pPr>
            <w:r w:rsidRPr="003230B7">
              <w:rPr>
                <w:sz w:val="24"/>
                <w:szCs w:val="24"/>
              </w:rPr>
              <w:t xml:space="preserve">    x.pop(-1)</w:t>
            </w:r>
          </w:p>
          <w:p w14:paraId="40672144" w14:textId="77777777" w:rsidR="00696BD9" w:rsidRPr="003230B7" w:rsidRDefault="00696BD9" w:rsidP="00696BD9">
            <w:pPr>
              <w:rPr>
                <w:sz w:val="24"/>
                <w:szCs w:val="24"/>
              </w:rPr>
            </w:pPr>
            <w:r w:rsidRPr="003230B7">
              <w:rPr>
                <w:sz w:val="24"/>
                <w:szCs w:val="24"/>
              </w:rPr>
              <w:t xml:space="preserve">    x.pop(-1)</w:t>
            </w:r>
          </w:p>
          <w:p w14:paraId="4F740BF6" w14:textId="77777777" w:rsidR="00696BD9" w:rsidRPr="003230B7" w:rsidRDefault="00696BD9" w:rsidP="00696BD9">
            <w:pPr>
              <w:rPr>
                <w:sz w:val="24"/>
                <w:szCs w:val="24"/>
              </w:rPr>
            </w:pPr>
            <w:r w:rsidRPr="003230B7">
              <w:rPr>
                <w:sz w:val="24"/>
                <w:szCs w:val="24"/>
              </w:rPr>
              <w:t xml:space="preserve">    x.pop(-1)</w:t>
            </w:r>
          </w:p>
          <w:p w14:paraId="31FBC98A" w14:textId="77777777" w:rsidR="00696BD9" w:rsidRPr="003230B7" w:rsidRDefault="00696BD9" w:rsidP="00696BD9">
            <w:pPr>
              <w:rPr>
                <w:sz w:val="24"/>
                <w:szCs w:val="24"/>
              </w:rPr>
            </w:pPr>
            <w:r w:rsidRPr="003230B7">
              <w:rPr>
                <w:sz w:val="24"/>
                <w:szCs w:val="24"/>
              </w:rPr>
              <w:t xml:space="preserve">    x.pop(-1)</w:t>
            </w:r>
          </w:p>
          <w:p w14:paraId="236F7F90" w14:textId="77777777" w:rsidR="00696BD9" w:rsidRPr="003230B7" w:rsidRDefault="00696BD9" w:rsidP="00696BD9">
            <w:pPr>
              <w:rPr>
                <w:sz w:val="24"/>
                <w:szCs w:val="24"/>
              </w:rPr>
            </w:pPr>
            <w:r w:rsidRPr="003230B7">
              <w:rPr>
                <w:sz w:val="24"/>
                <w:szCs w:val="24"/>
              </w:rPr>
              <w:t xml:space="preserve">    tmp=[]</w:t>
            </w:r>
          </w:p>
          <w:p w14:paraId="077D7548" w14:textId="77777777" w:rsidR="00696BD9" w:rsidRPr="003230B7" w:rsidRDefault="00696BD9" w:rsidP="00696BD9">
            <w:pPr>
              <w:rPr>
                <w:sz w:val="24"/>
                <w:szCs w:val="24"/>
              </w:rPr>
            </w:pPr>
            <w:r w:rsidRPr="003230B7">
              <w:rPr>
                <w:sz w:val="24"/>
                <w:szCs w:val="24"/>
              </w:rPr>
              <w:lastRenderedPageBreak/>
              <w:t xml:space="preserve">    for i in x:</w:t>
            </w:r>
          </w:p>
          <w:p w14:paraId="730906F2" w14:textId="77777777" w:rsidR="00696BD9" w:rsidRPr="003230B7" w:rsidRDefault="00696BD9" w:rsidP="00696BD9">
            <w:pPr>
              <w:rPr>
                <w:sz w:val="24"/>
                <w:szCs w:val="24"/>
              </w:rPr>
            </w:pPr>
            <w:r w:rsidRPr="003230B7">
              <w:rPr>
                <w:sz w:val="24"/>
                <w:szCs w:val="24"/>
              </w:rPr>
              <w:t xml:space="preserve">        if i in list(y1.index.values):</w:t>
            </w:r>
          </w:p>
          <w:p w14:paraId="3C5C702B" w14:textId="77777777" w:rsidR="00696BD9" w:rsidRPr="003230B7" w:rsidRDefault="00696BD9" w:rsidP="00696BD9">
            <w:pPr>
              <w:rPr>
                <w:sz w:val="24"/>
                <w:szCs w:val="24"/>
              </w:rPr>
            </w:pPr>
            <w:r w:rsidRPr="003230B7">
              <w:rPr>
                <w:sz w:val="24"/>
                <w:szCs w:val="24"/>
              </w:rPr>
              <w:t xml:space="preserve">            tmp.append(y1.loc[i])</w:t>
            </w:r>
          </w:p>
          <w:p w14:paraId="4147FE02" w14:textId="77777777" w:rsidR="00696BD9" w:rsidRPr="003230B7" w:rsidRDefault="00696BD9" w:rsidP="00696BD9">
            <w:pPr>
              <w:rPr>
                <w:sz w:val="24"/>
                <w:szCs w:val="24"/>
              </w:rPr>
            </w:pPr>
            <w:r w:rsidRPr="003230B7">
              <w:rPr>
                <w:sz w:val="24"/>
                <w:szCs w:val="24"/>
              </w:rPr>
              <w:t xml:space="preserve">        else:</w:t>
            </w:r>
          </w:p>
          <w:p w14:paraId="01E86B25" w14:textId="77777777" w:rsidR="00696BD9" w:rsidRPr="003230B7" w:rsidRDefault="00696BD9" w:rsidP="00696BD9">
            <w:pPr>
              <w:rPr>
                <w:sz w:val="24"/>
                <w:szCs w:val="24"/>
              </w:rPr>
            </w:pPr>
            <w:r w:rsidRPr="003230B7">
              <w:rPr>
                <w:sz w:val="24"/>
                <w:szCs w:val="24"/>
              </w:rPr>
              <w:t xml:space="preserve">            tmp.append(0)</w:t>
            </w:r>
          </w:p>
          <w:p w14:paraId="4C632ACE" w14:textId="77777777" w:rsidR="00696BD9" w:rsidRPr="003230B7" w:rsidRDefault="00696BD9" w:rsidP="00696BD9">
            <w:pPr>
              <w:rPr>
                <w:sz w:val="24"/>
                <w:szCs w:val="24"/>
              </w:rPr>
            </w:pPr>
            <w:r w:rsidRPr="003230B7">
              <w:rPr>
                <w:sz w:val="24"/>
                <w:szCs w:val="24"/>
              </w:rPr>
              <w:t xml:space="preserve">    y1=tmp</w:t>
            </w:r>
          </w:p>
          <w:p w14:paraId="136DFBCE" w14:textId="77777777" w:rsidR="00696BD9" w:rsidRPr="003230B7" w:rsidRDefault="00696BD9" w:rsidP="00696BD9">
            <w:pPr>
              <w:rPr>
                <w:sz w:val="24"/>
                <w:szCs w:val="24"/>
              </w:rPr>
            </w:pPr>
            <w:r w:rsidRPr="003230B7">
              <w:rPr>
                <w:sz w:val="24"/>
                <w:szCs w:val="24"/>
              </w:rPr>
              <w:t xml:space="preserve">    tmp = []</w:t>
            </w:r>
          </w:p>
          <w:p w14:paraId="7D61C594" w14:textId="77777777" w:rsidR="00696BD9" w:rsidRPr="003230B7" w:rsidRDefault="00696BD9" w:rsidP="00696BD9">
            <w:pPr>
              <w:rPr>
                <w:sz w:val="24"/>
                <w:szCs w:val="24"/>
              </w:rPr>
            </w:pPr>
            <w:r w:rsidRPr="003230B7">
              <w:rPr>
                <w:sz w:val="24"/>
                <w:szCs w:val="24"/>
              </w:rPr>
              <w:t xml:space="preserve">    for i in x:</w:t>
            </w:r>
          </w:p>
          <w:p w14:paraId="2AE5C45D" w14:textId="77777777" w:rsidR="00696BD9" w:rsidRPr="003230B7" w:rsidRDefault="00696BD9" w:rsidP="00696BD9">
            <w:pPr>
              <w:rPr>
                <w:sz w:val="24"/>
                <w:szCs w:val="24"/>
              </w:rPr>
            </w:pPr>
            <w:r w:rsidRPr="003230B7">
              <w:rPr>
                <w:sz w:val="24"/>
                <w:szCs w:val="24"/>
              </w:rPr>
              <w:t xml:space="preserve">        if i in list(y2.index.values):</w:t>
            </w:r>
          </w:p>
          <w:p w14:paraId="4BAAF887" w14:textId="77777777" w:rsidR="00696BD9" w:rsidRPr="003230B7" w:rsidRDefault="00696BD9" w:rsidP="00696BD9">
            <w:pPr>
              <w:rPr>
                <w:sz w:val="24"/>
                <w:szCs w:val="24"/>
              </w:rPr>
            </w:pPr>
            <w:r w:rsidRPr="003230B7">
              <w:rPr>
                <w:sz w:val="24"/>
                <w:szCs w:val="24"/>
              </w:rPr>
              <w:t xml:space="preserve">            tmp.append (y2[i])</w:t>
            </w:r>
          </w:p>
          <w:p w14:paraId="790D3D96" w14:textId="77777777" w:rsidR="00696BD9" w:rsidRPr="003230B7" w:rsidRDefault="00696BD9" w:rsidP="00696BD9">
            <w:pPr>
              <w:rPr>
                <w:sz w:val="24"/>
                <w:szCs w:val="24"/>
              </w:rPr>
            </w:pPr>
            <w:r w:rsidRPr="003230B7">
              <w:rPr>
                <w:sz w:val="24"/>
                <w:szCs w:val="24"/>
              </w:rPr>
              <w:t xml:space="preserve">        else:</w:t>
            </w:r>
          </w:p>
          <w:p w14:paraId="0C00AEF0" w14:textId="77777777" w:rsidR="00696BD9" w:rsidRPr="003230B7" w:rsidRDefault="00696BD9" w:rsidP="00696BD9">
            <w:pPr>
              <w:rPr>
                <w:sz w:val="24"/>
                <w:szCs w:val="24"/>
              </w:rPr>
            </w:pPr>
            <w:r w:rsidRPr="003230B7">
              <w:rPr>
                <w:sz w:val="24"/>
                <w:szCs w:val="24"/>
              </w:rPr>
              <w:t xml:space="preserve">            tmp.append (0)</w:t>
            </w:r>
          </w:p>
          <w:p w14:paraId="1143E204" w14:textId="77777777" w:rsidR="00696BD9" w:rsidRPr="003230B7" w:rsidRDefault="00696BD9" w:rsidP="00696BD9">
            <w:pPr>
              <w:rPr>
                <w:sz w:val="24"/>
                <w:szCs w:val="24"/>
              </w:rPr>
            </w:pPr>
            <w:r w:rsidRPr="003230B7">
              <w:rPr>
                <w:sz w:val="24"/>
                <w:szCs w:val="24"/>
              </w:rPr>
              <w:t xml:space="preserve">    y2=tmp</w:t>
            </w:r>
          </w:p>
          <w:p w14:paraId="74426919" w14:textId="77777777" w:rsidR="00696BD9" w:rsidRPr="003230B7" w:rsidRDefault="00696BD9" w:rsidP="00696BD9">
            <w:pPr>
              <w:rPr>
                <w:sz w:val="24"/>
                <w:szCs w:val="24"/>
              </w:rPr>
            </w:pPr>
            <w:r w:rsidRPr="003230B7">
              <w:rPr>
                <w:sz w:val="24"/>
                <w:szCs w:val="24"/>
              </w:rPr>
              <w:t xml:space="preserve">    tmp = []</w:t>
            </w:r>
          </w:p>
          <w:p w14:paraId="32C6E662" w14:textId="77777777" w:rsidR="00696BD9" w:rsidRPr="003230B7" w:rsidRDefault="00696BD9" w:rsidP="00696BD9">
            <w:pPr>
              <w:rPr>
                <w:sz w:val="24"/>
                <w:szCs w:val="24"/>
              </w:rPr>
            </w:pPr>
            <w:r w:rsidRPr="003230B7">
              <w:rPr>
                <w:sz w:val="24"/>
                <w:szCs w:val="24"/>
              </w:rPr>
              <w:t xml:space="preserve">    for i in x:</w:t>
            </w:r>
          </w:p>
          <w:p w14:paraId="138112A6" w14:textId="77777777" w:rsidR="00696BD9" w:rsidRPr="003230B7" w:rsidRDefault="00696BD9" w:rsidP="00696BD9">
            <w:pPr>
              <w:rPr>
                <w:sz w:val="24"/>
                <w:szCs w:val="24"/>
              </w:rPr>
            </w:pPr>
            <w:r w:rsidRPr="003230B7">
              <w:rPr>
                <w:sz w:val="24"/>
                <w:szCs w:val="24"/>
              </w:rPr>
              <w:t xml:space="preserve">        if i in list(y3.index.values):</w:t>
            </w:r>
          </w:p>
          <w:p w14:paraId="59B52400" w14:textId="77777777" w:rsidR="00696BD9" w:rsidRPr="003230B7" w:rsidRDefault="00696BD9" w:rsidP="00696BD9">
            <w:pPr>
              <w:rPr>
                <w:sz w:val="24"/>
                <w:szCs w:val="24"/>
              </w:rPr>
            </w:pPr>
            <w:r w:rsidRPr="003230B7">
              <w:rPr>
                <w:sz w:val="24"/>
                <w:szCs w:val="24"/>
              </w:rPr>
              <w:t xml:space="preserve">            tmp.append (y3[i])</w:t>
            </w:r>
          </w:p>
          <w:p w14:paraId="1532E899" w14:textId="77777777" w:rsidR="00696BD9" w:rsidRPr="003230B7" w:rsidRDefault="00696BD9" w:rsidP="00696BD9">
            <w:pPr>
              <w:rPr>
                <w:sz w:val="24"/>
                <w:szCs w:val="24"/>
              </w:rPr>
            </w:pPr>
            <w:r w:rsidRPr="003230B7">
              <w:rPr>
                <w:sz w:val="24"/>
                <w:szCs w:val="24"/>
              </w:rPr>
              <w:t xml:space="preserve">        else:</w:t>
            </w:r>
          </w:p>
          <w:p w14:paraId="5D11EBD4" w14:textId="77777777" w:rsidR="00696BD9" w:rsidRPr="003230B7" w:rsidRDefault="00696BD9" w:rsidP="00696BD9">
            <w:pPr>
              <w:rPr>
                <w:sz w:val="24"/>
                <w:szCs w:val="24"/>
              </w:rPr>
            </w:pPr>
            <w:r w:rsidRPr="003230B7">
              <w:rPr>
                <w:sz w:val="24"/>
                <w:szCs w:val="24"/>
              </w:rPr>
              <w:t xml:space="preserve">            tmp.append (0)</w:t>
            </w:r>
          </w:p>
          <w:p w14:paraId="13911157" w14:textId="77777777" w:rsidR="00696BD9" w:rsidRPr="003230B7" w:rsidRDefault="00696BD9" w:rsidP="00696BD9">
            <w:pPr>
              <w:rPr>
                <w:sz w:val="24"/>
                <w:szCs w:val="24"/>
              </w:rPr>
            </w:pPr>
            <w:r w:rsidRPr="003230B7">
              <w:rPr>
                <w:sz w:val="24"/>
                <w:szCs w:val="24"/>
              </w:rPr>
              <w:t xml:space="preserve">    y3=tmp</w:t>
            </w:r>
          </w:p>
          <w:p w14:paraId="3F52EA9B" w14:textId="77777777" w:rsidR="00696BD9" w:rsidRPr="003230B7" w:rsidRDefault="00696BD9" w:rsidP="00696BD9">
            <w:pPr>
              <w:rPr>
                <w:sz w:val="24"/>
                <w:szCs w:val="24"/>
              </w:rPr>
            </w:pPr>
          </w:p>
          <w:p w14:paraId="6AFF1865" w14:textId="77777777" w:rsidR="00696BD9" w:rsidRPr="003230B7" w:rsidRDefault="00696BD9" w:rsidP="00696BD9">
            <w:pPr>
              <w:rPr>
                <w:sz w:val="24"/>
                <w:szCs w:val="24"/>
              </w:rPr>
            </w:pPr>
            <w:r w:rsidRPr="003230B7">
              <w:rPr>
                <w:sz w:val="24"/>
                <w:szCs w:val="24"/>
              </w:rPr>
              <w:t xml:space="preserve">    x=[str(item[0])+'/'+str(item[1]) for item in x]</w:t>
            </w:r>
          </w:p>
          <w:p w14:paraId="5757BD98" w14:textId="77777777" w:rsidR="00696BD9" w:rsidRPr="003230B7" w:rsidRDefault="00696BD9" w:rsidP="00696BD9">
            <w:pPr>
              <w:rPr>
                <w:sz w:val="24"/>
                <w:szCs w:val="24"/>
              </w:rPr>
            </w:pPr>
            <w:r w:rsidRPr="003230B7">
              <w:rPr>
                <w:sz w:val="24"/>
                <w:szCs w:val="24"/>
              </w:rPr>
              <w:t xml:space="preserve">    plt.figure(figsize=(20,10))</w:t>
            </w:r>
          </w:p>
          <w:p w14:paraId="5C11676E" w14:textId="77777777" w:rsidR="00696BD9" w:rsidRPr="003230B7" w:rsidRDefault="00696BD9" w:rsidP="00696BD9">
            <w:pPr>
              <w:rPr>
                <w:sz w:val="24"/>
                <w:szCs w:val="24"/>
              </w:rPr>
            </w:pPr>
            <w:r w:rsidRPr="003230B7">
              <w:rPr>
                <w:sz w:val="24"/>
                <w:szCs w:val="24"/>
              </w:rPr>
              <w:t xml:space="preserve">    plt.plot(x,y1)</w:t>
            </w:r>
          </w:p>
          <w:p w14:paraId="22B9C06D" w14:textId="77777777" w:rsidR="00696BD9" w:rsidRPr="003230B7" w:rsidRDefault="00696BD9" w:rsidP="00696BD9">
            <w:pPr>
              <w:rPr>
                <w:sz w:val="24"/>
                <w:szCs w:val="24"/>
              </w:rPr>
            </w:pPr>
            <w:r w:rsidRPr="003230B7">
              <w:rPr>
                <w:sz w:val="24"/>
                <w:szCs w:val="24"/>
              </w:rPr>
              <w:t xml:space="preserve">    plt.plot(x,y2)</w:t>
            </w:r>
          </w:p>
          <w:p w14:paraId="4B17EACA" w14:textId="77777777" w:rsidR="00696BD9" w:rsidRPr="003230B7" w:rsidRDefault="00696BD9" w:rsidP="00696BD9">
            <w:pPr>
              <w:rPr>
                <w:sz w:val="24"/>
                <w:szCs w:val="24"/>
              </w:rPr>
            </w:pPr>
            <w:r w:rsidRPr="003230B7">
              <w:rPr>
                <w:sz w:val="24"/>
                <w:szCs w:val="24"/>
              </w:rPr>
              <w:t xml:space="preserve">    plt.plot(x,y3)</w:t>
            </w:r>
          </w:p>
          <w:p w14:paraId="6F973560" w14:textId="77777777" w:rsidR="00696BD9" w:rsidRPr="003230B7" w:rsidRDefault="00696BD9" w:rsidP="00696BD9">
            <w:pPr>
              <w:rPr>
                <w:sz w:val="24"/>
                <w:szCs w:val="24"/>
              </w:rPr>
            </w:pPr>
            <w:r w:rsidRPr="003230B7">
              <w:rPr>
                <w:sz w:val="24"/>
                <w:szCs w:val="24"/>
              </w:rPr>
              <w:t xml:space="preserve">    plt.xticks (size='small', rotation=90, fontsize=8)</w:t>
            </w:r>
          </w:p>
          <w:p w14:paraId="16E79698" w14:textId="77777777" w:rsidR="00696BD9" w:rsidRPr="003230B7" w:rsidRDefault="00696BD9" w:rsidP="00696BD9">
            <w:pPr>
              <w:rPr>
                <w:sz w:val="24"/>
                <w:szCs w:val="24"/>
              </w:rPr>
            </w:pPr>
            <w:r w:rsidRPr="003230B7">
              <w:rPr>
                <w:sz w:val="24"/>
                <w:szCs w:val="24"/>
              </w:rPr>
              <w:t xml:space="preserve">    plt.legend(['hair_dryer','microwave','pacifier'],loc = 'best')</w:t>
            </w:r>
          </w:p>
          <w:p w14:paraId="4D88FC4A" w14:textId="77777777" w:rsidR="00696BD9" w:rsidRPr="003230B7" w:rsidRDefault="00696BD9" w:rsidP="00696BD9">
            <w:pPr>
              <w:rPr>
                <w:sz w:val="24"/>
                <w:szCs w:val="24"/>
              </w:rPr>
            </w:pPr>
            <w:r w:rsidRPr="003230B7">
              <w:rPr>
                <w:sz w:val="24"/>
                <w:szCs w:val="24"/>
              </w:rPr>
              <w:t xml:space="preserve">    plt.show ()</w:t>
            </w:r>
          </w:p>
          <w:p w14:paraId="1B439021" w14:textId="77777777" w:rsidR="00696BD9" w:rsidRPr="003230B7" w:rsidRDefault="00696BD9" w:rsidP="00696BD9">
            <w:pPr>
              <w:rPr>
                <w:sz w:val="24"/>
                <w:szCs w:val="24"/>
              </w:rPr>
            </w:pPr>
            <w:r w:rsidRPr="003230B7">
              <w:rPr>
                <w:sz w:val="24"/>
                <w:szCs w:val="24"/>
              </w:rPr>
              <w:t xml:space="preserve">    print (tmp)</w:t>
            </w:r>
          </w:p>
          <w:p w14:paraId="09FD1563" w14:textId="77777777" w:rsidR="00696BD9" w:rsidRPr="003230B7" w:rsidRDefault="00696BD9" w:rsidP="00696BD9">
            <w:pPr>
              <w:rPr>
                <w:sz w:val="24"/>
                <w:szCs w:val="24"/>
              </w:rPr>
            </w:pPr>
            <w:r w:rsidRPr="003230B7">
              <w:rPr>
                <w:sz w:val="24"/>
                <w:szCs w:val="24"/>
              </w:rPr>
              <w:t>fig_time()</w:t>
            </w:r>
          </w:p>
          <w:p w14:paraId="4D2A30CF" w14:textId="77777777" w:rsidR="00696BD9" w:rsidRPr="003230B7" w:rsidRDefault="00696BD9" w:rsidP="00696BD9">
            <w:pPr>
              <w:rPr>
                <w:sz w:val="24"/>
                <w:szCs w:val="24"/>
              </w:rPr>
            </w:pPr>
            <w:r w:rsidRPr="003230B7">
              <w:rPr>
                <w:sz w:val="24"/>
                <w:szCs w:val="24"/>
              </w:rPr>
              <w:t># test1=hair_dryer[hair_dryer['product_id']=='B003V264WW']</w:t>
            </w:r>
          </w:p>
          <w:p w14:paraId="669F57BA" w14:textId="77777777" w:rsidR="00696BD9" w:rsidRPr="003230B7" w:rsidRDefault="00696BD9" w:rsidP="00696BD9">
            <w:pPr>
              <w:rPr>
                <w:sz w:val="24"/>
                <w:szCs w:val="24"/>
              </w:rPr>
            </w:pPr>
            <w:r w:rsidRPr="003230B7">
              <w:rPr>
                <w:sz w:val="24"/>
                <w:szCs w:val="24"/>
              </w:rPr>
              <w:t># print()</w:t>
            </w:r>
          </w:p>
          <w:p w14:paraId="09F5754E" w14:textId="77777777" w:rsidR="00696BD9" w:rsidRPr="003230B7" w:rsidRDefault="00696BD9" w:rsidP="00696BD9">
            <w:pPr>
              <w:rPr>
                <w:sz w:val="24"/>
                <w:szCs w:val="24"/>
              </w:rPr>
            </w:pPr>
          </w:p>
          <w:p w14:paraId="28A1F90B" w14:textId="77777777" w:rsidR="00696BD9" w:rsidRPr="003230B7" w:rsidRDefault="00696BD9" w:rsidP="00696BD9">
            <w:pPr>
              <w:rPr>
                <w:sz w:val="24"/>
                <w:szCs w:val="24"/>
              </w:rPr>
            </w:pPr>
            <w:r w:rsidRPr="003230B7">
              <w:rPr>
                <w:sz w:val="24"/>
                <w:szCs w:val="24"/>
              </w:rPr>
              <w:t># print(hair_dryer.info())</w:t>
            </w:r>
          </w:p>
          <w:p w14:paraId="68DBEE50" w14:textId="77777777" w:rsidR="00696BD9" w:rsidRPr="003230B7" w:rsidRDefault="00696BD9" w:rsidP="00696BD9">
            <w:pPr>
              <w:rPr>
                <w:sz w:val="24"/>
                <w:szCs w:val="24"/>
              </w:rPr>
            </w:pPr>
            <w:r w:rsidRPr="003230B7">
              <w:rPr>
                <w:sz w:val="24"/>
                <w:szCs w:val="24"/>
              </w:rPr>
              <w:t># print(microwave.info())</w:t>
            </w:r>
          </w:p>
          <w:p w14:paraId="585272AA" w14:textId="77777777" w:rsidR="00696BD9" w:rsidRPr="003230B7" w:rsidRDefault="00696BD9" w:rsidP="00696BD9">
            <w:pPr>
              <w:rPr>
                <w:sz w:val="24"/>
                <w:szCs w:val="24"/>
              </w:rPr>
            </w:pPr>
            <w:r w:rsidRPr="003230B7">
              <w:rPr>
                <w:sz w:val="24"/>
                <w:szCs w:val="24"/>
              </w:rPr>
              <w:t># print(pacifier.info())</w:t>
            </w:r>
          </w:p>
          <w:p w14:paraId="6E05CA68" w14:textId="77777777" w:rsidR="00696BD9" w:rsidRPr="003230B7" w:rsidRDefault="00696BD9" w:rsidP="00696BD9">
            <w:pPr>
              <w:rPr>
                <w:sz w:val="24"/>
                <w:szCs w:val="24"/>
              </w:rPr>
            </w:pPr>
            <w:r w:rsidRPr="003230B7">
              <w:rPr>
                <w:sz w:val="24"/>
                <w:szCs w:val="24"/>
              </w:rPr>
              <w:t>#</w:t>
            </w:r>
          </w:p>
          <w:p w14:paraId="6F32F223" w14:textId="77777777" w:rsidR="00696BD9" w:rsidRPr="003230B7" w:rsidRDefault="00696BD9" w:rsidP="00696BD9">
            <w:pPr>
              <w:rPr>
                <w:sz w:val="24"/>
                <w:szCs w:val="24"/>
              </w:rPr>
            </w:pPr>
            <w:r w:rsidRPr="003230B7">
              <w:rPr>
                <w:sz w:val="24"/>
                <w:szCs w:val="24"/>
              </w:rPr>
              <w:t># print(hair_dryer.describe())</w:t>
            </w:r>
          </w:p>
          <w:p w14:paraId="10801A62" w14:textId="77777777" w:rsidR="00696BD9" w:rsidRPr="003230B7" w:rsidRDefault="00696BD9" w:rsidP="00696BD9">
            <w:pPr>
              <w:rPr>
                <w:sz w:val="24"/>
                <w:szCs w:val="24"/>
              </w:rPr>
            </w:pPr>
            <w:r w:rsidRPr="003230B7">
              <w:rPr>
                <w:sz w:val="24"/>
                <w:szCs w:val="24"/>
              </w:rPr>
              <w:t># print(microwave.describe())</w:t>
            </w:r>
          </w:p>
          <w:p w14:paraId="1D80EA36" w14:textId="77777777" w:rsidR="00696BD9" w:rsidRPr="003230B7" w:rsidRDefault="00696BD9" w:rsidP="00696BD9">
            <w:pPr>
              <w:rPr>
                <w:sz w:val="24"/>
                <w:szCs w:val="24"/>
              </w:rPr>
            </w:pPr>
            <w:r w:rsidRPr="003230B7">
              <w:rPr>
                <w:sz w:val="24"/>
                <w:szCs w:val="24"/>
              </w:rPr>
              <w:t># print(pacifier.describe())</w:t>
            </w:r>
          </w:p>
          <w:p w14:paraId="75A5CD77" w14:textId="77777777" w:rsidR="00696BD9" w:rsidRPr="003230B7" w:rsidRDefault="00696BD9" w:rsidP="00696BD9">
            <w:pPr>
              <w:rPr>
                <w:sz w:val="24"/>
                <w:szCs w:val="24"/>
              </w:rPr>
            </w:pPr>
            <w:r w:rsidRPr="003230B7">
              <w:rPr>
                <w:sz w:val="24"/>
                <w:szCs w:val="24"/>
              </w:rPr>
              <w:t xml:space="preserve"># #         :                   ,                           ,       helpful_votes/verified_purchase            ,                           </w:t>
            </w:r>
          </w:p>
          <w:p w14:paraId="74C842BE" w14:textId="77777777" w:rsidR="00696BD9" w:rsidRPr="003230B7" w:rsidRDefault="00696BD9" w:rsidP="00696BD9">
            <w:pPr>
              <w:rPr>
                <w:sz w:val="24"/>
                <w:szCs w:val="24"/>
              </w:rPr>
            </w:pPr>
            <w:r w:rsidRPr="003230B7">
              <w:rPr>
                <w:sz w:val="24"/>
                <w:szCs w:val="24"/>
              </w:rPr>
              <w:t># print(hair_dryer[hair_dryer['verified_purchase']=='Y'].count())</w:t>
            </w:r>
          </w:p>
          <w:p w14:paraId="41B55E3F" w14:textId="77777777" w:rsidR="00696BD9" w:rsidRPr="003230B7" w:rsidRDefault="00696BD9" w:rsidP="00696BD9">
            <w:pPr>
              <w:rPr>
                <w:sz w:val="24"/>
                <w:szCs w:val="24"/>
              </w:rPr>
            </w:pPr>
          </w:p>
          <w:p w14:paraId="65ED6E07" w14:textId="77777777" w:rsidR="00696BD9" w:rsidRPr="003230B7" w:rsidRDefault="00696BD9" w:rsidP="00696BD9">
            <w:pPr>
              <w:rPr>
                <w:sz w:val="24"/>
                <w:szCs w:val="24"/>
              </w:rPr>
            </w:pPr>
            <w:r w:rsidRPr="003230B7">
              <w:rPr>
                <w:sz w:val="24"/>
                <w:szCs w:val="24"/>
              </w:rPr>
              <w:t>print()</w:t>
            </w:r>
          </w:p>
        </w:tc>
      </w:tr>
    </w:tbl>
    <w:p w14:paraId="645A7CD9" w14:textId="77777777" w:rsidR="00696BD9" w:rsidRPr="003230B7" w:rsidRDefault="00696BD9" w:rsidP="00696BD9">
      <w:pPr>
        <w:rPr>
          <w:sz w:val="24"/>
          <w:szCs w:val="24"/>
        </w:rPr>
      </w:pPr>
    </w:p>
    <w:tbl>
      <w:tblPr>
        <w:tblStyle w:val="7"/>
        <w:tblpPr w:leftFromText="180" w:rightFromText="180" w:vertAnchor="page" w:horzAnchor="margin" w:tblpY="1575"/>
        <w:tblW w:w="0" w:type="auto"/>
        <w:tblLook w:val="04A0" w:firstRow="1" w:lastRow="0" w:firstColumn="1" w:lastColumn="0" w:noHBand="0" w:noVBand="1"/>
      </w:tblPr>
      <w:tblGrid>
        <w:gridCol w:w="1746"/>
        <w:gridCol w:w="1564"/>
        <w:gridCol w:w="432"/>
        <w:gridCol w:w="1844"/>
        <w:gridCol w:w="2908"/>
      </w:tblGrid>
      <w:tr w:rsidR="00696BD9" w:rsidRPr="003230B7" w14:paraId="0345EB54" w14:textId="77777777" w:rsidTr="00696BD9">
        <w:tc>
          <w:tcPr>
            <w:tcW w:w="1672" w:type="dxa"/>
          </w:tcPr>
          <w:p w14:paraId="7E7477EE" w14:textId="77777777" w:rsidR="00696BD9" w:rsidRPr="003230B7" w:rsidRDefault="00696BD9" w:rsidP="00696BD9">
            <w:pPr>
              <w:rPr>
                <w:sz w:val="24"/>
                <w:szCs w:val="24"/>
              </w:rPr>
            </w:pPr>
            <w:r w:rsidRPr="003230B7">
              <w:rPr>
                <w:rFonts w:hint="eastAsia"/>
                <w:sz w:val="24"/>
                <w:szCs w:val="24"/>
              </w:rPr>
              <w:lastRenderedPageBreak/>
              <w:t>code</w:t>
            </w:r>
          </w:p>
        </w:tc>
        <w:tc>
          <w:tcPr>
            <w:tcW w:w="1482" w:type="dxa"/>
          </w:tcPr>
          <w:p w14:paraId="5529E344" w14:textId="77777777" w:rsidR="00696BD9" w:rsidRPr="003230B7" w:rsidRDefault="00696BD9" w:rsidP="00696BD9">
            <w:pPr>
              <w:rPr>
                <w:sz w:val="24"/>
                <w:szCs w:val="24"/>
              </w:rPr>
            </w:pPr>
            <w:r w:rsidRPr="003230B7">
              <w:rPr>
                <w:rFonts w:hint="eastAsia"/>
                <w:sz w:val="24"/>
                <w:szCs w:val="24"/>
              </w:rPr>
              <w:t>T1</w:t>
            </w:r>
          </w:p>
        </w:tc>
        <w:tc>
          <w:tcPr>
            <w:tcW w:w="2072" w:type="dxa"/>
            <w:gridSpan w:val="2"/>
          </w:tcPr>
          <w:p w14:paraId="430080A5" w14:textId="77777777" w:rsidR="00696BD9" w:rsidRPr="003230B7" w:rsidRDefault="00696BD9" w:rsidP="00696BD9">
            <w:pPr>
              <w:jc w:val="center"/>
              <w:rPr>
                <w:sz w:val="24"/>
                <w:szCs w:val="24"/>
              </w:rPr>
            </w:pPr>
            <w:r w:rsidRPr="003230B7">
              <w:rPr>
                <w:rFonts w:hint="eastAsia"/>
                <w:sz w:val="24"/>
                <w:szCs w:val="24"/>
              </w:rPr>
              <w:t>remark</w:t>
            </w:r>
          </w:p>
        </w:tc>
        <w:tc>
          <w:tcPr>
            <w:tcW w:w="3070" w:type="dxa"/>
          </w:tcPr>
          <w:p w14:paraId="055404B9"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1</w:t>
            </w:r>
          </w:p>
        </w:tc>
      </w:tr>
      <w:tr w:rsidR="00696BD9" w:rsidRPr="003230B7" w14:paraId="35E96326" w14:textId="77777777" w:rsidTr="00696BD9">
        <w:tc>
          <w:tcPr>
            <w:tcW w:w="8296" w:type="dxa"/>
            <w:gridSpan w:val="5"/>
          </w:tcPr>
          <w:p w14:paraId="2C6198E2" w14:textId="77777777" w:rsidR="00696BD9" w:rsidRPr="003230B7" w:rsidRDefault="00696BD9" w:rsidP="00696BD9">
            <w:pPr>
              <w:rPr>
                <w:sz w:val="24"/>
                <w:szCs w:val="24"/>
              </w:rPr>
            </w:pPr>
            <w:r w:rsidRPr="003230B7">
              <w:rPr>
                <w:sz w:val="24"/>
                <w:szCs w:val="24"/>
              </w:rPr>
              <w:t>from textblob import TextBlob</w:t>
            </w:r>
          </w:p>
          <w:p w14:paraId="3732E5C1" w14:textId="77777777" w:rsidR="00696BD9" w:rsidRPr="003230B7" w:rsidRDefault="00696BD9" w:rsidP="00696BD9">
            <w:pPr>
              <w:rPr>
                <w:sz w:val="24"/>
                <w:szCs w:val="24"/>
              </w:rPr>
            </w:pPr>
            <w:r w:rsidRPr="003230B7">
              <w:rPr>
                <w:sz w:val="24"/>
                <w:szCs w:val="24"/>
              </w:rPr>
              <w:t>#</w:t>
            </w:r>
          </w:p>
          <w:p w14:paraId="36A4EAD1" w14:textId="77777777" w:rsidR="00696BD9" w:rsidRPr="003230B7" w:rsidRDefault="00696BD9" w:rsidP="00696BD9">
            <w:pPr>
              <w:rPr>
                <w:sz w:val="24"/>
                <w:szCs w:val="24"/>
              </w:rPr>
            </w:pPr>
            <w:r w:rsidRPr="003230B7">
              <w:rPr>
                <w:sz w:val="24"/>
                <w:szCs w:val="24"/>
              </w:rPr>
              <w:t># text = "five stars".replace('.','')</w:t>
            </w:r>
          </w:p>
          <w:p w14:paraId="6FD11543" w14:textId="77777777" w:rsidR="00696BD9" w:rsidRPr="003230B7" w:rsidRDefault="00696BD9" w:rsidP="00696BD9">
            <w:pPr>
              <w:rPr>
                <w:sz w:val="24"/>
                <w:szCs w:val="24"/>
              </w:rPr>
            </w:pPr>
            <w:r w:rsidRPr="003230B7">
              <w:rPr>
                <w:sz w:val="24"/>
                <w:szCs w:val="24"/>
              </w:rPr>
              <w:t># blob = TextBlob (text)</w:t>
            </w:r>
          </w:p>
          <w:p w14:paraId="4329942A" w14:textId="77777777" w:rsidR="00696BD9" w:rsidRPr="003230B7" w:rsidRDefault="00696BD9" w:rsidP="00696BD9">
            <w:pPr>
              <w:rPr>
                <w:sz w:val="24"/>
                <w:szCs w:val="24"/>
              </w:rPr>
            </w:pPr>
            <w:r w:rsidRPr="003230B7">
              <w:rPr>
                <w:rFonts w:hint="eastAsia"/>
                <w:sz w:val="24"/>
                <w:szCs w:val="24"/>
              </w:rPr>
              <w:t xml:space="preserve"># #     </w:t>
            </w:r>
          </w:p>
          <w:p w14:paraId="2D25ED98" w14:textId="77777777" w:rsidR="00696BD9" w:rsidRPr="003230B7" w:rsidRDefault="00696BD9" w:rsidP="00696BD9">
            <w:pPr>
              <w:rPr>
                <w:sz w:val="24"/>
                <w:szCs w:val="24"/>
              </w:rPr>
            </w:pPr>
            <w:r w:rsidRPr="003230B7">
              <w:rPr>
                <w:rFonts w:hint="eastAsia"/>
                <w:sz w:val="24"/>
                <w:szCs w:val="24"/>
              </w:rPr>
              <w:t># print ("blob    ")</w:t>
            </w:r>
          </w:p>
          <w:p w14:paraId="2318ADFF" w14:textId="77777777" w:rsidR="00696BD9" w:rsidRPr="003230B7" w:rsidRDefault="00696BD9" w:rsidP="00696BD9">
            <w:pPr>
              <w:rPr>
                <w:sz w:val="24"/>
                <w:szCs w:val="24"/>
              </w:rPr>
            </w:pPr>
            <w:r w:rsidRPr="003230B7">
              <w:rPr>
                <w:sz w:val="24"/>
                <w:szCs w:val="24"/>
              </w:rPr>
              <w:t># print (blob)</w:t>
            </w:r>
          </w:p>
          <w:p w14:paraId="04D7D7F2" w14:textId="77777777" w:rsidR="00696BD9" w:rsidRPr="003230B7" w:rsidRDefault="00696BD9" w:rsidP="00696BD9">
            <w:pPr>
              <w:rPr>
                <w:sz w:val="24"/>
                <w:szCs w:val="24"/>
              </w:rPr>
            </w:pPr>
            <w:r w:rsidRPr="003230B7">
              <w:rPr>
                <w:sz w:val="24"/>
                <w:szCs w:val="24"/>
              </w:rPr>
              <w:t># print (blob.sentiment)</w:t>
            </w:r>
          </w:p>
          <w:p w14:paraId="67841D41" w14:textId="77777777" w:rsidR="00696BD9" w:rsidRPr="003230B7" w:rsidRDefault="00696BD9" w:rsidP="00696BD9">
            <w:pPr>
              <w:rPr>
                <w:sz w:val="24"/>
                <w:szCs w:val="24"/>
              </w:rPr>
            </w:pPr>
            <w:r w:rsidRPr="003230B7">
              <w:rPr>
                <w:sz w:val="24"/>
                <w:szCs w:val="24"/>
              </w:rPr>
              <w:t>from sklearn.model_selection import train_test_split</w:t>
            </w:r>
          </w:p>
          <w:p w14:paraId="5263253F" w14:textId="77777777" w:rsidR="00696BD9" w:rsidRPr="003230B7" w:rsidRDefault="00696BD9" w:rsidP="00696BD9">
            <w:pPr>
              <w:rPr>
                <w:sz w:val="24"/>
                <w:szCs w:val="24"/>
              </w:rPr>
            </w:pPr>
            <w:r w:rsidRPr="003230B7">
              <w:rPr>
                <w:sz w:val="24"/>
                <w:szCs w:val="24"/>
              </w:rPr>
              <w:t>import pandas as pd</w:t>
            </w:r>
          </w:p>
          <w:p w14:paraId="4098CB89" w14:textId="77777777" w:rsidR="00696BD9" w:rsidRPr="003230B7" w:rsidRDefault="00696BD9" w:rsidP="00696BD9">
            <w:pPr>
              <w:rPr>
                <w:sz w:val="24"/>
                <w:szCs w:val="24"/>
              </w:rPr>
            </w:pPr>
            <w:r w:rsidRPr="003230B7">
              <w:rPr>
                <w:sz w:val="24"/>
                <w:szCs w:val="24"/>
              </w:rPr>
              <w:t>import lightgbm as lgb</w:t>
            </w:r>
          </w:p>
          <w:p w14:paraId="40C524F4" w14:textId="77777777" w:rsidR="00696BD9" w:rsidRPr="003230B7" w:rsidRDefault="00696BD9" w:rsidP="00696BD9">
            <w:pPr>
              <w:rPr>
                <w:sz w:val="24"/>
                <w:szCs w:val="24"/>
              </w:rPr>
            </w:pPr>
            <w:r w:rsidRPr="003230B7">
              <w:rPr>
                <w:sz w:val="24"/>
                <w:szCs w:val="24"/>
              </w:rPr>
              <w:t>from tqdm import tqdm</w:t>
            </w:r>
          </w:p>
          <w:p w14:paraId="66278AD7" w14:textId="77777777" w:rsidR="00696BD9" w:rsidRPr="003230B7" w:rsidRDefault="00696BD9" w:rsidP="00696BD9">
            <w:pPr>
              <w:rPr>
                <w:sz w:val="24"/>
                <w:szCs w:val="24"/>
              </w:rPr>
            </w:pPr>
            <w:r w:rsidRPr="003230B7">
              <w:rPr>
                <w:sz w:val="24"/>
                <w:szCs w:val="24"/>
              </w:rPr>
              <w:t>import numpy as np</w:t>
            </w:r>
          </w:p>
          <w:p w14:paraId="16065105" w14:textId="77777777" w:rsidR="00696BD9" w:rsidRPr="003230B7" w:rsidRDefault="00696BD9" w:rsidP="00696BD9">
            <w:pPr>
              <w:rPr>
                <w:sz w:val="24"/>
                <w:szCs w:val="24"/>
              </w:rPr>
            </w:pPr>
            <w:r w:rsidRPr="003230B7">
              <w:rPr>
                <w:sz w:val="24"/>
                <w:szCs w:val="24"/>
              </w:rPr>
              <w:t>cat_cols = ['customer_id', 'review_id', 'product_id', 'vine', 'verified_purchase']</w:t>
            </w:r>
          </w:p>
          <w:p w14:paraId="0B5EEA69" w14:textId="77777777" w:rsidR="00696BD9" w:rsidRPr="003230B7" w:rsidRDefault="00696BD9" w:rsidP="00696BD9">
            <w:pPr>
              <w:rPr>
                <w:sz w:val="24"/>
                <w:szCs w:val="24"/>
              </w:rPr>
            </w:pPr>
            <w:r w:rsidRPr="003230B7">
              <w:rPr>
                <w:sz w:val="24"/>
                <w:szCs w:val="24"/>
              </w:rPr>
              <w:t>def pre_process(prod,data):</w:t>
            </w:r>
          </w:p>
          <w:p w14:paraId="53537D75" w14:textId="77777777" w:rsidR="00696BD9" w:rsidRPr="003230B7" w:rsidRDefault="00696BD9" w:rsidP="00696BD9">
            <w:pPr>
              <w:rPr>
                <w:sz w:val="24"/>
                <w:szCs w:val="24"/>
              </w:rPr>
            </w:pPr>
            <w:r w:rsidRPr="003230B7">
              <w:rPr>
                <w:sz w:val="24"/>
                <w:szCs w:val="24"/>
              </w:rPr>
              <w:t xml:space="preserve">    del data['review_headline']</w:t>
            </w:r>
          </w:p>
          <w:p w14:paraId="4500DE00" w14:textId="77777777" w:rsidR="00696BD9" w:rsidRPr="003230B7" w:rsidRDefault="00696BD9" w:rsidP="00696BD9">
            <w:pPr>
              <w:rPr>
                <w:sz w:val="24"/>
                <w:szCs w:val="24"/>
              </w:rPr>
            </w:pPr>
            <w:r w:rsidRPr="003230B7">
              <w:rPr>
                <w:sz w:val="24"/>
                <w:szCs w:val="24"/>
              </w:rPr>
              <w:t xml:space="preserve">    dtime = pd.to_datetime (data['review_date'])</w:t>
            </w:r>
          </w:p>
          <w:p w14:paraId="4D518070" w14:textId="77777777" w:rsidR="00696BD9" w:rsidRPr="003230B7" w:rsidRDefault="00696BD9" w:rsidP="00696BD9">
            <w:pPr>
              <w:rPr>
                <w:sz w:val="24"/>
                <w:szCs w:val="24"/>
              </w:rPr>
            </w:pPr>
            <w:r w:rsidRPr="003230B7">
              <w:rPr>
                <w:sz w:val="24"/>
                <w:szCs w:val="24"/>
              </w:rPr>
              <w:t xml:space="preserve">    v = (dtime.values - np.datetime64 ('2000-01-01T08:00:00Z')) / np.timedelta64 (1, 'ms')</w:t>
            </w:r>
          </w:p>
          <w:p w14:paraId="4AB92BBE" w14:textId="77777777" w:rsidR="00696BD9" w:rsidRPr="003230B7" w:rsidRDefault="00696BD9" w:rsidP="00696BD9">
            <w:pPr>
              <w:rPr>
                <w:sz w:val="24"/>
                <w:szCs w:val="24"/>
              </w:rPr>
            </w:pPr>
            <w:r w:rsidRPr="003230B7">
              <w:rPr>
                <w:sz w:val="24"/>
                <w:szCs w:val="24"/>
              </w:rPr>
              <w:t xml:space="preserve">    data['review_date'] = v</w:t>
            </w:r>
          </w:p>
          <w:p w14:paraId="3CCFF6CF" w14:textId="77777777" w:rsidR="00696BD9" w:rsidRPr="003230B7" w:rsidRDefault="00696BD9" w:rsidP="00696BD9">
            <w:pPr>
              <w:rPr>
                <w:sz w:val="24"/>
                <w:szCs w:val="24"/>
              </w:rPr>
            </w:pPr>
          </w:p>
          <w:p w14:paraId="113C346D" w14:textId="77777777" w:rsidR="00696BD9" w:rsidRPr="003230B7" w:rsidRDefault="00696BD9" w:rsidP="00696BD9">
            <w:pPr>
              <w:rPr>
                <w:sz w:val="24"/>
                <w:szCs w:val="24"/>
              </w:rPr>
            </w:pPr>
            <w:r w:rsidRPr="003230B7">
              <w:rPr>
                <w:sz w:val="24"/>
                <w:szCs w:val="24"/>
              </w:rPr>
              <w:t xml:space="preserve">    data[cat_cols].astype('category')</w:t>
            </w:r>
          </w:p>
          <w:p w14:paraId="4DB3E92D" w14:textId="77777777" w:rsidR="00696BD9" w:rsidRPr="003230B7" w:rsidRDefault="00696BD9" w:rsidP="00696BD9">
            <w:pPr>
              <w:rPr>
                <w:sz w:val="24"/>
                <w:szCs w:val="24"/>
              </w:rPr>
            </w:pPr>
            <w:r w:rsidRPr="003230B7">
              <w:rPr>
                <w:sz w:val="24"/>
                <w:szCs w:val="24"/>
              </w:rPr>
              <w:t xml:space="preserve">    def map_value(x):</w:t>
            </w:r>
          </w:p>
          <w:p w14:paraId="0A054A4E" w14:textId="77777777" w:rsidR="00696BD9" w:rsidRPr="003230B7" w:rsidRDefault="00696BD9" w:rsidP="00696BD9">
            <w:pPr>
              <w:rPr>
                <w:sz w:val="24"/>
                <w:szCs w:val="24"/>
              </w:rPr>
            </w:pPr>
            <w:r w:rsidRPr="003230B7">
              <w:rPr>
                <w:sz w:val="24"/>
                <w:szCs w:val="24"/>
              </w:rPr>
              <w:t xml:space="preserve">        x_set=set(x.values)</w:t>
            </w:r>
          </w:p>
          <w:p w14:paraId="0800357B" w14:textId="77777777" w:rsidR="00696BD9" w:rsidRPr="003230B7" w:rsidRDefault="00696BD9" w:rsidP="00696BD9">
            <w:pPr>
              <w:rPr>
                <w:sz w:val="24"/>
                <w:szCs w:val="24"/>
              </w:rPr>
            </w:pPr>
            <w:r w:rsidRPr="003230B7">
              <w:rPr>
                <w:sz w:val="24"/>
                <w:szCs w:val="24"/>
              </w:rPr>
              <w:t xml:space="preserve">        dic={}</w:t>
            </w:r>
          </w:p>
          <w:p w14:paraId="0B106A6E" w14:textId="77777777" w:rsidR="00696BD9" w:rsidRPr="003230B7" w:rsidRDefault="00696BD9" w:rsidP="00696BD9">
            <w:pPr>
              <w:rPr>
                <w:sz w:val="24"/>
                <w:szCs w:val="24"/>
              </w:rPr>
            </w:pPr>
            <w:r w:rsidRPr="003230B7">
              <w:rPr>
                <w:sz w:val="24"/>
                <w:szCs w:val="24"/>
              </w:rPr>
              <w:t xml:space="preserve">        n=0</w:t>
            </w:r>
          </w:p>
          <w:p w14:paraId="0FCFC106" w14:textId="77777777" w:rsidR="00696BD9" w:rsidRPr="003230B7" w:rsidRDefault="00696BD9" w:rsidP="00696BD9">
            <w:pPr>
              <w:rPr>
                <w:sz w:val="24"/>
                <w:szCs w:val="24"/>
              </w:rPr>
            </w:pPr>
            <w:r w:rsidRPr="003230B7">
              <w:rPr>
                <w:sz w:val="24"/>
                <w:szCs w:val="24"/>
              </w:rPr>
              <w:t xml:space="preserve">        for i in x_set:</w:t>
            </w:r>
          </w:p>
          <w:p w14:paraId="302CCC76" w14:textId="77777777" w:rsidR="00696BD9" w:rsidRPr="003230B7" w:rsidRDefault="00696BD9" w:rsidP="00696BD9">
            <w:pPr>
              <w:rPr>
                <w:sz w:val="24"/>
                <w:szCs w:val="24"/>
              </w:rPr>
            </w:pPr>
            <w:r w:rsidRPr="003230B7">
              <w:rPr>
                <w:sz w:val="24"/>
                <w:szCs w:val="24"/>
              </w:rPr>
              <w:t xml:space="preserve">            if i not in dic:</w:t>
            </w:r>
          </w:p>
          <w:p w14:paraId="41AC9712" w14:textId="77777777" w:rsidR="00696BD9" w:rsidRPr="003230B7" w:rsidRDefault="00696BD9" w:rsidP="00696BD9">
            <w:pPr>
              <w:rPr>
                <w:sz w:val="24"/>
                <w:szCs w:val="24"/>
              </w:rPr>
            </w:pPr>
            <w:r w:rsidRPr="003230B7">
              <w:rPr>
                <w:sz w:val="24"/>
                <w:szCs w:val="24"/>
              </w:rPr>
              <w:t xml:space="preserve">                dic[i]=n</w:t>
            </w:r>
          </w:p>
          <w:p w14:paraId="152C5CF7" w14:textId="77777777" w:rsidR="00696BD9" w:rsidRPr="003230B7" w:rsidRDefault="00696BD9" w:rsidP="00696BD9">
            <w:pPr>
              <w:rPr>
                <w:sz w:val="24"/>
                <w:szCs w:val="24"/>
              </w:rPr>
            </w:pPr>
            <w:r w:rsidRPr="003230B7">
              <w:rPr>
                <w:sz w:val="24"/>
                <w:szCs w:val="24"/>
              </w:rPr>
              <w:t xml:space="preserve">                n+=1</w:t>
            </w:r>
          </w:p>
          <w:p w14:paraId="61F737E2" w14:textId="77777777" w:rsidR="00696BD9" w:rsidRPr="003230B7" w:rsidRDefault="00696BD9" w:rsidP="00696BD9">
            <w:pPr>
              <w:rPr>
                <w:sz w:val="24"/>
                <w:szCs w:val="24"/>
              </w:rPr>
            </w:pPr>
            <w:r w:rsidRPr="003230B7">
              <w:rPr>
                <w:sz w:val="24"/>
                <w:szCs w:val="24"/>
              </w:rPr>
              <w:t xml:space="preserve">        new_x=[]</w:t>
            </w:r>
          </w:p>
          <w:p w14:paraId="6427D63B" w14:textId="77777777" w:rsidR="00696BD9" w:rsidRPr="003230B7" w:rsidRDefault="00696BD9" w:rsidP="00696BD9">
            <w:pPr>
              <w:rPr>
                <w:sz w:val="24"/>
                <w:szCs w:val="24"/>
              </w:rPr>
            </w:pPr>
            <w:r w:rsidRPr="003230B7">
              <w:rPr>
                <w:sz w:val="24"/>
                <w:szCs w:val="24"/>
              </w:rPr>
              <w:t xml:space="preserve">        for i in x.values:</w:t>
            </w:r>
          </w:p>
          <w:p w14:paraId="67527C4F" w14:textId="77777777" w:rsidR="00696BD9" w:rsidRPr="003230B7" w:rsidRDefault="00696BD9" w:rsidP="00696BD9">
            <w:pPr>
              <w:rPr>
                <w:sz w:val="24"/>
                <w:szCs w:val="24"/>
              </w:rPr>
            </w:pPr>
            <w:r w:rsidRPr="003230B7">
              <w:rPr>
                <w:sz w:val="24"/>
                <w:szCs w:val="24"/>
              </w:rPr>
              <w:t xml:space="preserve">            new_x.append(dic[i])</w:t>
            </w:r>
          </w:p>
          <w:p w14:paraId="6277CB99" w14:textId="77777777" w:rsidR="00696BD9" w:rsidRPr="003230B7" w:rsidRDefault="00696BD9" w:rsidP="00696BD9">
            <w:pPr>
              <w:rPr>
                <w:sz w:val="24"/>
                <w:szCs w:val="24"/>
              </w:rPr>
            </w:pPr>
            <w:r w:rsidRPr="003230B7">
              <w:rPr>
                <w:sz w:val="24"/>
                <w:szCs w:val="24"/>
              </w:rPr>
              <w:t xml:space="preserve">        return new_x</w:t>
            </w:r>
          </w:p>
          <w:p w14:paraId="28CA91D0" w14:textId="77777777" w:rsidR="00696BD9" w:rsidRPr="003230B7" w:rsidRDefault="00696BD9" w:rsidP="00696BD9">
            <w:pPr>
              <w:rPr>
                <w:sz w:val="24"/>
                <w:szCs w:val="24"/>
              </w:rPr>
            </w:pPr>
            <w:r w:rsidRPr="003230B7">
              <w:rPr>
                <w:sz w:val="24"/>
                <w:szCs w:val="24"/>
              </w:rPr>
              <w:t xml:space="preserve">    for col in cat_cols:</w:t>
            </w:r>
          </w:p>
          <w:p w14:paraId="7E489B3F" w14:textId="77777777" w:rsidR="00696BD9" w:rsidRPr="003230B7" w:rsidRDefault="00696BD9" w:rsidP="00696BD9">
            <w:pPr>
              <w:rPr>
                <w:sz w:val="24"/>
                <w:szCs w:val="24"/>
              </w:rPr>
            </w:pPr>
            <w:r w:rsidRPr="003230B7">
              <w:rPr>
                <w:sz w:val="24"/>
                <w:szCs w:val="24"/>
              </w:rPr>
              <w:t xml:space="preserve">        data[col] = map_value(data[col])</w:t>
            </w:r>
          </w:p>
          <w:p w14:paraId="4278B30D" w14:textId="77777777" w:rsidR="00696BD9" w:rsidRPr="003230B7" w:rsidRDefault="00696BD9" w:rsidP="00696BD9">
            <w:pPr>
              <w:rPr>
                <w:sz w:val="24"/>
                <w:szCs w:val="24"/>
              </w:rPr>
            </w:pPr>
            <w:r w:rsidRPr="003230B7">
              <w:rPr>
                <w:sz w:val="24"/>
                <w:szCs w:val="24"/>
              </w:rPr>
              <w:t xml:space="preserve">    def get_sentment(col):</w:t>
            </w:r>
          </w:p>
          <w:p w14:paraId="2B79DA9B" w14:textId="77777777" w:rsidR="00696BD9" w:rsidRPr="003230B7" w:rsidRDefault="00696BD9" w:rsidP="00696BD9">
            <w:pPr>
              <w:rPr>
                <w:sz w:val="24"/>
                <w:szCs w:val="24"/>
              </w:rPr>
            </w:pPr>
            <w:r w:rsidRPr="003230B7">
              <w:rPr>
                <w:sz w:val="24"/>
                <w:szCs w:val="24"/>
              </w:rPr>
              <w:t xml:space="preserve">        new_col=[]</w:t>
            </w:r>
          </w:p>
          <w:p w14:paraId="7CC440D3" w14:textId="77777777" w:rsidR="00696BD9" w:rsidRPr="003230B7" w:rsidRDefault="00696BD9" w:rsidP="00696BD9">
            <w:pPr>
              <w:rPr>
                <w:sz w:val="24"/>
                <w:szCs w:val="24"/>
              </w:rPr>
            </w:pPr>
            <w:r w:rsidRPr="003230B7">
              <w:rPr>
                <w:sz w:val="24"/>
                <w:szCs w:val="24"/>
              </w:rPr>
              <w:t xml:space="preserve">        # for i in tqdm(col):</w:t>
            </w:r>
          </w:p>
          <w:p w14:paraId="0FF7DAA9" w14:textId="77777777" w:rsidR="00696BD9" w:rsidRPr="003230B7" w:rsidRDefault="00696BD9" w:rsidP="00696BD9">
            <w:pPr>
              <w:rPr>
                <w:sz w:val="24"/>
                <w:szCs w:val="24"/>
              </w:rPr>
            </w:pPr>
            <w:r w:rsidRPr="003230B7">
              <w:rPr>
                <w:sz w:val="24"/>
                <w:szCs w:val="24"/>
              </w:rPr>
              <w:t xml:space="preserve">        #     out_put = emotion_eng.getMoodValue(i)</w:t>
            </w:r>
          </w:p>
          <w:p w14:paraId="328C508C" w14:textId="77777777" w:rsidR="00696BD9" w:rsidRPr="003230B7" w:rsidRDefault="00696BD9" w:rsidP="00696BD9">
            <w:pPr>
              <w:rPr>
                <w:sz w:val="24"/>
                <w:szCs w:val="24"/>
              </w:rPr>
            </w:pPr>
            <w:r w:rsidRPr="003230B7">
              <w:rPr>
                <w:sz w:val="24"/>
                <w:szCs w:val="24"/>
              </w:rPr>
              <w:t xml:space="preserve">        #     new_col.append(out_put['all_value'])</w:t>
            </w:r>
          </w:p>
          <w:p w14:paraId="4BFAEBD1" w14:textId="77777777" w:rsidR="00696BD9" w:rsidRPr="003230B7" w:rsidRDefault="00696BD9" w:rsidP="00696BD9">
            <w:pPr>
              <w:rPr>
                <w:sz w:val="24"/>
                <w:szCs w:val="24"/>
              </w:rPr>
            </w:pPr>
            <w:r w:rsidRPr="003230B7">
              <w:rPr>
                <w:sz w:val="24"/>
                <w:szCs w:val="24"/>
              </w:rPr>
              <w:t xml:space="preserve">        for i in tqdm(col):</w:t>
            </w:r>
          </w:p>
          <w:p w14:paraId="74358C69" w14:textId="77777777" w:rsidR="00696BD9" w:rsidRPr="003230B7" w:rsidRDefault="00696BD9" w:rsidP="00696BD9">
            <w:pPr>
              <w:rPr>
                <w:sz w:val="24"/>
                <w:szCs w:val="24"/>
              </w:rPr>
            </w:pPr>
            <w:r w:rsidRPr="003230B7">
              <w:rPr>
                <w:sz w:val="24"/>
                <w:szCs w:val="24"/>
              </w:rPr>
              <w:t xml:space="preserve">            out_put = TextBlob (i)</w:t>
            </w:r>
          </w:p>
          <w:p w14:paraId="45589008" w14:textId="77777777" w:rsidR="00696BD9" w:rsidRPr="003230B7" w:rsidRDefault="00696BD9" w:rsidP="00696BD9">
            <w:pPr>
              <w:rPr>
                <w:sz w:val="24"/>
                <w:szCs w:val="24"/>
              </w:rPr>
            </w:pPr>
            <w:r w:rsidRPr="003230B7">
              <w:rPr>
                <w:sz w:val="24"/>
                <w:szCs w:val="24"/>
              </w:rPr>
              <w:lastRenderedPageBreak/>
              <w:t xml:space="preserve">            new_col.append(out_put.sentiment.polarity)</w:t>
            </w:r>
          </w:p>
          <w:p w14:paraId="719A4E5B" w14:textId="77777777" w:rsidR="00696BD9" w:rsidRPr="003230B7" w:rsidRDefault="00696BD9" w:rsidP="00696BD9">
            <w:pPr>
              <w:rPr>
                <w:sz w:val="24"/>
                <w:szCs w:val="24"/>
              </w:rPr>
            </w:pPr>
            <w:r w:rsidRPr="003230B7">
              <w:rPr>
                <w:sz w:val="24"/>
                <w:szCs w:val="24"/>
              </w:rPr>
              <w:t xml:space="preserve">        return new_col</w:t>
            </w:r>
          </w:p>
          <w:p w14:paraId="47BCF5E4" w14:textId="77777777" w:rsidR="00696BD9" w:rsidRPr="003230B7" w:rsidRDefault="00696BD9" w:rsidP="00696BD9">
            <w:pPr>
              <w:rPr>
                <w:sz w:val="24"/>
                <w:szCs w:val="24"/>
              </w:rPr>
            </w:pPr>
            <w:r w:rsidRPr="003230B7">
              <w:rPr>
                <w:sz w:val="24"/>
                <w:szCs w:val="24"/>
              </w:rPr>
              <w:t xml:space="preserve">    data['review_body']=get_sentment(data['review_body'])</w:t>
            </w:r>
          </w:p>
          <w:p w14:paraId="3731F6FB" w14:textId="77777777" w:rsidR="00696BD9" w:rsidRPr="003230B7" w:rsidRDefault="00696BD9" w:rsidP="00696BD9">
            <w:pPr>
              <w:rPr>
                <w:sz w:val="24"/>
                <w:szCs w:val="24"/>
              </w:rPr>
            </w:pPr>
          </w:p>
          <w:p w14:paraId="12DCDC25" w14:textId="77777777" w:rsidR="00696BD9" w:rsidRPr="003230B7" w:rsidRDefault="00696BD9" w:rsidP="00696BD9">
            <w:pPr>
              <w:rPr>
                <w:sz w:val="24"/>
                <w:szCs w:val="24"/>
              </w:rPr>
            </w:pPr>
            <w:r w:rsidRPr="003230B7">
              <w:rPr>
                <w:sz w:val="24"/>
                <w:szCs w:val="24"/>
              </w:rPr>
              <w:t xml:space="preserve">    def anylisis(data):</w:t>
            </w:r>
          </w:p>
          <w:p w14:paraId="3DF62C91" w14:textId="77777777" w:rsidR="00696BD9" w:rsidRPr="003230B7" w:rsidRDefault="00696BD9" w:rsidP="00696BD9">
            <w:pPr>
              <w:rPr>
                <w:sz w:val="24"/>
                <w:szCs w:val="24"/>
              </w:rPr>
            </w:pPr>
            <w:r w:rsidRPr="003230B7">
              <w:rPr>
                <w:sz w:val="24"/>
                <w:szCs w:val="24"/>
              </w:rPr>
              <w:t xml:space="preserve">        not_pair = data[((data['star_rating'] == 1) &amp; (data['review_body'] &gt; 0.6)) | ((data['star_rating'] == 5) &amp; (data['review_body'] &lt; -0.6))]</w:t>
            </w:r>
          </w:p>
          <w:p w14:paraId="28188833" w14:textId="77777777" w:rsidR="00696BD9" w:rsidRPr="003230B7" w:rsidRDefault="00696BD9" w:rsidP="00696BD9">
            <w:pPr>
              <w:rPr>
                <w:sz w:val="24"/>
                <w:szCs w:val="24"/>
              </w:rPr>
            </w:pPr>
            <w:r w:rsidRPr="003230B7">
              <w:rPr>
                <w:sz w:val="24"/>
                <w:szCs w:val="24"/>
              </w:rPr>
              <w:t xml:space="preserve">        # print(not_pair)</w:t>
            </w:r>
          </w:p>
          <w:p w14:paraId="502DD7FB" w14:textId="77777777" w:rsidR="00696BD9" w:rsidRPr="003230B7" w:rsidRDefault="00696BD9" w:rsidP="00696BD9">
            <w:pPr>
              <w:rPr>
                <w:sz w:val="24"/>
                <w:szCs w:val="24"/>
              </w:rPr>
            </w:pPr>
            <w:r w:rsidRPr="003230B7">
              <w:rPr>
                <w:sz w:val="24"/>
                <w:szCs w:val="24"/>
              </w:rPr>
              <w:t xml:space="preserve">        return not_pair.index.values</w:t>
            </w:r>
          </w:p>
          <w:p w14:paraId="09C38EA8" w14:textId="77777777" w:rsidR="00696BD9" w:rsidRPr="003230B7" w:rsidRDefault="00696BD9" w:rsidP="00696BD9">
            <w:pPr>
              <w:rPr>
                <w:sz w:val="24"/>
                <w:szCs w:val="24"/>
              </w:rPr>
            </w:pPr>
          </w:p>
          <w:p w14:paraId="2E4467AC" w14:textId="77777777" w:rsidR="00696BD9" w:rsidRPr="003230B7" w:rsidRDefault="00696BD9" w:rsidP="00696BD9">
            <w:pPr>
              <w:rPr>
                <w:sz w:val="24"/>
                <w:szCs w:val="24"/>
              </w:rPr>
            </w:pPr>
            <w:r w:rsidRPr="003230B7">
              <w:rPr>
                <w:sz w:val="24"/>
                <w:szCs w:val="24"/>
              </w:rPr>
              <w:t xml:space="preserve">    abnormal_product = {}</w:t>
            </w:r>
          </w:p>
          <w:p w14:paraId="114A0482" w14:textId="77777777" w:rsidR="00696BD9" w:rsidRPr="003230B7" w:rsidRDefault="00696BD9" w:rsidP="00696BD9">
            <w:pPr>
              <w:rPr>
                <w:sz w:val="24"/>
                <w:szCs w:val="24"/>
              </w:rPr>
            </w:pPr>
            <w:r w:rsidRPr="003230B7">
              <w:rPr>
                <w:sz w:val="24"/>
                <w:szCs w:val="24"/>
              </w:rPr>
              <w:t xml:space="preserve">    abnormal_product[prod] = (list (anylisis (data)))  # 8</w:t>
            </w:r>
          </w:p>
          <w:p w14:paraId="5F9BAC97" w14:textId="77777777" w:rsidR="00696BD9" w:rsidRPr="003230B7" w:rsidRDefault="00696BD9" w:rsidP="00696BD9">
            <w:pPr>
              <w:rPr>
                <w:sz w:val="24"/>
                <w:szCs w:val="24"/>
              </w:rPr>
            </w:pPr>
            <w:r w:rsidRPr="003230B7">
              <w:rPr>
                <w:sz w:val="24"/>
                <w:szCs w:val="24"/>
              </w:rPr>
              <w:t xml:space="preserve">    print(abnormal_product)</w:t>
            </w:r>
          </w:p>
          <w:p w14:paraId="723913FD" w14:textId="77777777" w:rsidR="00696BD9" w:rsidRPr="003230B7" w:rsidRDefault="00696BD9" w:rsidP="00696BD9">
            <w:pPr>
              <w:rPr>
                <w:sz w:val="24"/>
                <w:szCs w:val="24"/>
              </w:rPr>
            </w:pPr>
            <w:r w:rsidRPr="003230B7">
              <w:rPr>
                <w:sz w:val="24"/>
                <w:szCs w:val="24"/>
              </w:rPr>
              <w:t xml:space="preserve">    # abnormal_product['microwave'] = (list (anylisis (microwave)))  # 3</w:t>
            </w:r>
          </w:p>
          <w:p w14:paraId="12C0C9C6" w14:textId="77777777" w:rsidR="00696BD9" w:rsidRPr="003230B7" w:rsidRDefault="00696BD9" w:rsidP="00696BD9">
            <w:pPr>
              <w:rPr>
                <w:sz w:val="24"/>
                <w:szCs w:val="24"/>
              </w:rPr>
            </w:pPr>
            <w:r w:rsidRPr="003230B7">
              <w:rPr>
                <w:sz w:val="24"/>
                <w:szCs w:val="24"/>
              </w:rPr>
              <w:t xml:space="preserve">    # abnormal_product['pacifier'] = (list (anylisis (pacifier)))  # 18</w:t>
            </w:r>
          </w:p>
          <w:p w14:paraId="090963F6" w14:textId="77777777" w:rsidR="00696BD9" w:rsidRPr="003230B7" w:rsidRDefault="00696BD9" w:rsidP="00696BD9">
            <w:pPr>
              <w:rPr>
                <w:sz w:val="24"/>
                <w:szCs w:val="24"/>
              </w:rPr>
            </w:pPr>
            <w:r w:rsidRPr="003230B7">
              <w:rPr>
                <w:sz w:val="24"/>
                <w:szCs w:val="24"/>
              </w:rPr>
              <w:t xml:space="preserve">    data = data[~data.index.isin (abnormal_product[prod])]</w:t>
            </w:r>
          </w:p>
          <w:p w14:paraId="484C7C3B" w14:textId="77777777" w:rsidR="00696BD9" w:rsidRPr="003230B7" w:rsidRDefault="00696BD9" w:rsidP="00696BD9">
            <w:pPr>
              <w:rPr>
                <w:sz w:val="24"/>
                <w:szCs w:val="24"/>
              </w:rPr>
            </w:pPr>
            <w:r w:rsidRPr="003230B7">
              <w:rPr>
                <w:sz w:val="24"/>
                <w:szCs w:val="24"/>
              </w:rPr>
              <w:t xml:space="preserve">    return data</w:t>
            </w:r>
          </w:p>
          <w:p w14:paraId="3946AF30" w14:textId="77777777" w:rsidR="00696BD9" w:rsidRPr="003230B7" w:rsidRDefault="00696BD9" w:rsidP="00696BD9">
            <w:pPr>
              <w:rPr>
                <w:sz w:val="24"/>
                <w:szCs w:val="24"/>
              </w:rPr>
            </w:pPr>
            <w:r w:rsidRPr="003230B7">
              <w:rPr>
                <w:sz w:val="24"/>
                <w:szCs w:val="24"/>
              </w:rPr>
              <w:t>hair_dryer=pd.read_csv('../Data/hair_dryer.csv',encoding='utf-8')</w:t>
            </w:r>
          </w:p>
          <w:p w14:paraId="67BB906A" w14:textId="77777777" w:rsidR="00696BD9" w:rsidRPr="003230B7" w:rsidRDefault="00696BD9" w:rsidP="00696BD9">
            <w:pPr>
              <w:rPr>
                <w:sz w:val="24"/>
                <w:szCs w:val="24"/>
              </w:rPr>
            </w:pPr>
            <w:r w:rsidRPr="003230B7">
              <w:rPr>
                <w:sz w:val="24"/>
                <w:szCs w:val="24"/>
              </w:rPr>
              <w:t>hair_dryer=hair_dryer.dropna()</w:t>
            </w:r>
          </w:p>
          <w:p w14:paraId="21A01364" w14:textId="77777777" w:rsidR="00696BD9" w:rsidRPr="003230B7" w:rsidRDefault="00696BD9" w:rsidP="00696BD9">
            <w:pPr>
              <w:rPr>
                <w:sz w:val="24"/>
                <w:szCs w:val="24"/>
              </w:rPr>
            </w:pPr>
            <w:r w:rsidRPr="003230B7">
              <w:rPr>
                <w:sz w:val="24"/>
                <w:szCs w:val="24"/>
              </w:rPr>
              <w:t>hair_dryer=pre_process('hair_dryer',hair_dryer)</w:t>
            </w:r>
          </w:p>
          <w:p w14:paraId="1514B7DA" w14:textId="77777777" w:rsidR="00696BD9" w:rsidRPr="003230B7" w:rsidRDefault="00696BD9" w:rsidP="00696BD9">
            <w:pPr>
              <w:rPr>
                <w:sz w:val="24"/>
                <w:szCs w:val="24"/>
              </w:rPr>
            </w:pPr>
            <w:r w:rsidRPr="003230B7">
              <w:rPr>
                <w:sz w:val="24"/>
                <w:szCs w:val="24"/>
              </w:rPr>
              <w:t>hair_dryer.to_csv('../Data/new_hair_dryer.csv')</w:t>
            </w:r>
          </w:p>
          <w:p w14:paraId="56DDD579" w14:textId="77777777" w:rsidR="00696BD9" w:rsidRPr="003230B7" w:rsidRDefault="00696BD9" w:rsidP="00696BD9">
            <w:pPr>
              <w:rPr>
                <w:sz w:val="24"/>
                <w:szCs w:val="24"/>
              </w:rPr>
            </w:pPr>
          </w:p>
          <w:p w14:paraId="17537467" w14:textId="77777777" w:rsidR="00696BD9" w:rsidRPr="003230B7" w:rsidRDefault="00696BD9" w:rsidP="00696BD9">
            <w:pPr>
              <w:rPr>
                <w:sz w:val="24"/>
                <w:szCs w:val="24"/>
              </w:rPr>
            </w:pPr>
            <w:r w:rsidRPr="003230B7">
              <w:rPr>
                <w:sz w:val="24"/>
                <w:szCs w:val="24"/>
              </w:rPr>
              <w:t>microwave=pd.read_csv('../Data/microwave.csv',encoding='utf-8')</w:t>
            </w:r>
          </w:p>
          <w:p w14:paraId="77A5470A" w14:textId="77777777" w:rsidR="00696BD9" w:rsidRPr="003230B7" w:rsidRDefault="00696BD9" w:rsidP="00696BD9">
            <w:pPr>
              <w:rPr>
                <w:sz w:val="24"/>
                <w:szCs w:val="24"/>
              </w:rPr>
            </w:pPr>
            <w:r w:rsidRPr="003230B7">
              <w:rPr>
                <w:sz w:val="24"/>
                <w:szCs w:val="24"/>
              </w:rPr>
              <w:t>microwave=microwave.dropna()</w:t>
            </w:r>
          </w:p>
          <w:p w14:paraId="1AA3509B" w14:textId="77777777" w:rsidR="00696BD9" w:rsidRPr="003230B7" w:rsidRDefault="00696BD9" w:rsidP="00696BD9">
            <w:pPr>
              <w:rPr>
                <w:sz w:val="24"/>
                <w:szCs w:val="24"/>
              </w:rPr>
            </w:pPr>
            <w:r w:rsidRPr="003230B7">
              <w:rPr>
                <w:sz w:val="24"/>
                <w:szCs w:val="24"/>
              </w:rPr>
              <w:t>microwave=pre_process('microwave',microwave)</w:t>
            </w:r>
          </w:p>
          <w:p w14:paraId="06581B76" w14:textId="77777777" w:rsidR="00696BD9" w:rsidRPr="003230B7" w:rsidRDefault="00696BD9" w:rsidP="00696BD9">
            <w:pPr>
              <w:rPr>
                <w:sz w:val="24"/>
                <w:szCs w:val="24"/>
              </w:rPr>
            </w:pPr>
            <w:r w:rsidRPr="003230B7">
              <w:rPr>
                <w:sz w:val="24"/>
                <w:szCs w:val="24"/>
              </w:rPr>
              <w:t>microwave.to_csv('../Data/new_microwave.csv')</w:t>
            </w:r>
          </w:p>
          <w:p w14:paraId="7D22267A" w14:textId="77777777" w:rsidR="00696BD9" w:rsidRPr="003230B7" w:rsidRDefault="00696BD9" w:rsidP="00696BD9">
            <w:pPr>
              <w:rPr>
                <w:sz w:val="24"/>
                <w:szCs w:val="24"/>
              </w:rPr>
            </w:pPr>
          </w:p>
          <w:p w14:paraId="222B0165" w14:textId="77777777" w:rsidR="00696BD9" w:rsidRPr="003230B7" w:rsidRDefault="00696BD9" w:rsidP="00696BD9">
            <w:pPr>
              <w:rPr>
                <w:sz w:val="24"/>
                <w:szCs w:val="24"/>
              </w:rPr>
            </w:pPr>
            <w:r w:rsidRPr="003230B7">
              <w:rPr>
                <w:sz w:val="24"/>
                <w:szCs w:val="24"/>
              </w:rPr>
              <w:t>pacifier=pd.read_csv('../Data/pacifier.csv',encoding='utf-8')</w:t>
            </w:r>
          </w:p>
          <w:p w14:paraId="66E148E5" w14:textId="77777777" w:rsidR="00696BD9" w:rsidRPr="003230B7" w:rsidRDefault="00696BD9" w:rsidP="00696BD9">
            <w:pPr>
              <w:rPr>
                <w:sz w:val="24"/>
                <w:szCs w:val="24"/>
              </w:rPr>
            </w:pPr>
            <w:r w:rsidRPr="003230B7">
              <w:rPr>
                <w:sz w:val="24"/>
                <w:szCs w:val="24"/>
              </w:rPr>
              <w:t>pacifier=pacifier.dropna()</w:t>
            </w:r>
          </w:p>
          <w:p w14:paraId="6BB664C9" w14:textId="77777777" w:rsidR="00696BD9" w:rsidRPr="003230B7" w:rsidRDefault="00696BD9" w:rsidP="00696BD9">
            <w:pPr>
              <w:rPr>
                <w:sz w:val="24"/>
                <w:szCs w:val="24"/>
              </w:rPr>
            </w:pPr>
            <w:r w:rsidRPr="003230B7">
              <w:rPr>
                <w:sz w:val="24"/>
                <w:szCs w:val="24"/>
              </w:rPr>
              <w:t>pacifier=pre_process('pacifier',pacifier)</w:t>
            </w:r>
          </w:p>
          <w:p w14:paraId="4F456CED" w14:textId="77777777" w:rsidR="00696BD9" w:rsidRPr="003230B7" w:rsidRDefault="00696BD9" w:rsidP="00696BD9">
            <w:pPr>
              <w:rPr>
                <w:sz w:val="24"/>
                <w:szCs w:val="24"/>
              </w:rPr>
            </w:pPr>
            <w:r w:rsidRPr="003230B7">
              <w:rPr>
                <w:sz w:val="24"/>
                <w:szCs w:val="24"/>
              </w:rPr>
              <w:t>pacifier.to_csv('../Data/new_pacifier.csv')</w:t>
            </w:r>
          </w:p>
          <w:p w14:paraId="3570AE51" w14:textId="77777777" w:rsidR="00696BD9" w:rsidRPr="003230B7" w:rsidRDefault="00696BD9" w:rsidP="00696BD9">
            <w:pPr>
              <w:rPr>
                <w:sz w:val="24"/>
                <w:szCs w:val="24"/>
              </w:rPr>
            </w:pPr>
          </w:p>
          <w:p w14:paraId="3EDC3AAF" w14:textId="77777777" w:rsidR="00696BD9" w:rsidRPr="003230B7" w:rsidRDefault="00696BD9" w:rsidP="00696BD9">
            <w:pPr>
              <w:rPr>
                <w:sz w:val="24"/>
                <w:szCs w:val="24"/>
              </w:rPr>
            </w:pPr>
            <w:r w:rsidRPr="003230B7">
              <w:rPr>
                <w:sz w:val="24"/>
                <w:szCs w:val="24"/>
              </w:rPr>
              <w:t>def get_X_y(prod,data):</w:t>
            </w:r>
          </w:p>
          <w:p w14:paraId="21C41C93" w14:textId="77777777" w:rsidR="00696BD9" w:rsidRPr="003230B7" w:rsidRDefault="00696BD9" w:rsidP="00696BD9">
            <w:pPr>
              <w:rPr>
                <w:sz w:val="24"/>
                <w:szCs w:val="24"/>
              </w:rPr>
            </w:pPr>
          </w:p>
          <w:p w14:paraId="7B88F470" w14:textId="77777777" w:rsidR="00696BD9" w:rsidRPr="003230B7" w:rsidRDefault="00696BD9" w:rsidP="00696BD9">
            <w:pPr>
              <w:rPr>
                <w:sz w:val="24"/>
                <w:szCs w:val="24"/>
              </w:rPr>
            </w:pPr>
          </w:p>
          <w:p w14:paraId="50166000" w14:textId="77777777" w:rsidR="00696BD9" w:rsidRPr="003230B7" w:rsidRDefault="00696BD9" w:rsidP="00696BD9">
            <w:pPr>
              <w:rPr>
                <w:sz w:val="24"/>
                <w:szCs w:val="24"/>
              </w:rPr>
            </w:pPr>
            <w:r w:rsidRPr="003230B7">
              <w:rPr>
                <w:sz w:val="24"/>
                <w:szCs w:val="24"/>
              </w:rPr>
              <w:t xml:space="preserve">    cols_x=['customer_id', 'review_id', 'product_id', 'helpful_votes', 'total_votes', 'vine', 'verified_purchase','review_body', 'review_date', 'year', 'month','rate']</w:t>
            </w:r>
          </w:p>
          <w:p w14:paraId="056DCED3" w14:textId="77777777" w:rsidR="00696BD9" w:rsidRPr="003230B7" w:rsidRDefault="00696BD9" w:rsidP="00696BD9">
            <w:pPr>
              <w:rPr>
                <w:sz w:val="24"/>
                <w:szCs w:val="24"/>
              </w:rPr>
            </w:pPr>
            <w:r w:rsidRPr="003230B7">
              <w:rPr>
                <w:sz w:val="24"/>
                <w:szCs w:val="24"/>
              </w:rPr>
              <w:t xml:space="preserve">    star=[]</w:t>
            </w:r>
          </w:p>
          <w:p w14:paraId="60A41A90" w14:textId="77777777" w:rsidR="00696BD9" w:rsidRPr="003230B7" w:rsidRDefault="00696BD9" w:rsidP="00696BD9">
            <w:pPr>
              <w:rPr>
                <w:sz w:val="24"/>
                <w:szCs w:val="24"/>
              </w:rPr>
            </w:pPr>
            <w:r w:rsidRPr="003230B7">
              <w:rPr>
                <w:sz w:val="24"/>
                <w:szCs w:val="24"/>
              </w:rPr>
              <w:t xml:space="preserve">    for i in data['star_rating']:</w:t>
            </w:r>
          </w:p>
          <w:p w14:paraId="129C0312" w14:textId="77777777" w:rsidR="00696BD9" w:rsidRPr="003230B7" w:rsidRDefault="00696BD9" w:rsidP="00696BD9">
            <w:pPr>
              <w:rPr>
                <w:sz w:val="24"/>
                <w:szCs w:val="24"/>
              </w:rPr>
            </w:pPr>
            <w:r w:rsidRPr="003230B7">
              <w:rPr>
                <w:sz w:val="24"/>
                <w:szCs w:val="24"/>
              </w:rPr>
              <w:t xml:space="preserve">        if i&lt;4:</w:t>
            </w:r>
          </w:p>
          <w:p w14:paraId="062E8D94" w14:textId="77777777" w:rsidR="00696BD9" w:rsidRPr="003230B7" w:rsidRDefault="00696BD9" w:rsidP="00696BD9">
            <w:pPr>
              <w:rPr>
                <w:sz w:val="24"/>
                <w:szCs w:val="24"/>
              </w:rPr>
            </w:pPr>
            <w:r w:rsidRPr="003230B7">
              <w:rPr>
                <w:sz w:val="24"/>
                <w:szCs w:val="24"/>
              </w:rPr>
              <w:t xml:space="preserve">            star.append(0)</w:t>
            </w:r>
          </w:p>
          <w:p w14:paraId="42FA178B" w14:textId="77777777" w:rsidR="00696BD9" w:rsidRPr="003230B7" w:rsidRDefault="00696BD9" w:rsidP="00696BD9">
            <w:pPr>
              <w:rPr>
                <w:sz w:val="24"/>
                <w:szCs w:val="24"/>
              </w:rPr>
            </w:pPr>
            <w:r w:rsidRPr="003230B7">
              <w:rPr>
                <w:sz w:val="24"/>
                <w:szCs w:val="24"/>
              </w:rPr>
              <w:t xml:space="preserve">        else:</w:t>
            </w:r>
          </w:p>
          <w:p w14:paraId="0F6612DB" w14:textId="77777777" w:rsidR="00696BD9" w:rsidRPr="003230B7" w:rsidRDefault="00696BD9" w:rsidP="00696BD9">
            <w:pPr>
              <w:rPr>
                <w:sz w:val="24"/>
                <w:szCs w:val="24"/>
              </w:rPr>
            </w:pPr>
            <w:r w:rsidRPr="003230B7">
              <w:rPr>
                <w:sz w:val="24"/>
                <w:szCs w:val="24"/>
              </w:rPr>
              <w:t xml:space="preserve">            star.append(1)</w:t>
            </w:r>
          </w:p>
          <w:p w14:paraId="59EE097D" w14:textId="77777777" w:rsidR="00696BD9" w:rsidRPr="003230B7" w:rsidRDefault="00696BD9" w:rsidP="00696BD9">
            <w:pPr>
              <w:rPr>
                <w:sz w:val="24"/>
                <w:szCs w:val="24"/>
              </w:rPr>
            </w:pPr>
            <w:r w:rsidRPr="003230B7">
              <w:rPr>
                <w:sz w:val="24"/>
                <w:szCs w:val="24"/>
              </w:rPr>
              <w:t xml:space="preserve">    data['star_rating']=star</w:t>
            </w:r>
          </w:p>
          <w:p w14:paraId="1BEEE784" w14:textId="77777777" w:rsidR="00696BD9" w:rsidRPr="003230B7" w:rsidRDefault="00696BD9" w:rsidP="00696BD9">
            <w:pPr>
              <w:rPr>
                <w:sz w:val="24"/>
                <w:szCs w:val="24"/>
              </w:rPr>
            </w:pPr>
            <w:r w:rsidRPr="003230B7">
              <w:rPr>
                <w:sz w:val="24"/>
                <w:szCs w:val="24"/>
              </w:rPr>
              <w:lastRenderedPageBreak/>
              <w:t xml:space="preserve">    X=data[cols_x]</w:t>
            </w:r>
          </w:p>
          <w:p w14:paraId="37346408" w14:textId="77777777" w:rsidR="00696BD9" w:rsidRPr="003230B7" w:rsidRDefault="00696BD9" w:rsidP="00696BD9">
            <w:pPr>
              <w:rPr>
                <w:sz w:val="24"/>
                <w:szCs w:val="24"/>
              </w:rPr>
            </w:pPr>
            <w:r w:rsidRPr="003230B7">
              <w:rPr>
                <w:sz w:val="24"/>
                <w:szCs w:val="24"/>
              </w:rPr>
              <w:t xml:space="preserve">    X[cat_cols]=X[cat_cols].astype('category')</w:t>
            </w:r>
          </w:p>
          <w:p w14:paraId="6FEE5FC5" w14:textId="77777777" w:rsidR="00696BD9" w:rsidRPr="003230B7" w:rsidRDefault="00696BD9" w:rsidP="00696BD9">
            <w:pPr>
              <w:rPr>
                <w:sz w:val="24"/>
                <w:szCs w:val="24"/>
              </w:rPr>
            </w:pPr>
            <w:r w:rsidRPr="003230B7">
              <w:rPr>
                <w:sz w:val="24"/>
                <w:szCs w:val="24"/>
              </w:rPr>
              <w:t xml:space="preserve">    # X['customer_id']=X['customer_id'].astype('category')</w:t>
            </w:r>
          </w:p>
          <w:p w14:paraId="26DCF2BE" w14:textId="77777777" w:rsidR="00696BD9" w:rsidRPr="003230B7" w:rsidRDefault="00696BD9" w:rsidP="00696BD9">
            <w:pPr>
              <w:rPr>
                <w:sz w:val="24"/>
                <w:szCs w:val="24"/>
              </w:rPr>
            </w:pPr>
            <w:r w:rsidRPr="003230B7">
              <w:rPr>
                <w:sz w:val="24"/>
                <w:szCs w:val="24"/>
              </w:rPr>
              <w:t xml:space="preserve">    y=data['star_rating']</w:t>
            </w:r>
          </w:p>
          <w:p w14:paraId="05592557" w14:textId="77777777" w:rsidR="00696BD9" w:rsidRPr="003230B7" w:rsidRDefault="00696BD9" w:rsidP="00696BD9">
            <w:pPr>
              <w:rPr>
                <w:sz w:val="24"/>
                <w:szCs w:val="24"/>
              </w:rPr>
            </w:pPr>
          </w:p>
          <w:p w14:paraId="47FA2491" w14:textId="77777777" w:rsidR="00696BD9" w:rsidRPr="003230B7" w:rsidRDefault="00696BD9" w:rsidP="00696BD9">
            <w:pPr>
              <w:rPr>
                <w:sz w:val="24"/>
                <w:szCs w:val="24"/>
              </w:rPr>
            </w:pPr>
            <w:r w:rsidRPr="003230B7">
              <w:rPr>
                <w:sz w:val="24"/>
                <w:szCs w:val="24"/>
              </w:rPr>
              <w:t xml:space="preserve">    # min_max_scaler = MinMaxScaler ()</w:t>
            </w:r>
          </w:p>
          <w:p w14:paraId="62599DB9" w14:textId="77777777" w:rsidR="00696BD9" w:rsidRPr="003230B7" w:rsidRDefault="00696BD9" w:rsidP="00696BD9">
            <w:pPr>
              <w:rPr>
                <w:sz w:val="24"/>
                <w:szCs w:val="24"/>
              </w:rPr>
            </w:pPr>
            <w:r w:rsidRPr="003230B7">
              <w:rPr>
                <w:sz w:val="24"/>
                <w:szCs w:val="24"/>
              </w:rPr>
              <w:t xml:space="preserve">    # X= min_max_scaler.fit_transform (X)</w:t>
            </w:r>
          </w:p>
          <w:p w14:paraId="2304B440" w14:textId="77777777" w:rsidR="00696BD9" w:rsidRPr="003230B7" w:rsidRDefault="00696BD9" w:rsidP="00696BD9">
            <w:pPr>
              <w:rPr>
                <w:sz w:val="24"/>
                <w:szCs w:val="24"/>
              </w:rPr>
            </w:pPr>
            <w:r w:rsidRPr="003230B7">
              <w:rPr>
                <w:sz w:val="24"/>
                <w:szCs w:val="24"/>
              </w:rPr>
              <w:t xml:space="preserve">    # da=pd.DataFrame(X,columns=cols_x)</w:t>
            </w:r>
          </w:p>
          <w:p w14:paraId="0683C043" w14:textId="77777777" w:rsidR="00696BD9" w:rsidRPr="003230B7" w:rsidRDefault="00696BD9" w:rsidP="00696BD9">
            <w:pPr>
              <w:rPr>
                <w:sz w:val="24"/>
                <w:szCs w:val="24"/>
              </w:rPr>
            </w:pPr>
            <w:r w:rsidRPr="003230B7">
              <w:rPr>
                <w:sz w:val="24"/>
                <w:szCs w:val="24"/>
              </w:rPr>
              <w:t xml:space="preserve">    return X,y</w:t>
            </w:r>
          </w:p>
          <w:p w14:paraId="077388FC" w14:textId="77777777" w:rsidR="00696BD9" w:rsidRPr="003230B7" w:rsidRDefault="00696BD9" w:rsidP="00696BD9">
            <w:pPr>
              <w:rPr>
                <w:sz w:val="24"/>
                <w:szCs w:val="24"/>
              </w:rPr>
            </w:pPr>
            <w:r w:rsidRPr="003230B7">
              <w:rPr>
                <w:sz w:val="24"/>
                <w:szCs w:val="24"/>
              </w:rPr>
              <w:t>def gen_rate(data):</w:t>
            </w:r>
          </w:p>
          <w:p w14:paraId="765AD953" w14:textId="77777777" w:rsidR="00696BD9" w:rsidRPr="003230B7" w:rsidRDefault="00696BD9" w:rsidP="00696BD9">
            <w:pPr>
              <w:rPr>
                <w:sz w:val="24"/>
                <w:szCs w:val="24"/>
              </w:rPr>
            </w:pPr>
            <w:r w:rsidRPr="003230B7">
              <w:rPr>
                <w:sz w:val="24"/>
                <w:szCs w:val="24"/>
              </w:rPr>
              <w:t xml:space="preserve">    tmp = data.groupby ('product_id').count ()['customer_id']</w:t>
            </w:r>
          </w:p>
          <w:p w14:paraId="165044AF" w14:textId="77777777" w:rsidR="00696BD9" w:rsidRPr="003230B7" w:rsidRDefault="00696BD9" w:rsidP="00696BD9">
            <w:pPr>
              <w:rPr>
                <w:sz w:val="24"/>
                <w:szCs w:val="24"/>
              </w:rPr>
            </w:pPr>
            <w:r w:rsidRPr="003230B7">
              <w:rPr>
                <w:sz w:val="24"/>
                <w:szCs w:val="24"/>
              </w:rPr>
              <w:t xml:space="preserve">    sums = {}</w:t>
            </w:r>
          </w:p>
          <w:p w14:paraId="2067A70C" w14:textId="77777777" w:rsidR="00696BD9" w:rsidRPr="003230B7" w:rsidRDefault="00696BD9" w:rsidP="00696BD9">
            <w:pPr>
              <w:rPr>
                <w:sz w:val="24"/>
                <w:szCs w:val="24"/>
              </w:rPr>
            </w:pPr>
            <w:r w:rsidRPr="003230B7">
              <w:rPr>
                <w:sz w:val="24"/>
                <w:szCs w:val="24"/>
              </w:rPr>
              <w:t xml:space="preserve">    for i in tmp.index.values:</w:t>
            </w:r>
          </w:p>
          <w:p w14:paraId="4380370C" w14:textId="77777777" w:rsidR="00696BD9" w:rsidRPr="003230B7" w:rsidRDefault="00696BD9" w:rsidP="00696BD9">
            <w:pPr>
              <w:rPr>
                <w:sz w:val="24"/>
                <w:szCs w:val="24"/>
              </w:rPr>
            </w:pPr>
            <w:r w:rsidRPr="003230B7">
              <w:rPr>
                <w:sz w:val="24"/>
                <w:szCs w:val="24"/>
              </w:rPr>
              <w:t xml:space="preserve">        sums[i] = tmp[i]</w:t>
            </w:r>
          </w:p>
          <w:p w14:paraId="28CCB056" w14:textId="77777777" w:rsidR="00696BD9" w:rsidRPr="003230B7" w:rsidRDefault="00696BD9" w:rsidP="00696BD9">
            <w:pPr>
              <w:rPr>
                <w:sz w:val="24"/>
                <w:szCs w:val="24"/>
              </w:rPr>
            </w:pPr>
            <w:r w:rsidRPr="003230B7">
              <w:rPr>
                <w:sz w:val="24"/>
                <w:szCs w:val="24"/>
              </w:rPr>
              <w:t xml:space="preserve">    rate = {}</w:t>
            </w:r>
          </w:p>
          <w:p w14:paraId="4F959913" w14:textId="77777777" w:rsidR="00696BD9" w:rsidRPr="003230B7" w:rsidRDefault="00696BD9" w:rsidP="00696BD9">
            <w:pPr>
              <w:rPr>
                <w:sz w:val="24"/>
                <w:szCs w:val="24"/>
              </w:rPr>
            </w:pPr>
            <w:r w:rsidRPr="003230B7">
              <w:rPr>
                <w:sz w:val="24"/>
                <w:szCs w:val="24"/>
              </w:rPr>
              <w:t xml:space="preserve">    for i in sums:</w:t>
            </w:r>
          </w:p>
          <w:p w14:paraId="391E52D5" w14:textId="77777777" w:rsidR="00696BD9" w:rsidRPr="003230B7" w:rsidRDefault="00696BD9" w:rsidP="00696BD9">
            <w:pPr>
              <w:rPr>
                <w:sz w:val="24"/>
                <w:szCs w:val="24"/>
              </w:rPr>
            </w:pPr>
            <w:r w:rsidRPr="003230B7">
              <w:rPr>
                <w:sz w:val="24"/>
                <w:szCs w:val="24"/>
              </w:rPr>
              <w:t xml:space="preserve">        cnt = data[(data['product_id'] == i) &amp; (data['star_rating'] &lt; 4)].count ()[0]</w:t>
            </w:r>
          </w:p>
          <w:p w14:paraId="5B5C828E" w14:textId="77777777" w:rsidR="00696BD9" w:rsidRPr="003230B7" w:rsidRDefault="00696BD9" w:rsidP="00696BD9">
            <w:pPr>
              <w:rPr>
                <w:sz w:val="24"/>
                <w:szCs w:val="24"/>
              </w:rPr>
            </w:pPr>
            <w:r w:rsidRPr="003230B7">
              <w:rPr>
                <w:sz w:val="24"/>
                <w:szCs w:val="24"/>
              </w:rPr>
              <w:t xml:space="preserve">        rate[i] = cnt / sums[i]</w:t>
            </w:r>
          </w:p>
          <w:p w14:paraId="07095EE0" w14:textId="77777777" w:rsidR="00696BD9" w:rsidRPr="003230B7" w:rsidRDefault="00696BD9" w:rsidP="00696BD9">
            <w:pPr>
              <w:rPr>
                <w:sz w:val="24"/>
                <w:szCs w:val="24"/>
              </w:rPr>
            </w:pPr>
            <w:r w:rsidRPr="003230B7">
              <w:rPr>
                <w:sz w:val="24"/>
                <w:szCs w:val="24"/>
              </w:rPr>
              <w:t xml:space="preserve">    rates = []</w:t>
            </w:r>
          </w:p>
          <w:p w14:paraId="0D897053" w14:textId="77777777" w:rsidR="00696BD9" w:rsidRPr="003230B7" w:rsidRDefault="00696BD9" w:rsidP="00696BD9">
            <w:pPr>
              <w:rPr>
                <w:sz w:val="24"/>
                <w:szCs w:val="24"/>
              </w:rPr>
            </w:pPr>
            <w:r w:rsidRPr="003230B7">
              <w:rPr>
                <w:sz w:val="24"/>
                <w:szCs w:val="24"/>
              </w:rPr>
              <w:t xml:space="preserve">    for i in data['product_id'].values:</w:t>
            </w:r>
          </w:p>
          <w:p w14:paraId="6CA6D56D" w14:textId="77777777" w:rsidR="00696BD9" w:rsidRPr="003230B7" w:rsidRDefault="00696BD9" w:rsidP="00696BD9">
            <w:pPr>
              <w:rPr>
                <w:sz w:val="24"/>
                <w:szCs w:val="24"/>
              </w:rPr>
            </w:pPr>
            <w:r w:rsidRPr="003230B7">
              <w:rPr>
                <w:sz w:val="24"/>
                <w:szCs w:val="24"/>
              </w:rPr>
              <w:t xml:space="preserve">        rates.append (rate[i])</w:t>
            </w:r>
          </w:p>
          <w:p w14:paraId="5756960E" w14:textId="77777777" w:rsidR="00696BD9" w:rsidRPr="003230B7" w:rsidRDefault="00696BD9" w:rsidP="00696BD9">
            <w:pPr>
              <w:rPr>
                <w:sz w:val="24"/>
                <w:szCs w:val="24"/>
              </w:rPr>
            </w:pPr>
            <w:r w:rsidRPr="003230B7">
              <w:rPr>
                <w:sz w:val="24"/>
                <w:szCs w:val="24"/>
              </w:rPr>
              <w:t xml:space="preserve">    data['rate'] = rates</w:t>
            </w:r>
          </w:p>
          <w:p w14:paraId="2FC780D0" w14:textId="77777777" w:rsidR="00696BD9" w:rsidRPr="003230B7" w:rsidRDefault="00696BD9" w:rsidP="00696BD9">
            <w:pPr>
              <w:rPr>
                <w:sz w:val="24"/>
                <w:szCs w:val="24"/>
              </w:rPr>
            </w:pPr>
            <w:r w:rsidRPr="003230B7">
              <w:rPr>
                <w:sz w:val="24"/>
                <w:szCs w:val="24"/>
              </w:rPr>
              <w:t xml:space="preserve">    return data</w:t>
            </w:r>
          </w:p>
          <w:p w14:paraId="13A56A5B" w14:textId="77777777" w:rsidR="00696BD9" w:rsidRPr="003230B7" w:rsidRDefault="00696BD9" w:rsidP="00696BD9">
            <w:pPr>
              <w:rPr>
                <w:sz w:val="24"/>
                <w:szCs w:val="24"/>
              </w:rPr>
            </w:pPr>
            <w:r w:rsidRPr="003230B7">
              <w:rPr>
                <w:sz w:val="24"/>
                <w:szCs w:val="24"/>
              </w:rPr>
              <w:t>hair_dryer=pd.read_csv('../Data/new_hair_dryer.csv',encoding='utf-8',index_col=0)</w:t>
            </w:r>
          </w:p>
          <w:p w14:paraId="4BEDE0C7" w14:textId="77777777" w:rsidR="00696BD9" w:rsidRPr="003230B7" w:rsidRDefault="00696BD9" w:rsidP="00696BD9">
            <w:pPr>
              <w:rPr>
                <w:sz w:val="24"/>
                <w:szCs w:val="24"/>
              </w:rPr>
            </w:pPr>
            <w:r w:rsidRPr="003230B7">
              <w:rPr>
                <w:sz w:val="24"/>
                <w:szCs w:val="24"/>
              </w:rPr>
              <w:t>microwave=pd.read_csv('../Data/new_microwave.csv',encoding='utf-8',index_col=0)</w:t>
            </w:r>
          </w:p>
          <w:p w14:paraId="7FD50336" w14:textId="77777777" w:rsidR="00696BD9" w:rsidRPr="003230B7" w:rsidRDefault="00696BD9" w:rsidP="00696BD9">
            <w:pPr>
              <w:rPr>
                <w:sz w:val="24"/>
                <w:szCs w:val="24"/>
              </w:rPr>
            </w:pPr>
            <w:r w:rsidRPr="003230B7">
              <w:rPr>
                <w:sz w:val="24"/>
                <w:szCs w:val="24"/>
              </w:rPr>
              <w:t>pacifier=pd.read_csv('../Data/new_pacifier.csv',encoding='utf-8',index_col=0)</w:t>
            </w:r>
          </w:p>
          <w:p w14:paraId="29E9356A" w14:textId="77777777" w:rsidR="00696BD9" w:rsidRPr="003230B7" w:rsidRDefault="00696BD9" w:rsidP="00696BD9">
            <w:pPr>
              <w:rPr>
                <w:sz w:val="24"/>
                <w:szCs w:val="24"/>
              </w:rPr>
            </w:pPr>
            <w:r w:rsidRPr="003230B7">
              <w:rPr>
                <w:sz w:val="24"/>
                <w:szCs w:val="24"/>
              </w:rPr>
              <w:t>hair_dryer=gen_rate(hair_dryer)</w:t>
            </w:r>
          </w:p>
          <w:p w14:paraId="72B2F4A7" w14:textId="77777777" w:rsidR="00696BD9" w:rsidRPr="003230B7" w:rsidRDefault="00696BD9" w:rsidP="00696BD9">
            <w:pPr>
              <w:rPr>
                <w:sz w:val="24"/>
                <w:szCs w:val="24"/>
              </w:rPr>
            </w:pPr>
            <w:r w:rsidRPr="003230B7">
              <w:rPr>
                <w:sz w:val="24"/>
                <w:szCs w:val="24"/>
              </w:rPr>
              <w:t>microwave=gen_rate(microwave)</w:t>
            </w:r>
          </w:p>
          <w:p w14:paraId="5660A001" w14:textId="77777777" w:rsidR="00696BD9" w:rsidRPr="003230B7" w:rsidRDefault="00696BD9" w:rsidP="00696BD9">
            <w:pPr>
              <w:rPr>
                <w:sz w:val="24"/>
                <w:szCs w:val="24"/>
              </w:rPr>
            </w:pPr>
            <w:r w:rsidRPr="003230B7">
              <w:rPr>
                <w:sz w:val="24"/>
                <w:szCs w:val="24"/>
              </w:rPr>
              <w:t>pacifier=gen_rate(pacifier)</w:t>
            </w:r>
          </w:p>
          <w:p w14:paraId="53E73196" w14:textId="77777777" w:rsidR="00696BD9" w:rsidRPr="003230B7" w:rsidRDefault="00696BD9" w:rsidP="00696BD9">
            <w:pPr>
              <w:rPr>
                <w:sz w:val="24"/>
                <w:szCs w:val="24"/>
              </w:rPr>
            </w:pPr>
            <w:r w:rsidRPr="003230B7">
              <w:rPr>
                <w:sz w:val="24"/>
                <w:szCs w:val="24"/>
              </w:rPr>
              <w:t>def model1():</w:t>
            </w:r>
          </w:p>
          <w:p w14:paraId="67661E8F" w14:textId="77777777" w:rsidR="00696BD9" w:rsidRPr="003230B7" w:rsidRDefault="00696BD9" w:rsidP="00696BD9">
            <w:pPr>
              <w:rPr>
                <w:sz w:val="24"/>
                <w:szCs w:val="24"/>
              </w:rPr>
            </w:pPr>
            <w:r w:rsidRPr="003230B7">
              <w:rPr>
                <w:sz w:val="24"/>
                <w:szCs w:val="24"/>
              </w:rPr>
              <w:t xml:space="preserve">    X,y=get_X_y('hair_dryer',hair_dryer)</w:t>
            </w:r>
          </w:p>
          <w:p w14:paraId="53AF3056" w14:textId="77777777" w:rsidR="00696BD9" w:rsidRPr="003230B7" w:rsidRDefault="00696BD9" w:rsidP="00696BD9">
            <w:pPr>
              <w:rPr>
                <w:sz w:val="24"/>
                <w:szCs w:val="24"/>
              </w:rPr>
            </w:pPr>
            <w:r w:rsidRPr="003230B7">
              <w:rPr>
                <w:sz w:val="24"/>
                <w:szCs w:val="24"/>
              </w:rPr>
              <w:t xml:space="preserve">    print(len(y))</w:t>
            </w:r>
          </w:p>
          <w:p w14:paraId="02DE2BA9" w14:textId="77777777" w:rsidR="00696BD9" w:rsidRPr="003230B7" w:rsidRDefault="00696BD9" w:rsidP="00696BD9">
            <w:pPr>
              <w:rPr>
                <w:sz w:val="24"/>
                <w:szCs w:val="24"/>
              </w:rPr>
            </w:pPr>
            <w:r w:rsidRPr="003230B7">
              <w:rPr>
                <w:sz w:val="24"/>
                <w:szCs w:val="24"/>
              </w:rPr>
              <w:t xml:space="preserve">    X_train, X_test, y_train, y_test = train_test_split(X,y, test_size=0.2, random_state=0,shuffle=True)</w:t>
            </w:r>
          </w:p>
          <w:p w14:paraId="203DB2C3" w14:textId="77777777" w:rsidR="00696BD9" w:rsidRPr="003230B7" w:rsidRDefault="00696BD9" w:rsidP="00696BD9">
            <w:pPr>
              <w:rPr>
                <w:sz w:val="24"/>
                <w:szCs w:val="24"/>
              </w:rPr>
            </w:pPr>
            <w:r w:rsidRPr="003230B7">
              <w:rPr>
                <w:sz w:val="24"/>
                <w:szCs w:val="24"/>
              </w:rPr>
              <w:t xml:space="preserve">    print("Train data length:", len(X_train))</w:t>
            </w:r>
          </w:p>
          <w:p w14:paraId="79FF9770" w14:textId="77777777" w:rsidR="00696BD9" w:rsidRPr="003230B7" w:rsidRDefault="00696BD9" w:rsidP="00696BD9">
            <w:pPr>
              <w:rPr>
                <w:sz w:val="24"/>
                <w:szCs w:val="24"/>
              </w:rPr>
            </w:pPr>
            <w:r w:rsidRPr="003230B7">
              <w:rPr>
                <w:sz w:val="24"/>
                <w:szCs w:val="24"/>
              </w:rPr>
              <w:t xml:space="preserve">    print("Test data length:", len(X_test))</w:t>
            </w:r>
          </w:p>
          <w:p w14:paraId="5D61A829" w14:textId="77777777" w:rsidR="00696BD9" w:rsidRPr="003230B7" w:rsidRDefault="00696BD9" w:rsidP="00696BD9">
            <w:pPr>
              <w:rPr>
                <w:sz w:val="24"/>
                <w:szCs w:val="24"/>
              </w:rPr>
            </w:pPr>
            <w:r w:rsidRPr="003230B7">
              <w:rPr>
                <w:rFonts w:hint="eastAsia"/>
                <w:sz w:val="24"/>
                <w:szCs w:val="24"/>
              </w:rPr>
              <w:t xml:space="preserve">    print('        !')</w:t>
            </w:r>
          </w:p>
          <w:p w14:paraId="067D0C22" w14:textId="77777777" w:rsidR="00696BD9" w:rsidRPr="003230B7" w:rsidRDefault="00696BD9" w:rsidP="00696BD9">
            <w:pPr>
              <w:rPr>
                <w:sz w:val="24"/>
                <w:szCs w:val="24"/>
              </w:rPr>
            </w:pPr>
          </w:p>
          <w:p w14:paraId="064722A9" w14:textId="77777777" w:rsidR="00696BD9" w:rsidRPr="003230B7" w:rsidRDefault="00696BD9" w:rsidP="00696BD9">
            <w:pPr>
              <w:rPr>
                <w:sz w:val="24"/>
                <w:szCs w:val="24"/>
              </w:rPr>
            </w:pPr>
            <w:r w:rsidRPr="003230B7">
              <w:rPr>
                <w:rFonts w:hint="eastAsia"/>
                <w:sz w:val="24"/>
                <w:szCs w:val="24"/>
              </w:rPr>
              <w:t xml:space="preserve">    #      cv and train</w:t>
            </w:r>
          </w:p>
          <w:p w14:paraId="72096A9C" w14:textId="77777777" w:rsidR="00696BD9" w:rsidRPr="003230B7" w:rsidRDefault="00696BD9" w:rsidP="00696BD9">
            <w:pPr>
              <w:rPr>
                <w:sz w:val="24"/>
                <w:szCs w:val="24"/>
              </w:rPr>
            </w:pPr>
            <w:r w:rsidRPr="003230B7">
              <w:rPr>
                <w:sz w:val="24"/>
                <w:szCs w:val="24"/>
              </w:rPr>
              <w:t xml:space="preserve">    gbm = lgb.sklearn.LGBMClassifier(boosting_type='gbdt', num_leaves=64, max_depth=-1, learning_rate=0.09, n_estimators=10, max_bin=255, subsample_for_bin=200000, objective=None, min_split_gain=0.0, min_child_weight=0.001, min_child_samples=20, subsample=1.0, subsample_freq=1, colsample_bytree=1.0, reg_alpha=0.0, reg_lambda=0.0, random_state=None, </w:t>
            </w:r>
            <w:r w:rsidRPr="003230B7">
              <w:rPr>
                <w:sz w:val="24"/>
                <w:szCs w:val="24"/>
              </w:rPr>
              <w:lastRenderedPageBreak/>
              <w:t>n_jobs=-1, silent=True)</w:t>
            </w:r>
          </w:p>
          <w:p w14:paraId="6E4BCBDE" w14:textId="77777777" w:rsidR="00696BD9" w:rsidRPr="003230B7" w:rsidRDefault="00696BD9" w:rsidP="00696BD9">
            <w:pPr>
              <w:rPr>
                <w:sz w:val="24"/>
                <w:szCs w:val="24"/>
              </w:rPr>
            </w:pPr>
            <w:r w:rsidRPr="003230B7">
              <w:rPr>
                <w:sz w:val="24"/>
                <w:szCs w:val="24"/>
              </w:rPr>
              <w:t xml:space="preserve">    gbm.fit(X_train,y_train,sample_weight=None, init_score=None,</w:t>
            </w:r>
          </w:p>
          <w:p w14:paraId="6CD904BF" w14:textId="77777777" w:rsidR="00696BD9" w:rsidRPr="003230B7" w:rsidRDefault="00696BD9" w:rsidP="00696BD9">
            <w:pPr>
              <w:rPr>
                <w:sz w:val="24"/>
                <w:szCs w:val="24"/>
              </w:rPr>
            </w:pPr>
            <w:r w:rsidRPr="003230B7">
              <w:rPr>
                <w:sz w:val="24"/>
                <w:szCs w:val="24"/>
              </w:rPr>
              <w:t xml:space="preserve">                eval_set=None, eval_names=None, eval_sample_weight=None,</w:t>
            </w:r>
          </w:p>
          <w:p w14:paraId="5C981264"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51065BAC" w14:textId="77777777" w:rsidR="00696BD9" w:rsidRPr="003230B7" w:rsidRDefault="00696BD9" w:rsidP="00696BD9">
            <w:pPr>
              <w:rPr>
                <w:sz w:val="24"/>
                <w:szCs w:val="24"/>
              </w:rPr>
            </w:pPr>
            <w:r w:rsidRPr="003230B7">
              <w:rPr>
                <w:sz w:val="24"/>
                <w:szCs w:val="24"/>
              </w:rPr>
              <w:t xml:space="preserve">                early_stopping_rounds=None, verbose=True,</w:t>
            </w:r>
          </w:p>
          <w:p w14:paraId="7BF7AB0D"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6769FC32" w14:textId="77777777" w:rsidR="00696BD9" w:rsidRPr="003230B7" w:rsidRDefault="00696BD9" w:rsidP="00696BD9">
            <w:pPr>
              <w:rPr>
                <w:sz w:val="24"/>
                <w:szCs w:val="24"/>
              </w:rPr>
            </w:pPr>
            <w:r w:rsidRPr="003230B7">
              <w:rPr>
                <w:sz w:val="24"/>
                <w:szCs w:val="24"/>
              </w:rPr>
              <w:t xml:space="preserve">    print ('Start predicting...')</w:t>
            </w:r>
          </w:p>
          <w:p w14:paraId="67FCE859" w14:textId="77777777" w:rsidR="00696BD9" w:rsidRPr="003230B7" w:rsidRDefault="00696BD9" w:rsidP="00696BD9">
            <w:pPr>
              <w:rPr>
                <w:sz w:val="24"/>
                <w:szCs w:val="24"/>
              </w:rPr>
            </w:pPr>
            <w:r w:rsidRPr="003230B7">
              <w:rPr>
                <w:rFonts w:hint="eastAsia"/>
                <w:sz w:val="24"/>
                <w:szCs w:val="24"/>
              </w:rPr>
              <w:t xml:space="preserve">    #           </w:t>
            </w:r>
          </w:p>
          <w:p w14:paraId="6C6A8488" w14:textId="77777777" w:rsidR="00696BD9" w:rsidRPr="003230B7" w:rsidRDefault="00696BD9" w:rsidP="00696BD9">
            <w:pPr>
              <w:rPr>
                <w:sz w:val="24"/>
                <w:szCs w:val="24"/>
              </w:rPr>
            </w:pPr>
            <w:r w:rsidRPr="003230B7">
              <w:rPr>
                <w:sz w:val="24"/>
                <w:szCs w:val="24"/>
              </w:rPr>
              <w:t xml:space="preserve">    y_pred = gbm.predict (X_test)</w:t>
            </w:r>
          </w:p>
          <w:p w14:paraId="4D6B4C51"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285BA375" w14:textId="77777777" w:rsidR="00696BD9" w:rsidRPr="003230B7" w:rsidRDefault="00696BD9" w:rsidP="00696BD9">
            <w:pPr>
              <w:rPr>
                <w:sz w:val="24"/>
                <w:szCs w:val="24"/>
              </w:rPr>
            </w:pPr>
            <w:r w:rsidRPr="003230B7">
              <w:rPr>
                <w:sz w:val="24"/>
                <w:szCs w:val="24"/>
              </w:rPr>
              <w:t xml:space="preserve">    print('importance:',list(zip(X_train.columns.values,gbm.feature_importances_)))</w:t>
            </w:r>
          </w:p>
          <w:p w14:paraId="5E9A85C9" w14:textId="77777777" w:rsidR="00696BD9" w:rsidRPr="003230B7" w:rsidRDefault="00696BD9" w:rsidP="00696BD9">
            <w:pPr>
              <w:rPr>
                <w:sz w:val="24"/>
                <w:szCs w:val="24"/>
              </w:rPr>
            </w:pPr>
            <w:r w:rsidRPr="003230B7">
              <w:rPr>
                <w:sz w:val="24"/>
                <w:szCs w:val="24"/>
              </w:rPr>
              <w:t xml:space="preserve">    precision=precision_score(y_test, y_pred)</w:t>
            </w:r>
          </w:p>
          <w:p w14:paraId="690B5864" w14:textId="77777777" w:rsidR="00696BD9" w:rsidRPr="003230B7" w:rsidRDefault="00696BD9" w:rsidP="00696BD9">
            <w:pPr>
              <w:rPr>
                <w:sz w:val="24"/>
                <w:szCs w:val="24"/>
              </w:rPr>
            </w:pPr>
            <w:r w:rsidRPr="003230B7">
              <w:rPr>
                <w:sz w:val="24"/>
                <w:szCs w:val="24"/>
              </w:rPr>
              <w:t xml:space="preserve">    recall=recall_score(y_test, y_pred)</w:t>
            </w:r>
          </w:p>
          <w:p w14:paraId="734AF580" w14:textId="77777777" w:rsidR="00696BD9" w:rsidRPr="003230B7" w:rsidRDefault="00696BD9" w:rsidP="00696BD9">
            <w:pPr>
              <w:rPr>
                <w:sz w:val="24"/>
                <w:szCs w:val="24"/>
              </w:rPr>
            </w:pPr>
            <w:r w:rsidRPr="003230B7">
              <w:rPr>
                <w:sz w:val="24"/>
                <w:szCs w:val="24"/>
              </w:rPr>
              <w:t xml:space="preserve">    print(list(zip(y_test.values,y_pred)))</w:t>
            </w:r>
          </w:p>
          <w:p w14:paraId="1DB93566" w14:textId="77777777" w:rsidR="00696BD9" w:rsidRPr="003230B7" w:rsidRDefault="00696BD9" w:rsidP="00696BD9">
            <w:pPr>
              <w:rPr>
                <w:sz w:val="24"/>
                <w:szCs w:val="24"/>
              </w:rPr>
            </w:pPr>
            <w:r w:rsidRPr="003230B7">
              <w:rPr>
                <w:rFonts w:hint="eastAsia"/>
                <w:sz w:val="24"/>
                <w:szCs w:val="24"/>
              </w:rPr>
              <w:t xml:space="preserve">    print ('        ', precision)</w:t>
            </w:r>
          </w:p>
          <w:p w14:paraId="6542544F" w14:textId="77777777" w:rsidR="00696BD9" w:rsidRPr="003230B7" w:rsidRDefault="00696BD9" w:rsidP="00696BD9">
            <w:pPr>
              <w:rPr>
                <w:sz w:val="24"/>
                <w:szCs w:val="24"/>
              </w:rPr>
            </w:pPr>
            <w:r w:rsidRPr="003230B7">
              <w:rPr>
                <w:rFonts w:hint="eastAsia"/>
                <w:sz w:val="24"/>
                <w:szCs w:val="24"/>
              </w:rPr>
              <w:t xml:space="preserve">    print ('        ', recall)</w:t>
            </w:r>
          </w:p>
          <w:p w14:paraId="3CA934C3"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425A036B"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1241ECE7" w14:textId="77777777" w:rsidR="00696BD9" w:rsidRPr="003230B7" w:rsidRDefault="00696BD9" w:rsidP="00696BD9">
            <w:pPr>
              <w:rPr>
                <w:sz w:val="24"/>
                <w:szCs w:val="24"/>
              </w:rPr>
            </w:pPr>
            <w:r w:rsidRPr="003230B7">
              <w:rPr>
                <w:sz w:val="24"/>
                <w:szCs w:val="24"/>
              </w:rPr>
              <w:t>def model2():</w:t>
            </w:r>
          </w:p>
          <w:p w14:paraId="062A02E8" w14:textId="77777777" w:rsidR="00696BD9" w:rsidRPr="003230B7" w:rsidRDefault="00696BD9" w:rsidP="00696BD9">
            <w:pPr>
              <w:rPr>
                <w:sz w:val="24"/>
                <w:szCs w:val="24"/>
              </w:rPr>
            </w:pPr>
            <w:r w:rsidRPr="003230B7">
              <w:rPr>
                <w:sz w:val="24"/>
                <w:szCs w:val="24"/>
              </w:rPr>
              <w:t xml:space="preserve">    X, y = get_X_y ('microwave',microwave)</w:t>
            </w:r>
          </w:p>
          <w:p w14:paraId="14BE3F79" w14:textId="77777777" w:rsidR="00696BD9" w:rsidRPr="003230B7" w:rsidRDefault="00696BD9" w:rsidP="00696BD9">
            <w:pPr>
              <w:rPr>
                <w:sz w:val="24"/>
                <w:szCs w:val="24"/>
              </w:rPr>
            </w:pPr>
            <w:r w:rsidRPr="003230B7">
              <w:rPr>
                <w:sz w:val="24"/>
                <w:szCs w:val="24"/>
              </w:rPr>
              <w:t xml:space="preserve">    print (len (y))</w:t>
            </w:r>
          </w:p>
          <w:p w14:paraId="6195B97B"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47F98A2F" w14:textId="77777777" w:rsidR="00696BD9" w:rsidRPr="003230B7" w:rsidRDefault="00696BD9" w:rsidP="00696BD9">
            <w:pPr>
              <w:rPr>
                <w:sz w:val="24"/>
                <w:szCs w:val="24"/>
              </w:rPr>
            </w:pPr>
            <w:r w:rsidRPr="003230B7">
              <w:rPr>
                <w:sz w:val="24"/>
                <w:szCs w:val="24"/>
              </w:rPr>
              <w:t xml:space="preserve">    print ("Train data length:", len (X_train))</w:t>
            </w:r>
          </w:p>
          <w:p w14:paraId="4B37197F" w14:textId="77777777" w:rsidR="00696BD9" w:rsidRPr="003230B7" w:rsidRDefault="00696BD9" w:rsidP="00696BD9">
            <w:pPr>
              <w:rPr>
                <w:sz w:val="24"/>
                <w:szCs w:val="24"/>
              </w:rPr>
            </w:pPr>
            <w:r w:rsidRPr="003230B7">
              <w:rPr>
                <w:sz w:val="24"/>
                <w:szCs w:val="24"/>
              </w:rPr>
              <w:t xml:space="preserve">    print ("Test data length:", len (X_test))</w:t>
            </w:r>
          </w:p>
          <w:p w14:paraId="1BD9F09C" w14:textId="77777777" w:rsidR="00696BD9" w:rsidRPr="003230B7" w:rsidRDefault="00696BD9" w:rsidP="00696BD9">
            <w:pPr>
              <w:rPr>
                <w:sz w:val="24"/>
                <w:szCs w:val="24"/>
              </w:rPr>
            </w:pPr>
            <w:r w:rsidRPr="003230B7">
              <w:rPr>
                <w:rFonts w:hint="eastAsia"/>
                <w:sz w:val="24"/>
                <w:szCs w:val="24"/>
              </w:rPr>
              <w:t xml:space="preserve">    print ('        !')</w:t>
            </w:r>
          </w:p>
          <w:p w14:paraId="12F0517D" w14:textId="77777777" w:rsidR="00696BD9" w:rsidRPr="003230B7" w:rsidRDefault="00696BD9" w:rsidP="00696BD9">
            <w:pPr>
              <w:rPr>
                <w:sz w:val="24"/>
                <w:szCs w:val="24"/>
              </w:rPr>
            </w:pPr>
          </w:p>
          <w:p w14:paraId="2872E075" w14:textId="77777777" w:rsidR="00696BD9" w:rsidRPr="003230B7" w:rsidRDefault="00696BD9" w:rsidP="00696BD9">
            <w:pPr>
              <w:rPr>
                <w:sz w:val="24"/>
                <w:szCs w:val="24"/>
              </w:rPr>
            </w:pPr>
            <w:r w:rsidRPr="003230B7">
              <w:rPr>
                <w:rFonts w:hint="eastAsia"/>
                <w:sz w:val="24"/>
                <w:szCs w:val="24"/>
              </w:rPr>
              <w:t xml:space="preserve">    #      cv and train</w:t>
            </w:r>
          </w:p>
          <w:p w14:paraId="5A19BD3F"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learning_rate=0.1,</w:t>
            </w:r>
          </w:p>
          <w:p w14:paraId="287E0470"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057CFB68"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26C57988"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00D42B74" w14:textId="77777777" w:rsidR="00696BD9" w:rsidRPr="003230B7" w:rsidRDefault="00696BD9" w:rsidP="00696BD9">
            <w:pPr>
              <w:rPr>
                <w:sz w:val="24"/>
                <w:szCs w:val="24"/>
              </w:rPr>
            </w:pPr>
            <w:r w:rsidRPr="003230B7">
              <w:rPr>
                <w:sz w:val="24"/>
                <w:szCs w:val="24"/>
              </w:rPr>
              <w:t xml:space="preserve">                                      random_state=None, n_jobs=-1, silent=True)</w:t>
            </w:r>
          </w:p>
          <w:p w14:paraId="6693BAD5"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4C737856" w14:textId="77777777" w:rsidR="00696BD9" w:rsidRPr="003230B7" w:rsidRDefault="00696BD9" w:rsidP="00696BD9">
            <w:pPr>
              <w:rPr>
                <w:sz w:val="24"/>
                <w:szCs w:val="24"/>
              </w:rPr>
            </w:pPr>
            <w:r w:rsidRPr="003230B7">
              <w:rPr>
                <w:sz w:val="24"/>
                <w:szCs w:val="24"/>
              </w:rPr>
              <w:t xml:space="preserve">             eval_set=None, eval_names=None, eval_sample_weight=None,</w:t>
            </w:r>
          </w:p>
          <w:p w14:paraId="04DC6352"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15DAFFBB" w14:textId="77777777" w:rsidR="00696BD9" w:rsidRPr="003230B7" w:rsidRDefault="00696BD9" w:rsidP="00696BD9">
            <w:pPr>
              <w:rPr>
                <w:sz w:val="24"/>
                <w:szCs w:val="24"/>
              </w:rPr>
            </w:pPr>
            <w:r w:rsidRPr="003230B7">
              <w:rPr>
                <w:sz w:val="24"/>
                <w:szCs w:val="24"/>
              </w:rPr>
              <w:t xml:space="preserve">             early_stopping_rounds=None, verbose=True,</w:t>
            </w:r>
          </w:p>
          <w:p w14:paraId="0D917297"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1FE5D38A" w14:textId="77777777" w:rsidR="00696BD9" w:rsidRPr="003230B7" w:rsidRDefault="00696BD9" w:rsidP="00696BD9">
            <w:pPr>
              <w:rPr>
                <w:sz w:val="24"/>
                <w:szCs w:val="24"/>
              </w:rPr>
            </w:pPr>
            <w:r w:rsidRPr="003230B7">
              <w:rPr>
                <w:sz w:val="24"/>
                <w:szCs w:val="24"/>
              </w:rPr>
              <w:lastRenderedPageBreak/>
              <w:t xml:space="preserve">    print ('Start predicting...')</w:t>
            </w:r>
          </w:p>
          <w:p w14:paraId="4EF10FF3" w14:textId="77777777" w:rsidR="00696BD9" w:rsidRPr="003230B7" w:rsidRDefault="00696BD9" w:rsidP="00696BD9">
            <w:pPr>
              <w:rPr>
                <w:sz w:val="24"/>
                <w:szCs w:val="24"/>
              </w:rPr>
            </w:pPr>
            <w:r w:rsidRPr="003230B7">
              <w:rPr>
                <w:rFonts w:hint="eastAsia"/>
                <w:sz w:val="24"/>
                <w:szCs w:val="24"/>
              </w:rPr>
              <w:t xml:space="preserve">    #           </w:t>
            </w:r>
          </w:p>
          <w:p w14:paraId="10FDCDAC" w14:textId="77777777" w:rsidR="00696BD9" w:rsidRPr="003230B7" w:rsidRDefault="00696BD9" w:rsidP="00696BD9">
            <w:pPr>
              <w:rPr>
                <w:sz w:val="24"/>
                <w:szCs w:val="24"/>
              </w:rPr>
            </w:pPr>
            <w:r w:rsidRPr="003230B7">
              <w:rPr>
                <w:sz w:val="24"/>
                <w:szCs w:val="24"/>
              </w:rPr>
              <w:t xml:space="preserve">    y_pred = gbm.predict (X_test)</w:t>
            </w:r>
          </w:p>
          <w:p w14:paraId="73C804A4"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5B66FA84"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18A58C5F" w14:textId="77777777" w:rsidR="00696BD9" w:rsidRPr="003230B7" w:rsidRDefault="00696BD9" w:rsidP="00696BD9">
            <w:pPr>
              <w:rPr>
                <w:sz w:val="24"/>
                <w:szCs w:val="24"/>
              </w:rPr>
            </w:pPr>
            <w:r w:rsidRPr="003230B7">
              <w:rPr>
                <w:sz w:val="24"/>
                <w:szCs w:val="24"/>
              </w:rPr>
              <w:t xml:space="preserve">    precision = precision_score (y_test, y_pred)</w:t>
            </w:r>
          </w:p>
          <w:p w14:paraId="2206DA00" w14:textId="77777777" w:rsidR="00696BD9" w:rsidRPr="003230B7" w:rsidRDefault="00696BD9" w:rsidP="00696BD9">
            <w:pPr>
              <w:rPr>
                <w:sz w:val="24"/>
                <w:szCs w:val="24"/>
              </w:rPr>
            </w:pPr>
            <w:r w:rsidRPr="003230B7">
              <w:rPr>
                <w:sz w:val="24"/>
                <w:szCs w:val="24"/>
              </w:rPr>
              <w:t xml:space="preserve">    recall = recall_score (y_test, y_pred)</w:t>
            </w:r>
          </w:p>
          <w:p w14:paraId="7BE60265" w14:textId="77777777" w:rsidR="00696BD9" w:rsidRPr="003230B7" w:rsidRDefault="00696BD9" w:rsidP="00696BD9">
            <w:pPr>
              <w:rPr>
                <w:sz w:val="24"/>
                <w:szCs w:val="24"/>
              </w:rPr>
            </w:pPr>
            <w:r w:rsidRPr="003230B7">
              <w:rPr>
                <w:sz w:val="24"/>
                <w:szCs w:val="24"/>
              </w:rPr>
              <w:t xml:space="preserve">    print (list (zip (y_test.values, y_pred)))</w:t>
            </w:r>
          </w:p>
          <w:p w14:paraId="41F6D913" w14:textId="77777777" w:rsidR="00696BD9" w:rsidRPr="003230B7" w:rsidRDefault="00696BD9" w:rsidP="00696BD9">
            <w:pPr>
              <w:rPr>
                <w:sz w:val="24"/>
                <w:szCs w:val="24"/>
              </w:rPr>
            </w:pPr>
            <w:r w:rsidRPr="003230B7">
              <w:rPr>
                <w:rFonts w:hint="eastAsia"/>
                <w:sz w:val="24"/>
                <w:szCs w:val="24"/>
              </w:rPr>
              <w:t xml:space="preserve">    print ('        ', precision)</w:t>
            </w:r>
          </w:p>
          <w:p w14:paraId="35F27576" w14:textId="77777777" w:rsidR="00696BD9" w:rsidRPr="003230B7" w:rsidRDefault="00696BD9" w:rsidP="00696BD9">
            <w:pPr>
              <w:rPr>
                <w:sz w:val="24"/>
                <w:szCs w:val="24"/>
              </w:rPr>
            </w:pPr>
            <w:r w:rsidRPr="003230B7">
              <w:rPr>
                <w:rFonts w:hint="eastAsia"/>
                <w:sz w:val="24"/>
                <w:szCs w:val="24"/>
              </w:rPr>
              <w:t xml:space="preserve">    print ('        ', recall)</w:t>
            </w:r>
          </w:p>
          <w:p w14:paraId="3190F541"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211D79BC"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02D3E0D7" w14:textId="77777777" w:rsidR="00696BD9" w:rsidRPr="003230B7" w:rsidRDefault="00696BD9" w:rsidP="00696BD9">
            <w:pPr>
              <w:rPr>
                <w:sz w:val="24"/>
                <w:szCs w:val="24"/>
              </w:rPr>
            </w:pPr>
            <w:r w:rsidRPr="003230B7">
              <w:rPr>
                <w:sz w:val="24"/>
                <w:szCs w:val="24"/>
              </w:rPr>
              <w:t>def model3():</w:t>
            </w:r>
          </w:p>
          <w:p w14:paraId="15654CC8" w14:textId="77777777" w:rsidR="00696BD9" w:rsidRPr="003230B7" w:rsidRDefault="00696BD9" w:rsidP="00696BD9">
            <w:pPr>
              <w:rPr>
                <w:sz w:val="24"/>
                <w:szCs w:val="24"/>
              </w:rPr>
            </w:pPr>
            <w:r w:rsidRPr="003230B7">
              <w:rPr>
                <w:sz w:val="24"/>
                <w:szCs w:val="24"/>
              </w:rPr>
              <w:t xml:space="preserve">    X, y = get_X_y ('pacifier',pacifier)</w:t>
            </w:r>
          </w:p>
          <w:p w14:paraId="6A3F62BB" w14:textId="77777777" w:rsidR="00696BD9" w:rsidRPr="003230B7" w:rsidRDefault="00696BD9" w:rsidP="00696BD9">
            <w:pPr>
              <w:rPr>
                <w:sz w:val="24"/>
                <w:szCs w:val="24"/>
              </w:rPr>
            </w:pPr>
            <w:r w:rsidRPr="003230B7">
              <w:rPr>
                <w:sz w:val="24"/>
                <w:szCs w:val="24"/>
              </w:rPr>
              <w:t xml:space="preserve">    print (len (y))</w:t>
            </w:r>
          </w:p>
          <w:p w14:paraId="1CBB9B1E"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643A990D" w14:textId="77777777" w:rsidR="00696BD9" w:rsidRPr="003230B7" w:rsidRDefault="00696BD9" w:rsidP="00696BD9">
            <w:pPr>
              <w:rPr>
                <w:sz w:val="24"/>
                <w:szCs w:val="24"/>
              </w:rPr>
            </w:pPr>
            <w:r w:rsidRPr="003230B7">
              <w:rPr>
                <w:sz w:val="24"/>
                <w:szCs w:val="24"/>
              </w:rPr>
              <w:t xml:space="preserve">    print ("Train data length:", len (X_train))</w:t>
            </w:r>
          </w:p>
          <w:p w14:paraId="370E68AE" w14:textId="77777777" w:rsidR="00696BD9" w:rsidRPr="003230B7" w:rsidRDefault="00696BD9" w:rsidP="00696BD9">
            <w:pPr>
              <w:rPr>
                <w:sz w:val="24"/>
                <w:szCs w:val="24"/>
              </w:rPr>
            </w:pPr>
            <w:r w:rsidRPr="003230B7">
              <w:rPr>
                <w:sz w:val="24"/>
                <w:szCs w:val="24"/>
              </w:rPr>
              <w:t xml:space="preserve">    print ("Test data length:", len (X_test))</w:t>
            </w:r>
          </w:p>
          <w:p w14:paraId="3ED2B6B3" w14:textId="77777777" w:rsidR="00696BD9" w:rsidRPr="003230B7" w:rsidRDefault="00696BD9" w:rsidP="00696BD9">
            <w:pPr>
              <w:rPr>
                <w:sz w:val="24"/>
                <w:szCs w:val="24"/>
              </w:rPr>
            </w:pPr>
            <w:r w:rsidRPr="003230B7">
              <w:rPr>
                <w:rFonts w:hint="eastAsia"/>
                <w:sz w:val="24"/>
                <w:szCs w:val="24"/>
              </w:rPr>
              <w:t xml:space="preserve">    print ('        !')</w:t>
            </w:r>
          </w:p>
          <w:p w14:paraId="34B7C28D" w14:textId="77777777" w:rsidR="00696BD9" w:rsidRPr="003230B7" w:rsidRDefault="00696BD9" w:rsidP="00696BD9">
            <w:pPr>
              <w:rPr>
                <w:sz w:val="24"/>
                <w:szCs w:val="24"/>
              </w:rPr>
            </w:pPr>
          </w:p>
          <w:p w14:paraId="08AF66AE" w14:textId="77777777" w:rsidR="00696BD9" w:rsidRPr="003230B7" w:rsidRDefault="00696BD9" w:rsidP="00696BD9">
            <w:pPr>
              <w:rPr>
                <w:sz w:val="24"/>
                <w:szCs w:val="24"/>
              </w:rPr>
            </w:pPr>
            <w:r w:rsidRPr="003230B7">
              <w:rPr>
                <w:rFonts w:hint="eastAsia"/>
                <w:sz w:val="24"/>
                <w:szCs w:val="24"/>
              </w:rPr>
              <w:t xml:space="preserve">    </w:t>
            </w:r>
          </w:p>
          <w:p w14:paraId="4C02D151"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learning_rate=0.09,</w:t>
            </w:r>
          </w:p>
          <w:p w14:paraId="2324DB6E"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5802DDFB"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010AC9EB"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15F0E6C9" w14:textId="77777777" w:rsidR="00696BD9" w:rsidRPr="003230B7" w:rsidRDefault="00696BD9" w:rsidP="00696BD9">
            <w:pPr>
              <w:rPr>
                <w:sz w:val="24"/>
                <w:szCs w:val="24"/>
              </w:rPr>
            </w:pPr>
            <w:r w:rsidRPr="003230B7">
              <w:rPr>
                <w:sz w:val="24"/>
                <w:szCs w:val="24"/>
              </w:rPr>
              <w:t xml:space="preserve">                                      random_state=None, n_jobs=-1, silent=True)</w:t>
            </w:r>
          </w:p>
          <w:p w14:paraId="55D25927"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01B311FD" w14:textId="77777777" w:rsidR="00696BD9" w:rsidRPr="003230B7" w:rsidRDefault="00696BD9" w:rsidP="00696BD9">
            <w:pPr>
              <w:rPr>
                <w:sz w:val="24"/>
                <w:szCs w:val="24"/>
              </w:rPr>
            </w:pPr>
            <w:r w:rsidRPr="003230B7">
              <w:rPr>
                <w:sz w:val="24"/>
                <w:szCs w:val="24"/>
              </w:rPr>
              <w:t xml:space="preserve">             eval_set=None, eval_names=None, eval_sample_weight=None,</w:t>
            </w:r>
          </w:p>
          <w:p w14:paraId="4DC5C66A"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759B07F" w14:textId="77777777" w:rsidR="00696BD9" w:rsidRPr="003230B7" w:rsidRDefault="00696BD9" w:rsidP="00696BD9">
            <w:pPr>
              <w:rPr>
                <w:sz w:val="24"/>
                <w:szCs w:val="24"/>
              </w:rPr>
            </w:pPr>
            <w:r w:rsidRPr="003230B7">
              <w:rPr>
                <w:sz w:val="24"/>
                <w:szCs w:val="24"/>
              </w:rPr>
              <w:t xml:space="preserve">             early_stopping_rounds=None, verbose=True,</w:t>
            </w:r>
          </w:p>
          <w:p w14:paraId="06D4B668"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29666516" w14:textId="77777777" w:rsidR="00696BD9" w:rsidRPr="003230B7" w:rsidRDefault="00696BD9" w:rsidP="00696BD9">
            <w:pPr>
              <w:rPr>
                <w:sz w:val="24"/>
                <w:szCs w:val="24"/>
              </w:rPr>
            </w:pPr>
            <w:r w:rsidRPr="003230B7">
              <w:rPr>
                <w:sz w:val="24"/>
                <w:szCs w:val="24"/>
              </w:rPr>
              <w:t xml:space="preserve">    print ('Start predicting...')</w:t>
            </w:r>
          </w:p>
          <w:p w14:paraId="5840C466" w14:textId="77777777" w:rsidR="00696BD9" w:rsidRPr="003230B7" w:rsidRDefault="00696BD9" w:rsidP="00696BD9">
            <w:pPr>
              <w:rPr>
                <w:sz w:val="24"/>
                <w:szCs w:val="24"/>
              </w:rPr>
            </w:pPr>
            <w:r w:rsidRPr="003230B7">
              <w:rPr>
                <w:rFonts w:hint="eastAsia"/>
                <w:sz w:val="24"/>
                <w:szCs w:val="24"/>
              </w:rPr>
              <w:t xml:space="preserve">    #           </w:t>
            </w:r>
          </w:p>
          <w:p w14:paraId="47BB5ADD" w14:textId="77777777" w:rsidR="00696BD9" w:rsidRPr="003230B7" w:rsidRDefault="00696BD9" w:rsidP="00696BD9">
            <w:pPr>
              <w:rPr>
                <w:sz w:val="24"/>
                <w:szCs w:val="24"/>
              </w:rPr>
            </w:pPr>
            <w:r w:rsidRPr="003230B7">
              <w:rPr>
                <w:sz w:val="24"/>
                <w:szCs w:val="24"/>
              </w:rPr>
              <w:t xml:space="preserve">    y_pred = gbm.predict (X_test)</w:t>
            </w:r>
          </w:p>
          <w:p w14:paraId="7999BA01"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1981C3E2"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224470F9" w14:textId="77777777" w:rsidR="00696BD9" w:rsidRPr="003230B7" w:rsidRDefault="00696BD9" w:rsidP="00696BD9">
            <w:pPr>
              <w:rPr>
                <w:sz w:val="24"/>
                <w:szCs w:val="24"/>
              </w:rPr>
            </w:pPr>
            <w:r w:rsidRPr="003230B7">
              <w:rPr>
                <w:sz w:val="24"/>
                <w:szCs w:val="24"/>
              </w:rPr>
              <w:lastRenderedPageBreak/>
              <w:t xml:space="preserve">    precision = precision_score (y_test, y_pred)</w:t>
            </w:r>
          </w:p>
          <w:p w14:paraId="36AEB8F4" w14:textId="77777777" w:rsidR="00696BD9" w:rsidRPr="003230B7" w:rsidRDefault="00696BD9" w:rsidP="00696BD9">
            <w:pPr>
              <w:rPr>
                <w:sz w:val="24"/>
                <w:szCs w:val="24"/>
              </w:rPr>
            </w:pPr>
            <w:r w:rsidRPr="003230B7">
              <w:rPr>
                <w:sz w:val="24"/>
                <w:szCs w:val="24"/>
              </w:rPr>
              <w:t xml:space="preserve">    recall = recall_score (y_test, y_pred)</w:t>
            </w:r>
          </w:p>
          <w:p w14:paraId="67FA40D4" w14:textId="77777777" w:rsidR="00696BD9" w:rsidRPr="003230B7" w:rsidRDefault="00696BD9" w:rsidP="00696BD9">
            <w:pPr>
              <w:rPr>
                <w:sz w:val="24"/>
                <w:szCs w:val="24"/>
              </w:rPr>
            </w:pPr>
            <w:r w:rsidRPr="003230B7">
              <w:rPr>
                <w:sz w:val="24"/>
                <w:szCs w:val="24"/>
              </w:rPr>
              <w:t xml:space="preserve">    print (list (zip (y_test.values, y_pred)))</w:t>
            </w:r>
          </w:p>
          <w:p w14:paraId="0695FD34" w14:textId="77777777" w:rsidR="00696BD9" w:rsidRPr="003230B7" w:rsidRDefault="00696BD9" w:rsidP="00696BD9">
            <w:pPr>
              <w:rPr>
                <w:sz w:val="24"/>
                <w:szCs w:val="24"/>
              </w:rPr>
            </w:pPr>
            <w:r w:rsidRPr="003230B7">
              <w:rPr>
                <w:rFonts w:hint="eastAsia"/>
                <w:sz w:val="24"/>
                <w:szCs w:val="24"/>
              </w:rPr>
              <w:t xml:space="preserve">    print ('        ', precision)</w:t>
            </w:r>
          </w:p>
          <w:p w14:paraId="431F74DB" w14:textId="77777777" w:rsidR="00696BD9" w:rsidRPr="003230B7" w:rsidRDefault="00696BD9" w:rsidP="00696BD9">
            <w:pPr>
              <w:rPr>
                <w:sz w:val="24"/>
                <w:szCs w:val="24"/>
              </w:rPr>
            </w:pPr>
            <w:r w:rsidRPr="003230B7">
              <w:rPr>
                <w:rFonts w:hint="eastAsia"/>
                <w:sz w:val="24"/>
                <w:szCs w:val="24"/>
              </w:rPr>
              <w:t xml:space="preserve">    print ('        ', recall)</w:t>
            </w:r>
          </w:p>
          <w:p w14:paraId="28D2BB8B"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37719000"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1AAE14F0" w14:textId="77777777" w:rsidR="00696BD9" w:rsidRPr="003230B7" w:rsidRDefault="00696BD9" w:rsidP="00696BD9">
            <w:pPr>
              <w:rPr>
                <w:sz w:val="24"/>
                <w:szCs w:val="24"/>
              </w:rPr>
            </w:pPr>
            <w:r w:rsidRPr="003230B7">
              <w:rPr>
                <w:sz w:val="24"/>
                <w:szCs w:val="24"/>
              </w:rPr>
              <w:t># hair_dryer</w:t>
            </w:r>
          </w:p>
          <w:p w14:paraId="2365F2DC" w14:textId="77777777" w:rsidR="00696BD9" w:rsidRPr="003230B7" w:rsidRDefault="00696BD9" w:rsidP="00696BD9">
            <w:pPr>
              <w:rPr>
                <w:sz w:val="24"/>
                <w:szCs w:val="24"/>
              </w:rPr>
            </w:pPr>
            <w:r w:rsidRPr="003230B7">
              <w:rPr>
                <w:sz w:val="24"/>
                <w:szCs w:val="24"/>
              </w:rPr>
              <w:t>model1()</w:t>
            </w:r>
          </w:p>
          <w:p w14:paraId="1922BA31" w14:textId="77777777" w:rsidR="00696BD9" w:rsidRPr="003230B7" w:rsidRDefault="00696BD9" w:rsidP="00696BD9">
            <w:pPr>
              <w:rPr>
                <w:sz w:val="24"/>
                <w:szCs w:val="24"/>
              </w:rPr>
            </w:pPr>
            <w:r w:rsidRPr="003230B7">
              <w:rPr>
                <w:sz w:val="24"/>
                <w:szCs w:val="24"/>
              </w:rPr>
              <w:t>#microwave</w:t>
            </w:r>
          </w:p>
          <w:p w14:paraId="644D9C3A" w14:textId="77777777" w:rsidR="00696BD9" w:rsidRPr="003230B7" w:rsidRDefault="00696BD9" w:rsidP="00696BD9">
            <w:pPr>
              <w:rPr>
                <w:sz w:val="24"/>
                <w:szCs w:val="24"/>
              </w:rPr>
            </w:pPr>
            <w:r w:rsidRPr="003230B7">
              <w:rPr>
                <w:sz w:val="24"/>
                <w:szCs w:val="24"/>
              </w:rPr>
              <w:t>model2()</w:t>
            </w:r>
          </w:p>
          <w:p w14:paraId="106F4047" w14:textId="77777777" w:rsidR="00696BD9" w:rsidRPr="003230B7" w:rsidRDefault="00696BD9" w:rsidP="00696BD9">
            <w:pPr>
              <w:rPr>
                <w:sz w:val="24"/>
                <w:szCs w:val="24"/>
              </w:rPr>
            </w:pPr>
            <w:r w:rsidRPr="003230B7">
              <w:rPr>
                <w:sz w:val="24"/>
                <w:szCs w:val="24"/>
              </w:rPr>
              <w:t>#pacifier</w:t>
            </w:r>
          </w:p>
          <w:p w14:paraId="1701AA27" w14:textId="77777777" w:rsidR="00696BD9" w:rsidRPr="003230B7" w:rsidRDefault="00696BD9" w:rsidP="00696BD9">
            <w:pPr>
              <w:rPr>
                <w:sz w:val="24"/>
                <w:szCs w:val="24"/>
              </w:rPr>
            </w:pPr>
            <w:r w:rsidRPr="003230B7">
              <w:rPr>
                <w:sz w:val="24"/>
                <w:szCs w:val="24"/>
              </w:rPr>
              <w:t>model3()</w:t>
            </w:r>
          </w:p>
        </w:tc>
      </w:tr>
      <w:tr w:rsidR="00696BD9" w:rsidRPr="003230B7" w14:paraId="712904E8" w14:textId="77777777" w:rsidTr="00696BD9">
        <w:tc>
          <w:tcPr>
            <w:tcW w:w="1672" w:type="dxa"/>
          </w:tcPr>
          <w:p w14:paraId="558D7F7F"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30610B0C"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_a</w:t>
            </w:r>
          </w:p>
        </w:tc>
        <w:tc>
          <w:tcPr>
            <w:tcW w:w="1775" w:type="dxa"/>
          </w:tcPr>
          <w:p w14:paraId="15F19205" w14:textId="77777777" w:rsidR="00696BD9" w:rsidRPr="003230B7" w:rsidRDefault="00696BD9" w:rsidP="00696BD9">
            <w:pPr>
              <w:rPr>
                <w:sz w:val="24"/>
                <w:szCs w:val="24"/>
              </w:rPr>
            </w:pPr>
            <w:r w:rsidRPr="003230B7">
              <w:rPr>
                <w:rFonts w:hint="eastAsia"/>
                <w:sz w:val="24"/>
                <w:szCs w:val="24"/>
              </w:rPr>
              <w:t>remark</w:t>
            </w:r>
          </w:p>
        </w:tc>
        <w:tc>
          <w:tcPr>
            <w:tcW w:w="3070" w:type="dxa"/>
          </w:tcPr>
          <w:p w14:paraId="6F7B884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2-a</w:t>
            </w:r>
          </w:p>
        </w:tc>
      </w:tr>
      <w:tr w:rsidR="00696BD9" w:rsidRPr="003230B7" w14:paraId="17CC8BEC" w14:textId="77777777" w:rsidTr="00696BD9">
        <w:tc>
          <w:tcPr>
            <w:tcW w:w="8296" w:type="dxa"/>
            <w:gridSpan w:val="5"/>
          </w:tcPr>
          <w:p w14:paraId="4DAE19C3" w14:textId="77777777" w:rsidR="00696BD9" w:rsidRPr="003230B7" w:rsidRDefault="00696BD9" w:rsidP="00696BD9">
            <w:pPr>
              <w:autoSpaceDE w:val="0"/>
              <w:autoSpaceDN w:val="0"/>
              <w:adjustRightInd w:val="0"/>
              <w:rPr>
                <w:sz w:val="24"/>
                <w:szCs w:val="24"/>
              </w:rPr>
            </w:pPr>
          </w:p>
          <w:p w14:paraId="2B1F33D2"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6713BAE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7AF72CC6"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777DB2D8"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2C42FFAE"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1578FC1"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373294EA"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2A879885"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2EF2F30B"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3962C6D6"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1D72D16B"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58D8A8E5"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0AD44DC9"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0DB8BD6A" w14:textId="77777777" w:rsidR="00696BD9" w:rsidRPr="003230B7" w:rsidRDefault="00696BD9" w:rsidP="00696BD9">
            <w:pPr>
              <w:autoSpaceDE w:val="0"/>
              <w:autoSpaceDN w:val="0"/>
              <w:adjustRightInd w:val="0"/>
              <w:rPr>
                <w:sz w:val="24"/>
                <w:szCs w:val="24"/>
              </w:rPr>
            </w:pPr>
            <w:r w:rsidRPr="003230B7">
              <w:rPr>
                <w:sz w:val="24"/>
                <w:szCs w:val="24"/>
              </w:rPr>
              <w:t>#</w:t>
            </w:r>
          </w:p>
          <w:p w14:paraId="03473120"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5D345324"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B6686F7"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67547803"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2E8CF377"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064F70A"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6C664087" w14:textId="77777777" w:rsidR="00696BD9" w:rsidRPr="003230B7" w:rsidRDefault="00696BD9" w:rsidP="00696BD9">
            <w:pPr>
              <w:autoSpaceDE w:val="0"/>
              <w:autoSpaceDN w:val="0"/>
              <w:adjustRightInd w:val="0"/>
              <w:rPr>
                <w:sz w:val="24"/>
                <w:szCs w:val="24"/>
              </w:rPr>
            </w:pPr>
            <w:r w:rsidRPr="003230B7">
              <w:rPr>
                <w:sz w:val="24"/>
                <w:szCs w:val="24"/>
              </w:rPr>
              <w:t># print()</w:t>
            </w:r>
          </w:p>
          <w:p w14:paraId="29C66BA9"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3C1D0C89" w14:textId="77777777" w:rsidR="00696BD9" w:rsidRPr="003230B7" w:rsidRDefault="00696BD9" w:rsidP="00696BD9">
            <w:pPr>
              <w:autoSpaceDE w:val="0"/>
              <w:autoSpaceDN w:val="0"/>
              <w:adjustRightInd w:val="0"/>
              <w:rPr>
                <w:sz w:val="24"/>
                <w:szCs w:val="24"/>
              </w:rPr>
            </w:pPr>
            <w:r w:rsidRPr="003230B7">
              <w:rPr>
                <w:sz w:val="24"/>
                <w:szCs w:val="24"/>
              </w:rPr>
              <w:t xml:space="preserve"># all_high=microwave[(microwave['star_rating']&gt;3) &amp; </w:t>
            </w:r>
            <w:r w:rsidRPr="003230B7">
              <w:rPr>
                <w:sz w:val="24"/>
                <w:szCs w:val="24"/>
              </w:rPr>
              <w:lastRenderedPageBreak/>
              <w:t>(microwave['review_body']&gt;0.2)]</w:t>
            </w:r>
          </w:p>
          <w:p w14:paraId="4176AAF4"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00891B8D"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26F29996" w14:textId="77777777" w:rsidR="00696BD9" w:rsidRPr="003230B7" w:rsidRDefault="00696BD9" w:rsidP="00696BD9">
            <w:pPr>
              <w:autoSpaceDE w:val="0"/>
              <w:autoSpaceDN w:val="0"/>
              <w:adjustRightInd w:val="0"/>
              <w:rPr>
                <w:sz w:val="24"/>
                <w:szCs w:val="24"/>
              </w:rPr>
            </w:pPr>
            <w:r w:rsidRPr="003230B7">
              <w:rPr>
                <w:sz w:val="24"/>
                <w:szCs w:val="24"/>
              </w:rPr>
              <w:t>#</w:t>
            </w:r>
          </w:p>
          <w:p w14:paraId="43FACD29"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079D6FAF"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DD236D6"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448E744D"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28108F88"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1E5F1AE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419859ED" w14:textId="77777777" w:rsidR="00696BD9" w:rsidRPr="003230B7" w:rsidRDefault="00696BD9" w:rsidP="00696BD9">
            <w:pPr>
              <w:autoSpaceDE w:val="0"/>
              <w:autoSpaceDN w:val="0"/>
              <w:adjustRightInd w:val="0"/>
              <w:rPr>
                <w:sz w:val="24"/>
                <w:szCs w:val="24"/>
              </w:rPr>
            </w:pPr>
            <w:r w:rsidRPr="003230B7">
              <w:rPr>
                <w:sz w:val="24"/>
                <w:szCs w:val="24"/>
              </w:rPr>
              <w:t># print()</w:t>
            </w:r>
          </w:p>
          <w:p w14:paraId="0CBEA78D"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092E8685"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58EB5BEE"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58329B77" w14:textId="77777777" w:rsidR="00696BD9" w:rsidRPr="003230B7" w:rsidRDefault="00696BD9" w:rsidP="00696BD9">
            <w:pPr>
              <w:autoSpaceDE w:val="0"/>
              <w:autoSpaceDN w:val="0"/>
              <w:adjustRightInd w:val="0"/>
              <w:rPr>
                <w:sz w:val="24"/>
                <w:szCs w:val="24"/>
              </w:rPr>
            </w:pPr>
            <w:r w:rsidRPr="003230B7">
              <w:rPr>
                <w:sz w:val="24"/>
                <w:szCs w:val="24"/>
              </w:rPr>
              <w:t>#</w:t>
            </w:r>
          </w:p>
          <w:p w14:paraId="2883148D"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47B8236A"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7E336A34"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157E3EC9"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73B5C18"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2B48CB9A"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22B7A658"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7A7537CF"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7DEB0917"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3CC8B22A"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7A67C401"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79D756E4"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52D64D5"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498230E5"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229AA227"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214B674B"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((data['star_rating']==5) &amp; (data['review_body']&lt;-0.6))]</w:t>
            </w:r>
          </w:p>
          <w:p w14:paraId="64C679C4"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2D3A4605"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2F9D0449"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35BA2F86"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42BDFAB3"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0D4788C3"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0C564B41"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print('      1    5            :',e)</w:t>
            </w:r>
          </w:p>
          <w:p w14:paraId="6591A8BE"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200380B4"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416D40A6"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1755F02E"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56EBE050"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32094178"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28215B5B"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22BA85D5"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8ACF2B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4DE7B15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4C8A46AB"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6FC5EA94"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16C53584"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26A2C546"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4D76CA5F"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613E845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667D1A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47E3AC0B"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044C05CE" w14:textId="77777777" w:rsidR="00696BD9" w:rsidRPr="003230B7" w:rsidRDefault="00696BD9" w:rsidP="00696BD9">
            <w:pPr>
              <w:autoSpaceDE w:val="0"/>
              <w:autoSpaceDN w:val="0"/>
              <w:adjustRightInd w:val="0"/>
              <w:rPr>
                <w:sz w:val="24"/>
                <w:szCs w:val="24"/>
              </w:rPr>
            </w:pPr>
          </w:p>
          <w:p w14:paraId="7387613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2BA9495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187001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1C05A63B"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1FC6D876" w14:textId="77777777" w:rsidR="00696BD9" w:rsidRPr="003230B7" w:rsidRDefault="00696BD9" w:rsidP="00696BD9">
            <w:pPr>
              <w:autoSpaceDE w:val="0"/>
              <w:autoSpaceDN w:val="0"/>
              <w:adjustRightInd w:val="0"/>
              <w:rPr>
                <w:sz w:val="24"/>
                <w:szCs w:val="24"/>
              </w:rPr>
            </w:pPr>
          </w:p>
          <w:p w14:paraId="2A6AF51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64496578" w14:textId="77777777" w:rsidR="00696BD9" w:rsidRPr="003230B7" w:rsidRDefault="00696BD9" w:rsidP="00696BD9">
            <w:pPr>
              <w:autoSpaceDE w:val="0"/>
              <w:autoSpaceDN w:val="0"/>
              <w:adjustRightInd w:val="0"/>
              <w:rPr>
                <w:sz w:val="24"/>
                <w:szCs w:val="24"/>
              </w:rPr>
            </w:pPr>
          </w:p>
          <w:p w14:paraId="6EC69EE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4CC17B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4B64F59"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510EE5F1"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43983BD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423DB460"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543DA2F6"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5BA19A4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61A84047"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0EB6BD43"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1387622C"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4BCDF99E"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37EDEEC0"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3DED191C"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4BE92D73"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4B816C4B"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3F245914" w14:textId="77777777" w:rsidR="00696BD9" w:rsidRPr="003230B7" w:rsidRDefault="00696BD9" w:rsidP="00696BD9">
            <w:pPr>
              <w:autoSpaceDE w:val="0"/>
              <w:autoSpaceDN w:val="0"/>
              <w:adjustRightInd w:val="0"/>
              <w:rPr>
                <w:sz w:val="24"/>
                <w:szCs w:val="24"/>
              </w:rPr>
            </w:pPr>
          </w:p>
          <w:p w14:paraId="707A3A51"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w:t>
            </w:r>
          </w:p>
          <w:p w14:paraId="1C1C1E67"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7DC71B5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A702B0C"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1C305AC8"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061761F5"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4A15A96D"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3C11A7F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0C669C9C" w14:textId="77777777" w:rsidR="00696BD9" w:rsidRPr="003230B7" w:rsidRDefault="00696BD9" w:rsidP="00696BD9">
            <w:pPr>
              <w:autoSpaceDE w:val="0"/>
              <w:autoSpaceDN w:val="0"/>
              <w:adjustRightInd w:val="0"/>
              <w:rPr>
                <w:sz w:val="24"/>
                <w:szCs w:val="24"/>
              </w:rPr>
            </w:pPr>
          </w:p>
          <w:p w14:paraId="5792BE46"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339A66B6"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45632171"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0706D747"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2C7D6F7F"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32B3785"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0BFDE81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26BDC773"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59993B60"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6687BF58"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00C47B46"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0CB9D9EA"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50E9A34D" w14:textId="77777777" w:rsidR="00696BD9" w:rsidRPr="003230B7" w:rsidRDefault="00696BD9" w:rsidP="00696BD9">
            <w:pPr>
              <w:autoSpaceDE w:val="0"/>
              <w:autoSpaceDN w:val="0"/>
              <w:adjustRightInd w:val="0"/>
              <w:rPr>
                <w:sz w:val="24"/>
                <w:szCs w:val="24"/>
              </w:rPr>
            </w:pPr>
            <w:r w:rsidRPr="003230B7">
              <w:rPr>
                <w:sz w:val="24"/>
                <w:szCs w:val="24"/>
              </w:rPr>
              <w:t># print(wei)</w:t>
            </w:r>
          </w:p>
          <w:p w14:paraId="2E2A9648" w14:textId="77777777" w:rsidR="00696BD9" w:rsidRPr="003230B7" w:rsidRDefault="00696BD9" w:rsidP="00696BD9">
            <w:pPr>
              <w:autoSpaceDE w:val="0"/>
              <w:autoSpaceDN w:val="0"/>
              <w:adjustRightInd w:val="0"/>
              <w:rPr>
                <w:sz w:val="24"/>
                <w:szCs w:val="24"/>
              </w:rPr>
            </w:pPr>
          </w:p>
          <w:p w14:paraId="32D40719"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0B2113BD"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0EFF0258"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6809A4C9"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503A369" w14:textId="77777777" w:rsidR="00696BD9" w:rsidRPr="003230B7" w:rsidRDefault="00696BD9" w:rsidP="00696BD9">
            <w:pPr>
              <w:autoSpaceDE w:val="0"/>
              <w:autoSpaceDN w:val="0"/>
              <w:adjustRightInd w:val="0"/>
              <w:rPr>
                <w:sz w:val="24"/>
                <w:szCs w:val="24"/>
              </w:rPr>
            </w:pPr>
            <w:r w:rsidRPr="003230B7">
              <w:rPr>
                <w:sz w:val="24"/>
                <w:szCs w:val="24"/>
              </w:rPr>
              <w:t xml:space="preserve">    print(prod,wei)</w:t>
            </w:r>
          </w:p>
          <w:p w14:paraId="07A0DEAC"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418B12B3"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0F5928EF"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6A840C5F" w14:textId="77777777" w:rsidR="00696BD9" w:rsidRPr="003230B7" w:rsidRDefault="00696BD9" w:rsidP="00696BD9">
            <w:pPr>
              <w:autoSpaceDE w:val="0"/>
              <w:autoSpaceDN w:val="0"/>
              <w:adjustRightInd w:val="0"/>
              <w:rPr>
                <w:sz w:val="24"/>
                <w:szCs w:val="24"/>
              </w:rPr>
            </w:pPr>
            <w:r w:rsidRPr="003230B7">
              <w:rPr>
                <w:sz w:val="24"/>
                <w:szCs w:val="24"/>
              </w:rPr>
              <w:t>data1=gen_score('hair_dryer',hair_dryer)</w:t>
            </w:r>
          </w:p>
          <w:p w14:paraId="66DB9783" w14:textId="77777777" w:rsidR="00696BD9" w:rsidRPr="003230B7" w:rsidRDefault="00696BD9" w:rsidP="00696BD9">
            <w:pPr>
              <w:autoSpaceDE w:val="0"/>
              <w:autoSpaceDN w:val="0"/>
              <w:adjustRightInd w:val="0"/>
              <w:rPr>
                <w:sz w:val="24"/>
                <w:szCs w:val="24"/>
              </w:rPr>
            </w:pPr>
            <w:r w:rsidRPr="003230B7">
              <w:rPr>
                <w:sz w:val="24"/>
                <w:szCs w:val="24"/>
              </w:rPr>
              <w:t>data2=gen_score('microwave',microwave)</w:t>
            </w:r>
          </w:p>
          <w:p w14:paraId="1150783A" w14:textId="77777777" w:rsidR="00696BD9" w:rsidRPr="003230B7" w:rsidRDefault="00696BD9" w:rsidP="00696BD9">
            <w:pPr>
              <w:autoSpaceDE w:val="0"/>
              <w:autoSpaceDN w:val="0"/>
              <w:adjustRightInd w:val="0"/>
              <w:rPr>
                <w:sz w:val="24"/>
                <w:szCs w:val="24"/>
              </w:rPr>
            </w:pPr>
            <w:r w:rsidRPr="003230B7">
              <w:rPr>
                <w:sz w:val="24"/>
                <w:szCs w:val="24"/>
              </w:rPr>
              <w:t>data3=gen_score('pacifier',pacifier)</w:t>
            </w:r>
          </w:p>
          <w:p w14:paraId="5720F14E" w14:textId="77777777" w:rsidR="00696BD9" w:rsidRPr="003230B7" w:rsidRDefault="00696BD9" w:rsidP="00696BD9">
            <w:pPr>
              <w:autoSpaceDE w:val="0"/>
              <w:autoSpaceDN w:val="0"/>
              <w:adjustRightInd w:val="0"/>
              <w:rPr>
                <w:sz w:val="24"/>
                <w:szCs w:val="24"/>
              </w:rPr>
            </w:pPr>
            <w:r w:rsidRPr="003230B7">
              <w:rPr>
                <w:sz w:val="24"/>
                <w:szCs w:val="24"/>
              </w:rPr>
              <w:t>print(data1.head())</w:t>
            </w:r>
          </w:p>
          <w:p w14:paraId="25D62BEF" w14:textId="77777777" w:rsidR="00696BD9" w:rsidRPr="003230B7" w:rsidRDefault="00696BD9" w:rsidP="00696BD9">
            <w:pPr>
              <w:autoSpaceDE w:val="0"/>
              <w:autoSpaceDN w:val="0"/>
              <w:adjustRightInd w:val="0"/>
              <w:rPr>
                <w:sz w:val="24"/>
                <w:szCs w:val="24"/>
              </w:rPr>
            </w:pPr>
            <w:r w:rsidRPr="003230B7">
              <w:rPr>
                <w:sz w:val="24"/>
                <w:szCs w:val="24"/>
              </w:rPr>
              <w:t>print(data2.head())</w:t>
            </w:r>
          </w:p>
          <w:p w14:paraId="24602733" w14:textId="77777777" w:rsidR="00696BD9" w:rsidRPr="003230B7" w:rsidRDefault="00696BD9" w:rsidP="00696BD9">
            <w:pPr>
              <w:autoSpaceDE w:val="0"/>
              <w:autoSpaceDN w:val="0"/>
              <w:adjustRightInd w:val="0"/>
              <w:rPr>
                <w:sz w:val="24"/>
                <w:szCs w:val="24"/>
              </w:rPr>
            </w:pPr>
            <w:r w:rsidRPr="003230B7">
              <w:rPr>
                <w:sz w:val="24"/>
                <w:szCs w:val="24"/>
              </w:rPr>
              <w:t>print(data3.head())</w:t>
            </w:r>
          </w:p>
        </w:tc>
      </w:tr>
      <w:tr w:rsidR="00696BD9" w:rsidRPr="003230B7" w14:paraId="091D12CD" w14:textId="77777777" w:rsidTr="00696BD9">
        <w:tc>
          <w:tcPr>
            <w:tcW w:w="1672" w:type="dxa"/>
          </w:tcPr>
          <w:p w14:paraId="1D209FA6"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07995EA7"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b</w:t>
            </w:r>
          </w:p>
        </w:tc>
        <w:tc>
          <w:tcPr>
            <w:tcW w:w="1775" w:type="dxa"/>
          </w:tcPr>
          <w:p w14:paraId="21D0DAC0" w14:textId="77777777" w:rsidR="00696BD9" w:rsidRPr="003230B7" w:rsidRDefault="00696BD9" w:rsidP="00696BD9">
            <w:pPr>
              <w:rPr>
                <w:sz w:val="24"/>
                <w:szCs w:val="24"/>
              </w:rPr>
            </w:pPr>
            <w:r w:rsidRPr="003230B7">
              <w:rPr>
                <w:rFonts w:hint="eastAsia"/>
                <w:sz w:val="24"/>
                <w:szCs w:val="24"/>
              </w:rPr>
              <w:t>remark</w:t>
            </w:r>
          </w:p>
        </w:tc>
        <w:tc>
          <w:tcPr>
            <w:tcW w:w="3070" w:type="dxa"/>
          </w:tcPr>
          <w:p w14:paraId="6464C66C"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2-b</w:t>
            </w:r>
          </w:p>
        </w:tc>
      </w:tr>
      <w:tr w:rsidR="00696BD9" w:rsidRPr="003230B7" w14:paraId="4EA510E2" w14:textId="77777777" w:rsidTr="00696BD9">
        <w:tc>
          <w:tcPr>
            <w:tcW w:w="8296" w:type="dxa"/>
            <w:gridSpan w:val="5"/>
          </w:tcPr>
          <w:p w14:paraId="3B66F5B9"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77ED9D56" w14:textId="77777777" w:rsidR="00696BD9" w:rsidRPr="003230B7" w:rsidRDefault="00696BD9" w:rsidP="00696BD9">
            <w:pPr>
              <w:autoSpaceDE w:val="0"/>
              <w:autoSpaceDN w:val="0"/>
              <w:adjustRightInd w:val="0"/>
              <w:rPr>
                <w:sz w:val="24"/>
                <w:szCs w:val="24"/>
              </w:rPr>
            </w:pPr>
            <w:r w:rsidRPr="003230B7">
              <w:rPr>
                <w:sz w:val="24"/>
                <w:szCs w:val="24"/>
              </w:rPr>
              <w:t>from sklearn.model_selection import train_test_split</w:t>
            </w:r>
          </w:p>
          <w:p w14:paraId="71B9D1F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00B9F0E4" w14:textId="77777777" w:rsidR="00696BD9" w:rsidRPr="003230B7" w:rsidRDefault="00696BD9" w:rsidP="00696BD9">
            <w:pPr>
              <w:autoSpaceDE w:val="0"/>
              <w:autoSpaceDN w:val="0"/>
              <w:adjustRightInd w:val="0"/>
              <w:rPr>
                <w:sz w:val="24"/>
                <w:szCs w:val="24"/>
              </w:rPr>
            </w:pPr>
            <w:r w:rsidRPr="003230B7">
              <w:rPr>
                <w:sz w:val="24"/>
                <w:szCs w:val="24"/>
              </w:rPr>
              <w:lastRenderedPageBreak/>
              <w:t>import numpy as np</w:t>
            </w:r>
          </w:p>
          <w:p w14:paraId="785B18CA"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59D305E7"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0F96525A"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14E1FB99"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w:t>
            </w:r>
          </w:p>
          <w:p w14:paraId="3C7DD933"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LogisticRegression</w:t>
            </w:r>
          </w:p>
          <w:p w14:paraId="43025158"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SGDClassifier</w:t>
            </w:r>
          </w:p>
          <w:p w14:paraId="4AF77250" w14:textId="77777777" w:rsidR="00696BD9" w:rsidRPr="003230B7" w:rsidRDefault="00696BD9" w:rsidP="00696BD9">
            <w:pPr>
              <w:autoSpaceDE w:val="0"/>
              <w:autoSpaceDN w:val="0"/>
              <w:adjustRightInd w:val="0"/>
              <w:rPr>
                <w:sz w:val="24"/>
                <w:szCs w:val="24"/>
              </w:rPr>
            </w:pPr>
            <w:r w:rsidRPr="003230B7">
              <w:rPr>
                <w:sz w:val="24"/>
                <w:szCs w:val="24"/>
              </w:rPr>
              <w:t>from sklearn.metrics import classification_report</w:t>
            </w:r>
          </w:p>
          <w:p w14:paraId="11E93CA2" w14:textId="77777777" w:rsidR="00696BD9" w:rsidRPr="003230B7" w:rsidRDefault="00696BD9" w:rsidP="00696BD9">
            <w:pPr>
              <w:autoSpaceDE w:val="0"/>
              <w:autoSpaceDN w:val="0"/>
              <w:adjustRightInd w:val="0"/>
              <w:rPr>
                <w:sz w:val="24"/>
                <w:szCs w:val="24"/>
              </w:rPr>
            </w:pPr>
          </w:p>
          <w:p w14:paraId="3BC7D6F6"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7C8E7979"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0D71C8F"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576F4854"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6336A910"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4300BB5B"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0E206528"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0BD573DF"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16CAD84E" w14:textId="77777777" w:rsidR="00696BD9" w:rsidRPr="003230B7" w:rsidRDefault="00696BD9" w:rsidP="00696BD9">
            <w:pPr>
              <w:autoSpaceDE w:val="0"/>
              <w:autoSpaceDN w:val="0"/>
              <w:adjustRightInd w:val="0"/>
              <w:rPr>
                <w:sz w:val="24"/>
                <w:szCs w:val="24"/>
              </w:rPr>
            </w:pPr>
            <w:r w:rsidRPr="003230B7">
              <w:rPr>
                <w:sz w:val="24"/>
                <w:szCs w:val="24"/>
              </w:rPr>
              <w:t>#</w:t>
            </w:r>
          </w:p>
          <w:p w14:paraId="7ED8D4D7"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5F6A3843"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08FD3B6F"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75DDC3AC"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57A8A01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B12368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4C36870" w14:textId="77777777" w:rsidR="00696BD9" w:rsidRPr="003230B7" w:rsidRDefault="00696BD9" w:rsidP="00696BD9">
            <w:pPr>
              <w:autoSpaceDE w:val="0"/>
              <w:autoSpaceDN w:val="0"/>
              <w:adjustRightInd w:val="0"/>
              <w:rPr>
                <w:sz w:val="24"/>
                <w:szCs w:val="24"/>
              </w:rPr>
            </w:pPr>
            <w:r w:rsidRPr="003230B7">
              <w:rPr>
                <w:sz w:val="24"/>
                <w:szCs w:val="24"/>
              </w:rPr>
              <w:t># print()</w:t>
            </w:r>
          </w:p>
          <w:p w14:paraId="578A4091"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6DDBD723" w14:textId="77777777" w:rsidR="00696BD9" w:rsidRPr="003230B7" w:rsidRDefault="00696BD9" w:rsidP="00696BD9">
            <w:pPr>
              <w:autoSpaceDE w:val="0"/>
              <w:autoSpaceDN w:val="0"/>
              <w:adjustRightInd w:val="0"/>
              <w:rPr>
                <w:sz w:val="24"/>
                <w:szCs w:val="24"/>
              </w:rPr>
            </w:pPr>
            <w:r w:rsidRPr="003230B7">
              <w:rPr>
                <w:sz w:val="24"/>
                <w:szCs w:val="24"/>
              </w:rPr>
              <w:t># all_high=microwave[(microwave['star_rating']&gt;3) &amp; (microwave['review_body']&gt;0.2)]</w:t>
            </w:r>
          </w:p>
          <w:p w14:paraId="25D9391A"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197056C4"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05BD5926" w14:textId="77777777" w:rsidR="00696BD9" w:rsidRPr="003230B7" w:rsidRDefault="00696BD9" w:rsidP="00696BD9">
            <w:pPr>
              <w:autoSpaceDE w:val="0"/>
              <w:autoSpaceDN w:val="0"/>
              <w:adjustRightInd w:val="0"/>
              <w:rPr>
                <w:sz w:val="24"/>
                <w:szCs w:val="24"/>
              </w:rPr>
            </w:pPr>
            <w:r w:rsidRPr="003230B7">
              <w:rPr>
                <w:sz w:val="24"/>
                <w:szCs w:val="24"/>
              </w:rPr>
              <w:t>#</w:t>
            </w:r>
          </w:p>
          <w:p w14:paraId="4C11C645"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0F01922"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760125E9"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5183F73"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2E46F685" w14:textId="77777777" w:rsidR="00696BD9" w:rsidRPr="003230B7" w:rsidRDefault="00696BD9" w:rsidP="00696BD9">
            <w:pPr>
              <w:autoSpaceDE w:val="0"/>
              <w:autoSpaceDN w:val="0"/>
              <w:adjustRightInd w:val="0"/>
              <w:rPr>
                <w:sz w:val="24"/>
                <w:szCs w:val="24"/>
              </w:rPr>
            </w:pPr>
            <w:r w:rsidRPr="003230B7">
              <w:rPr>
                <w:sz w:val="24"/>
                <w:szCs w:val="24"/>
              </w:rPr>
              <w:lastRenderedPageBreak/>
              <w:t># e=not_pair.count()['star_rating']</w:t>
            </w:r>
          </w:p>
          <w:p w14:paraId="736C1AB0"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1548D1FE" w14:textId="77777777" w:rsidR="00696BD9" w:rsidRPr="003230B7" w:rsidRDefault="00696BD9" w:rsidP="00696BD9">
            <w:pPr>
              <w:autoSpaceDE w:val="0"/>
              <w:autoSpaceDN w:val="0"/>
              <w:adjustRightInd w:val="0"/>
              <w:rPr>
                <w:sz w:val="24"/>
                <w:szCs w:val="24"/>
              </w:rPr>
            </w:pPr>
            <w:r w:rsidRPr="003230B7">
              <w:rPr>
                <w:sz w:val="24"/>
                <w:szCs w:val="24"/>
              </w:rPr>
              <w:t># print()</w:t>
            </w:r>
          </w:p>
          <w:p w14:paraId="25ACC116"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6F782B3A"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701F3FC9"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79DEFBA0" w14:textId="77777777" w:rsidR="00696BD9" w:rsidRPr="003230B7" w:rsidRDefault="00696BD9" w:rsidP="00696BD9">
            <w:pPr>
              <w:autoSpaceDE w:val="0"/>
              <w:autoSpaceDN w:val="0"/>
              <w:adjustRightInd w:val="0"/>
              <w:rPr>
                <w:sz w:val="24"/>
                <w:szCs w:val="24"/>
              </w:rPr>
            </w:pPr>
            <w:r w:rsidRPr="003230B7">
              <w:rPr>
                <w:sz w:val="24"/>
                <w:szCs w:val="24"/>
              </w:rPr>
              <w:t>#</w:t>
            </w:r>
          </w:p>
          <w:p w14:paraId="7A6821D5"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07E6DA33"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E4D86B5"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F359FBA"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073D7179"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5B36ECB2"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65235C47"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1897F40D"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187A4B8D"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26B115E0"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72A0E7F2" w14:textId="77777777" w:rsidR="00696BD9" w:rsidRPr="003230B7" w:rsidRDefault="00696BD9" w:rsidP="00696BD9">
            <w:pPr>
              <w:autoSpaceDE w:val="0"/>
              <w:autoSpaceDN w:val="0"/>
              <w:adjustRightInd w:val="0"/>
              <w:rPr>
                <w:sz w:val="24"/>
                <w:szCs w:val="24"/>
              </w:rPr>
            </w:pPr>
            <w:r w:rsidRPr="003230B7">
              <w:rPr>
                <w:sz w:val="24"/>
                <w:szCs w:val="24"/>
              </w:rPr>
              <w:t>def gen_rate(data):</w:t>
            </w:r>
          </w:p>
          <w:p w14:paraId="21EF2A40" w14:textId="77777777" w:rsidR="00696BD9" w:rsidRPr="003230B7" w:rsidRDefault="00696BD9" w:rsidP="00696BD9">
            <w:pPr>
              <w:autoSpaceDE w:val="0"/>
              <w:autoSpaceDN w:val="0"/>
              <w:adjustRightInd w:val="0"/>
              <w:rPr>
                <w:sz w:val="24"/>
                <w:szCs w:val="24"/>
              </w:rPr>
            </w:pPr>
            <w:r w:rsidRPr="003230B7">
              <w:rPr>
                <w:sz w:val="24"/>
                <w:szCs w:val="24"/>
              </w:rPr>
              <w:t xml:space="preserve">    tmp = data.groupby ('product_id').count ()['customer_id']</w:t>
            </w:r>
          </w:p>
          <w:p w14:paraId="6F348C20" w14:textId="77777777" w:rsidR="00696BD9" w:rsidRPr="003230B7" w:rsidRDefault="00696BD9" w:rsidP="00696BD9">
            <w:pPr>
              <w:autoSpaceDE w:val="0"/>
              <w:autoSpaceDN w:val="0"/>
              <w:adjustRightInd w:val="0"/>
              <w:rPr>
                <w:sz w:val="24"/>
                <w:szCs w:val="24"/>
              </w:rPr>
            </w:pPr>
            <w:r w:rsidRPr="003230B7">
              <w:rPr>
                <w:sz w:val="24"/>
                <w:szCs w:val="24"/>
              </w:rPr>
              <w:t xml:space="preserve">    sums = {}</w:t>
            </w:r>
          </w:p>
          <w:p w14:paraId="4DF08E47" w14:textId="77777777" w:rsidR="00696BD9" w:rsidRPr="003230B7" w:rsidRDefault="00696BD9" w:rsidP="00696BD9">
            <w:pPr>
              <w:autoSpaceDE w:val="0"/>
              <w:autoSpaceDN w:val="0"/>
              <w:adjustRightInd w:val="0"/>
              <w:rPr>
                <w:sz w:val="24"/>
                <w:szCs w:val="24"/>
              </w:rPr>
            </w:pPr>
            <w:r w:rsidRPr="003230B7">
              <w:rPr>
                <w:sz w:val="24"/>
                <w:szCs w:val="24"/>
              </w:rPr>
              <w:t xml:space="preserve">    for i in tmp.index.values:</w:t>
            </w:r>
          </w:p>
          <w:p w14:paraId="208F0DF1" w14:textId="77777777" w:rsidR="00696BD9" w:rsidRPr="003230B7" w:rsidRDefault="00696BD9" w:rsidP="00696BD9">
            <w:pPr>
              <w:autoSpaceDE w:val="0"/>
              <w:autoSpaceDN w:val="0"/>
              <w:adjustRightInd w:val="0"/>
              <w:rPr>
                <w:sz w:val="24"/>
                <w:szCs w:val="24"/>
              </w:rPr>
            </w:pPr>
            <w:r w:rsidRPr="003230B7">
              <w:rPr>
                <w:sz w:val="24"/>
                <w:szCs w:val="24"/>
              </w:rPr>
              <w:t xml:space="preserve">        sums[i] = tmp[i]</w:t>
            </w:r>
          </w:p>
          <w:p w14:paraId="2B16895B" w14:textId="77777777" w:rsidR="00696BD9" w:rsidRPr="003230B7" w:rsidRDefault="00696BD9" w:rsidP="00696BD9">
            <w:pPr>
              <w:autoSpaceDE w:val="0"/>
              <w:autoSpaceDN w:val="0"/>
              <w:adjustRightInd w:val="0"/>
              <w:rPr>
                <w:sz w:val="24"/>
                <w:szCs w:val="24"/>
              </w:rPr>
            </w:pPr>
            <w:r w:rsidRPr="003230B7">
              <w:rPr>
                <w:sz w:val="24"/>
                <w:szCs w:val="24"/>
              </w:rPr>
              <w:t xml:space="preserve">    rate = {}</w:t>
            </w:r>
          </w:p>
          <w:p w14:paraId="1AA02162" w14:textId="77777777" w:rsidR="00696BD9" w:rsidRPr="003230B7" w:rsidRDefault="00696BD9" w:rsidP="00696BD9">
            <w:pPr>
              <w:autoSpaceDE w:val="0"/>
              <w:autoSpaceDN w:val="0"/>
              <w:adjustRightInd w:val="0"/>
              <w:rPr>
                <w:sz w:val="24"/>
                <w:szCs w:val="24"/>
              </w:rPr>
            </w:pPr>
            <w:r w:rsidRPr="003230B7">
              <w:rPr>
                <w:sz w:val="24"/>
                <w:szCs w:val="24"/>
              </w:rPr>
              <w:t xml:space="preserve">    for i in sums:</w:t>
            </w:r>
          </w:p>
          <w:p w14:paraId="0C2D5E5C" w14:textId="77777777" w:rsidR="00696BD9" w:rsidRPr="003230B7" w:rsidRDefault="00696BD9" w:rsidP="00696BD9">
            <w:pPr>
              <w:autoSpaceDE w:val="0"/>
              <w:autoSpaceDN w:val="0"/>
              <w:adjustRightInd w:val="0"/>
              <w:rPr>
                <w:sz w:val="24"/>
                <w:szCs w:val="24"/>
              </w:rPr>
            </w:pPr>
            <w:r w:rsidRPr="003230B7">
              <w:rPr>
                <w:sz w:val="24"/>
                <w:szCs w:val="24"/>
              </w:rPr>
              <w:t xml:space="preserve">        cnt = data[(data['product_id'] == i) &amp; (data['star_rating'] &lt; 4)].count ()[0]</w:t>
            </w:r>
          </w:p>
          <w:p w14:paraId="438993E9" w14:textId="77777777" w:rsidR="00696BD9" w:rsidRPr="003230B7" w:rsidRDefault="00696BD9" w:rsidP="00696BD9">
            <w:pPr>
              <w:autoSpaceDE w:val="0"/>
              <w:autoSpaceDN w:val="0"/>
              <w:adjustRightInd w:val="0"/>
              <w:rPr>
                <w:sz w:val="24"/>
                <w:szCs w:val="24"/>
              </w:rPr>
            </w:pPr>
            <w:r w:rsidRPr="003230B7">
              <w:rPr>
                <w:sz w:val="24"/>
                <w:szCs w:val="24"/>
              </w:rPr>
              <w:t xml:space="preserve">        rate[i] = cnt / sums[i]</w:t>
            </w:r>
          </w:p>
          <w:p w14:paraId="0FFC3D18" w14:textId="77777777" w:rsidR="00696BD9" w:rsidRPr="003230B7" w:rsidRDefault="00696BD9" w:rsidP="00696BD9">
            <w:pPr>
              <w:autoSpaceDE w:val="0"/>
              <w:autoSpaceDN w:val="0"/>
              <w:adjustRightInd w:val="0"/>
              <w:rPr>
                <w:sz w:val="24"/>
                <w:szCs w:val="24"/>
              </w:rPr>
            </w:pPr>
            <w:r w:rsidRPr="003230B7">
              <w:rPr>
                <w:sz w:val="24"/>
                <w:szCs w:val="24"/>
              </w:rPr>
              <w:t xml:space="preserve">    rates = []</w:t>
            </w:r>
          </w:p>
          <w:p w14:paraId="5AC08753" w14:textId="77777777" w:rsidR="00696BD9" w:rsidRPr="003230B7" w:rsidRDefault="00696BD9" w:rsidP="00696BD9">
            <w:pPr>
              <w:autoSpaceDE w:val="0"/>
              <w:autoSpaceDN w:val="0"/>
              <w:adjustRightInd w:val="0"/>
              <w:rPr>
                <w:sz w:val="24"/>
                <w:szCs w:val="24"/>
              </w:rPr>
            </w:pPr>
            <w:r w:rsidRPr="003230B7">
              <w:rPr>
                <w:sz w:val="24"/>
                <w:szCs w:val="24"/>
              </w:rPr>
              <w:t xml:space="preserve">    for i in data['product_id'].values:</w:t>
            </w:r>
          </w:p>
          <w:p w14:paraId="2714718A" w14:textId="77777777" w:rsidR="00696BD9" w:rsidRPr="003230B7" w:rsidRDefault="00696BD9" w:rsidP="00696BD9">
            <w:pPr>
              <w:autoSpaceDE w:val="0"/>
              <w:autoSpaceDN w:val="0"/>
              <w:adjustRightInd w:val="0"/>
              <w:rPr>
                <w:sz w:val="24"/>
                <w:szCs w:val="24"/>
              </w:rPr>
            </w:pPr>
            <w:r w:rsidRPr="003230B7">
              <w:rPr>
                <w:sz w:val="24"/>
                <w:szCs w:val="24"/>
              </w:rPr>
              <w:t xml:space="preserve">        rates.append (rate[i])</w:t>
            </w:r>
          </w:p>
          <w:p w14:paraId="565494AC" w14:textId="77777777" w:rsidR="00696BD9" w:rsidRPr="003230B7" w:rsidRDefault="00696BD9" w:rsidP="00696BD9">
            <w:pPr>
              <w:autoSpaceDE w:val="0"/>
              <w:autoSpaceDN w:val="0"/>
              <w:adjustRightInd w:val="0"/>
              <w:rPr>
                <w:sz w:val="24"/>
                <w:szCs w:val="24"/>
              </w:rPr>
            </w:pPr>
            <w:r w:rsidRPr="003230B7">
              <w:rPr>
                <w:sz w:val="24"/>
                <w:szCs w:val="24"/>
              </w:rPr>
              <w:t xml:space="preserve">    data['rate'] = rates</w:t>
            </w:r>
          </w:p>
          <w:p w14:paraId="05D866A6"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59E6B1D0" w14:textId="77777777" w:rsidR="00696BD9" w:rsidRPr="003230B7" w:rsidRDefault="00696BD9" w:rsidP="00696BD9">
            <w:pPr>
              <w:autoSpaceDE w:val="0"/>
              <w:autoSpaceDN w:val="0"/>
              <w:adjustRightInd w:val="0"/>
              <w:rPr>
                <w:sz w:val="24"/>
                <w:szCs w:val="24"/>
              </w:rPr>
            </w:pPr>
            <w:r w:rsidRPr="003230B7">
              <w:rPr>
                <w:sz w:val="24"/>
                <w:szCs w:val="24"/>
              </w:rPr>
              <w:t>hair_dryer=gen_rate(hair_dryer)</w:t>
            </w:r>
          </w:p>
          <w:p w14:paraId="02406BA8" w14:textId="77777777" w:rsidR="00696BD9" w:rsidRPr="003230B7" w:rsidRDefault="00696BD9" w:rsidP="00696BD9">
            <w:pPr>
              <w:autoSpaceDE w:val="0"/>
              <w:autoSpaceDN w:val="0"/>
              <w:adjustRightInd w:val="0"/>
              <w:rPr>
                <w:sz w:val="24"/>
                <w:szCs w:val="24"/>
              </w:rPr>
            </w:pPr>
            <w:r w:rsidRPr="003230B7">
              <w:rPr>
                <w:sz w:val="24"/>
                <w:szCs w:val="24"/>
              </w:rPr>
              <w:t>microwave=gen_rate(microwave)</w:t>
            </w:r>
          </w:p>
          <w:p w14:paraId="7C6EBF81" w14:textId="77777777" w:rsidR="00696BD9" w:rsidRPr="003230B7" w:rsidRDefault="00696BD9" w:rsidP="00696BD9">
            <w:pPr>
              <w:autoSpaceDE w:val="0"/>
              <w:autoSpaceDN w:val="0"/>
              <w:adjustRightInd w:val="0"/>
              <w:rPr>
                <w:sz w:val="24"/>
                <w:szCs w:val="24"/>
              </w:rPr>
            </w:pPr>
            <w:r w:rsidRPr="003230B7">
              <w:rPr>
                <w:sz w:val="24"/>
                <w:szCs w:val="24"/>
              </w:rPr>
              <w:t>pacifier=gen_rate(pacifier)</w:t>
            </w:r>
          </w:p>
          <w:p w14:paraId="3FB5AFE7" w14:textId="77777777" w:rsidR="00696BD9" w:rsidRPr="003230B7" w:rsidRDefault="00696BD9" w:rsidP="00696BD9">
            <w:pPr>
              <w:autoSpaceDE w:val="0"/>
              <w:autoSpaceDN w:val="0"/>
              <w:adjustRightInd w:val="0"/>
              <w:rPr>
                <w:sz w:val="24"/>
                <w:szCs w:val="24"/>
              </w:rPr>
            </w:pPr>
          </w:p>
          <w:p w14:paraId="3829FB06"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3D8FE14F"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3C35C27"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08B336D0"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5E4A7997"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6A278040"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w:t>
            </w:r>
            <w:r w:rsidRPr="003230B7">
              <w:rPr>
                <w:sz w:val="24"/>
                <w:szCs w:val="24"/>
              </w:rPr>
              <w:lastRenderedPageBreak/>
              <w:t>((data['star_rating']==5) &amp; (data['review_body']&lt;-0.6))]</w:t>
            </w:r>
          </w:p>
          <w:p w14:paraId="087014C2"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4ED91378"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78CCB6E3"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60910991"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3728D71E"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34D172C4"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622C8D0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1    5            :',e)</w:t>
            </w:r>
          </w:p>
          <w:p w14:paraId="622A94B0"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169713A9"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3CD9E734"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0E878132"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7F7423B1"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258A36E9"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42695AFE"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5ED48DA6"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B4B0F2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2991B3BF"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5A97908"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61950F28"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2E7356E9"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19D9F945"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5A3C90A0"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60852BA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6FE99F1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088BF8B"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49292C4F" w14:textId="77777777" w:rsidR="00696BD9" w:rsidRPr="003230B7" w:rsidRDefault="00696BD9" w:rsidP="00696BD9">
            <w:pPr>
              <w:autoSpaceDE w:val="0"/>
              <w:autoSpaceDN w:val="0"/>
              <w:adjustRightInd w:val="0"/>
              <w:rPr>
                <w:sz w:val="24"/>
                <w:szCs w:val="24"/>
              </w:rPr>
            </w:pPr>
          </w:p>
          <w:p w14:paraId="4B95B36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49116FE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3CFEF52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1C103CF4"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35FF174F" w14:textId="77777777" w:rsidR="00696BD9" w:rsidRPr="003230B7" w:rsidRDefault="00696BD9" w:rsidP="00696BD9">
            <w:pPr>
              <w:autoSpaceDE w:val="0"/>
              <w:autoSpaceDN w:val="0"/>
              <w:adjustRightInd w:val="0"/>
              <w:rPr>
                <w:sz w:val="24"/>
                <w:szCs w:val="24"/>
              </w:rPr>
            </w:pPr>
          </w:p>
          <w:p w14:paraId="162E142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00C80FF0" w14:textId="77777777" w:rsidR="00696BD9" w:rsidRPr="003230B7" w:rsidRDefault="00696BD9" w:rsidP="00696BD9">
            <w:pPr>
              <w:autoSpaceDE w:val="0"/>
              <w:autoSpaceDN w:val="0"/>
              <w:adjustRightInd w:val="0"/>
              <w:rPr>
                <w:sz w:val="24"/>
                <w:szCs w:val="24"/>
              </w:rPr>
            </w:pPr>
          </w:p>
          <w:p w14:paraId="16180FA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41D4C9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63110B4C"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1FEB4627"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1FEF18BE"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3294EAF2"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1606090D"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009607FA"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16BCA38A"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5DDAB4EE"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2A5C04F6"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else:</w:t>
            </w:r>
          </w:p>
          <w:p w14:paraId="27372224"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09259194"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014E8DB9"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3D9F931A"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2DDB1C52"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49DA4CDB" w14:textId="77777777" w:rsidR="00696BD9" w:rsidRPr="003230B7" w:rsidRDefault="00696BD9" w:rsidP="00696BD9">
            <w:pPr>
              <w:autoSpaceDE w:val="0"/>
              <w:autoSpaceDN w:val="0"/>
              <w:adjustRightInd w:val="0"/>
              <w:rPr>
                <w:sz w:val="24"/>
                <w:szCs w:val="24"/>
              </w:rPr>
            </w:pPr>
          </w:p>
          <w:p w14:paraId="56C349F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1CF8A155"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0951FA3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8F9F77D"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18983D8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237CD941"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07A76676"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3C127A2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2BE540B3" w14:textId="77777777" w:rsidR="00696BD9" w:rsidRPr="003230B7" w:rsidRDefault="00696BD9" w:rsidP="00696BD9">
            <w:pPr>
              <w:autoSpaceDE w:val="0"/>
              <w:autoSpaceDN w:val="0"/>
              <w:adjustRightInd w:val="0"/>
              <w:rPr>
                <w:sz w:val="24"/>
                <w:szCs w:val="24"/>
              </w:rPr>
            </w:pPr>
          </w:p>
          <w:p w14:paraId="14EFE9A6"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52E337E1"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71E3A3E1"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4512D338" w14:textId="77777777" w:rsidR="00696BD9" w:rsidRPr="003230B7" w:rsidRDefault="00696BD9" w:rsidP="00696BD9">
            <w:pPr>
              <w:autoSpaceDE w:val="0"/>
              <w:autoSpaceDN w:val="0"/>
              <w:adjustRightInd w:val="0"/>
              <w:rPr>
                <w:sz w:val="24"/>
                <w:szCs w:val="24"/>
              </w:rPr>
            </w:pPr>
          </w:p>
          <w:p w14:paraId="7E3DD525"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2526E96C"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0D5AD2C"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00616221"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32FE4A1B"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606DB78A"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6C27072A"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304AD4E3"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41D5E168"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45351D8F" w14:textId="77777777" w:rsidR="00696BD9" w:rsidRPr="003230B7" w:rsidRDefault="00696BD9" w:rsidP="00696BD9">
            <w:pPr>
              <w:autoSpaceDE w:val="0"/>
              <w:autoSpaceDN w:val="0"/>
              <w:adjustRightInd w:val="0"/>
              <w:rPr>
                <w:sz w:val="24"/>
                <w:szCs w:val="24"/>
              </w:rPr>
            </w:pPr>
            <w:r w:rsidRPr="003230B7">
              <w:rPr>
                <w:sz w:val="24"/>
                <w:szCs w:val="24"/>
              </w:rPr>
              <w:t># print(wei)</w:t>
            </w:r>
          </w:p>
          <w:p w14:paraId="21BBDB6E"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3EDDD4B1"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5F3559F3"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1CC89C57"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7228002"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6195B4BA"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474321E8"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75788F0E" w14:textId="77777777" w:rsidR="00696BD9" w:rsidRPr="003230B7" w:rsidRDefault="00696BD9" w:rsidP="00696BD9">
            <w:pPr>
              <w:autoSpaceDE w:val="0"/>
              <w:autoSpaceDN w:val="0"/>
              <w:adjustRightInd w:val="0"/>
              <w:rPr>
                <w:sz w:val="24"/>
                <w:szCs w:val="24"/>
              </w:rPr>
            </w:pPr>
          </w:p>
          <w:p w14:paraId="2D14FAC2" w14:textId="77777777" w:rsidR="00696BD9" w:rsidRPr="003230B7" w:rsidRDefault="00696BD9" w:rsidP="00696BD9">
            <w:pPr>
              <w:autoSpaceDE w:val="0"/>
              <w:autoSpaceDN w:val="0"/>
              <w:adjustRightInd w:val="0"/>
              <w:rPr>
                <w:sz w:val="24"/>
                <w:szCs w:val="24"/>
              </w:rPr>
            </w:pPr>
            <w:r w:rsidRPr="003230B7">
              <w:rPr>
                <w:sz w:val="24"/>
                <w:szCs w:val="24"/>
              </w:rPr>
              <w:t>def fig(prod, D):</w:t>
            </w:r>
          </w:p>
          <w:p w14:paraId="18E4A2E5"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data=gen_score(prod,D)[['review_date','year','month','score']]</w:t>
            </w:r>
          </w:p>
          <w:p w14:paraId="1649EA6F" w14:textId="77777777" w:rsidR="00696BD9" w:rsidRPr="003230B7" w:rsidRDefault="00696BD9" w:rsidP="00696BD9">
            <w:pPr>
              <w:autoSpaceDE w:val="0"/>
              <w:autoSpaceDN w:val="0"/>
              <w:adjustRightInd w:val="0"/>
              <w:rPr>
                <w:sz w:val="24"/>
                <w:szCs w:val="24"/>
              </w:rPr>
            </w:pPr>
            <w:r w:rsidRPr="003230B7">
              <w:rPr>
                <w:sz w:val="24"/>
                <w:szCs w:val="24"/>
              </w:rPr>
              <w:t xml:space="preserve">    # print(data.describe())</w:t>
            </w:r>
          </w:p>
          <w:p w14:paraId="2CB3637E"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good=data[(data['score']&gt;4) &amp; (data['year']&gt;2009)].groupby(['year','month']).count()['score']</w:t>
            </w:r>
          </w:p>
          <w:p w14:paraId="78FC90F7" w14:textId="77777777" w:rsidR="00696BD9" w:rsidRPr="003230B7" w:rsidRDefault="00696BD9" w:rsidP="00696BD9">
            <w:pPr>
              <w:autoSpaceDE w:val="0"/>
              <w:autoSpaceDN w:val="0"/>
              <w:adjustRightInd w:val="0"/>
              <w:rPr>
                <w:sz w:val="24"/>
                <w:szCs w:val="24"/>
              </w:rPr>
            </w:pPr>
            <w:r w:rsidRPr="003230B7">
              <w:rPr>
                <w:sz w:val="24"/>
                <w:szCs w:val="24"/>
              </w:rPr>
              <w:t xml:space="preserve">    bad=data[(data['score']&lt;1) &amp; (data['year']&gt;2009)].groupby(['year','month']).count()['score']</w:t>
            </w:r>
          </w:p>
          <w:p w14:paraId="0C525CC7" w14:textId="77777777" w:rsidR="00696BD9" w:rsidRPr="003230B7" w:rsidRDefault="00696BD9" w:rsidP="00696BD9">
            <w:pPr>
              <w:autoSpaceDE w:val="0"/>
              <w:autoSpaceDN w:val="0"/>
              <w:adjustRightInd w:val="0"/>
              <w:rPr>
                <w:sz w:val="24"/>
                <w:szCs w:val="24"/>
              </w:rPr>
            </w:pPr>
            <w:r w:rsidRPr="003230B7">
              <w:rPr>
                <w:sz w:val="24"/>
                <w:szCs w:val="24"/>
              </w:rPr>
              <w:t xml:space="preserve">    all_of=data[(data['year']&gt;2009)].groupby(['year','month']).count()['review_date']</w:t>
            </w:r>
          </w:p>
          <w:p w14:paraId="4EBDFA4F" w14:textId="77777777" w:rsidR="00696BD9" w:rsidRPr="003230B7" w:rsidRDefault="00696BD9" w:rsidP="00696BD9">
            <w:pPr>
              <w:autoSpaceDE w:val="0"/>
              <w:autoSpaceDN w:val="0"/>
              <w:adjustRightInd w:val="0"/>
              <w:rPr>
                <w:sz w:val="24"/>
                <w:szCs w:val="24"/>
              </w:rPr>
            </w:pPr>
            <w:r w:rsidRPr="003230B7">
              <w:rPr>
                <w:sz w:val="24"/>
                <w:szCs w:val="24"/>
              </w:rPr>
              <w:t xml:space="preserve">    good=pd.DataFrame(good,index=good.index.values)</w:t>
            </w:r>
          </w:p>
          <w:p w14:paraId="6938957E" w14:textId="77777777" w:rsidR="00696BD9" w:rsidRPr="003230B7" w:rsidRDefault="00696BD9" w:rsidP="00696BD9">
            <w:pPr>
              <w:autoSpaceDE w:val="0"/>
              <w:autoSpaceDN w:val="0"/>
              <w:adjustRightInd w:val="0"/>
              <w:rPr>
                <w:sz w:val="24"/>
                <w:szCs w:val="24"/>
              </w:rPr>
            </w:pPr>
            <w:r w:rsidRPr="003230B7">
              <w:rPr>
                <w:sz w:val="24"/>
                <w:szCs w:val="24"/>
              </w:rPr>
              <w:t xml:space="preserve">    bad=pd.DataFrame(bad,index=bad.index.values)</w:t>
            </w:r>
          </w:p>
          <w:p w14:paraId="3ACBF916" w14:textId="77777777" w:rsidR="00696BD9" w:rsidRPr="003230B7" w:rsidRDefault="00696BD9" w:rsidP="00696BD9">
            <w:pPr>
              <w:autoSpaceDE w:val="0"/>
              <w:autoSpaceDN w:val="0"/>
              <w:adjustRightInd w:val="0"/>
              <w:rPr>
                <w:sz w:val="24"/>
                <w:szCs w:val="24"/>
              </w:rPr>
            </w:pPr>
            <w:r w:rsidRPr="003230B7">
              <w:rPr>
                <w:sz w:val="24"/>
                <w:szCs w:val="24"/>
              </w:rPr>
              <w:t xml:space="preserve">    all_of=pd.DataFrame(all_of,index=all_of.index.values)</w:t>
            </w:r>
          </w:p>
          <w:p w14:paraId="3E1F9390" w14:textId="77777777" w:rsidR="00696BD9" w:rsidRPr="003230B7" w:rsidRDefault="00696BD9" w:rsidP="00696BD9">
            <w:pPr>
              <w:autoSpaceDE w:val="0"/>
              <w:autoSpaceDN w:val="0"/>
              <w:adjustRightInd w:val="0"/>
              <w:rPr>
                <w:sz w:val="24"/>
                <w:szCs w:val="24"/>
              </w:rPr>
            </w:pPr>
            <w:r w:rsidRPr="003230B7">
              <w:rPr>
                <w:sz w:val="24"/>
                <w:szCs w:val="24"/>
              </w:rPr>
              <w:t xml:space="preserve">    bad.rename(columns={'score':'score_bad'},inplace=True)</w:t>
            </w:r>
          </w:p>
          <w:p w14:paraId="5C6CDB98"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good.index.values]</w:t>
            </w:r>
          </w:p>
          <w:p w14:paraId="57313FB7" w14:textId="77777777" w:rsidR="00696BD9" w:rsidRPr="003230B7" w:rsidRDefault="00696BD9" w:rsidP="00696BD9">
            <w:pPr>
              <w:autoSpaceDE w:val="0"/>
              <w:autoSpaceDN w:val="0"/>
              <w:adjustRightInd w:val="0"/>
              <w:rPr>
                <w:sz w:val="24"/>
                <w:szCs w:val="24"/>
              </w:rPr>
            </w:pPr>
            <w:r w:rsidRPr="003230B7">
              <w:rPr>
                <w:sz w:val="24"/>
                <w:szCs w:val="24"/>
              </w:rPr>
              <w:t xml:space="preserve">    good['time']=x</w:t>
            </w:r>
          </w:p>
          <w:p w14:paraId="17664618"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bad.index.values]</w:t>
            </w:r>
          </w:p>
          <w:p w14:paraId="499BCECD" w14:textId="77777777" w:rsidR="00696BD9" w:rsidRPr="003230B7" w:rsidRDefault="00696BD9" w:rsidP="00696BD9">
            <w:pPr>
              <w:autoSpaceDE w:val="0"/>
              <w:autoSpaceDN w:val="0"/>
              <w:adjustRightInd w:val="0"/>
              <w:rPr>
                <w:sz w:val="24"/>
                <w:szCs w:val="24"/>
              </w:rPr>
            </w:pPr>
            <w:r w:rsidRPr="003230B7">
              <w:rPr>
                <w:sz w:val="24"/>
                <w:szCs w:val="24"/>
              </w:rPr>
              <w:t xml:space="preserve">    bad['time']=x</w:t>
            </w:r>
          </w:p>
          <w:p w14:paraId="79595E45"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all_of.index.values]</w:t>
            </w:r>
          </w:p>
          <w:p w14:paraId="74826810" w14:textId="77777777" w:rsidR="00696BD9" w:rsidRPr="003230B7" w:rsidRDefault="00696BD9" w:rsidP="00696BD9">
            <w:pPr>
              <w:autoSpaceDE w:val="0"/>
              <w:autoSpaceDN w:val="0"/>
              <w:adjustRightInd w:val="0"/>
              <w:rPr>
                <w:sz w:val="24"/>
                <w:szCs w:val="24"/>
              </w:rPr>
            </w:pPr>
            <w:r w:rsidRPr="003230B7">
              <w:rPr>
                <w:sz w:val="24"/>
                <w:szCs w:val="24"/>
              </w:rPr>
              <w:t xml:space="preserve">    all_of['time']=x</w:t>
            </w:r>
          </w:p>
          <w:p w14:paraId="49DF1656" w14:textId="77777777" w:rsidR="00696BD9" w:rsidRPr="003230B7" w:rsidRDefault="00696BD9" w:rsidP="00696BD9">
            <w:pPr>
              <w:autoSpaceDE w:val="0"/>
              <w:autoSpaceDN w:val="0"/>
              <w:adjustRightInd w:val="0"/>
              <w:rPr>
                <w:sz w:val="24"/>
                <w:szCs w:val="24"/>
              </w:rPr>
            </w:pPr>
            <w:r w:rsidRPr="003230B7">
              <w:rPr>
                <w:sz w:val="24"/>
                <w:szCs w:val="24"/>
              </w:rPr>
              <w:t xml:space="preserve">    all=pd.merge(good,bad,how='left')</w:t>
            </w:r>
          </w:p>
          <w:p w14:paraId="0E68CA12" w14:textId="77777777" w:rsidR="00696BD9" w:rsidRPr="003230B7" w:rsidRDefault="00696BD9" w:rsidP="00696BD9">
            <w:pPr>
              <w:autoSpaceDE w:val="0"/>
              <w:autoSpaceDN w:val="0"/>
              <w:adjustRightInd w:val="0"/>
              <w:rPr>
                <w:sz w:val="24"/>
                <w:szCs w:val="24"/>
              </w:rPr>
            </w:pPr>
            <w:r w:rsidRPr="003230B7">
              <w:rPr>
                <w:sz w:val="24"/>
                <w:szCs w:val="24"/>
              </w:rPr>
              <w:t xml:space="preserve">    all=pd.merge(all,all_of,how='left')</w:t>
            </w:r>
          </w:p>
          <w:p w14:paraId="651CCC6F" w14:textId="77777777" w:rsidR="00696BD9" w:rsidRPr="003230B7" w:rsidRDefault="00696BD9" w:rsidP="00696BD9">
            <w:pPr>
              <w:autoSpaceDE w:val="0"/>
              <w:autoSpaceDN w:val="0"/>
              <w:adjustRightInd w:val="0"/>
              <w:rPr>
                <w:sz w:val="24"/>
                <w:szCs w:val="24"/>
              </w:rPr>
            </w:pPr>
            <w:r w:rsidRPr="003230B7">
              <w:rPr>
                <w:sz w:val="24"/>
                <w:szCs w:val="24"/>
              </w:rPr>
              <w:t xml:space="preserve">    all.fillna(0)</w:t>
            </w:r>
          </w:p>
          <w:p w14:paraId="1CDBAB7F" w14:textId="77777777" w:rsidR="00696BD9" w:rsidRPr="003230B7" w:rsidRDefault="00696BD9" w:rsidP="00696BD9">
            <w:pPr>
              <w:autoSpaceDE w:val="0"/>
              <w:autoSpaceDN w:val="0"/>
              <w:adjustRightInd w:val="0"/>
              <w:rPr>
                <w:sz w:val="24"/>
                <w:szCs w:val="24"/>
              </w:rPr>
            </w:pPr>
            <w:r w:rsidRPr="003230B7">
              <w:rPr>
                <w:sz w:val="24"/>
                <w:szCs w:val="24"/>
              </w:rPr>
              <w:t xml:space="preserve">    fig = plt.figure(num=1, figsize=(15, 8),dpi=80)</w:t>
            </w:r>
          </w:p>
          <w:p w14:paraId="324EF391"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plt.plot(all['time'].values,all['score'].values/all['review_date'].values)</w:t>
            </w:r>
          </w:p>
          <w:p w14:paraId="19E2BFA5" w14:textId="77777777" w:rsidR="00696BD9" w:rsidRPr="003230B7" w:rsidRDefault="00696BD9" w:rsidP="00696BD9">
            <w:pPr>
              <w:autoSpaceDE w:val="0"/>
              <w:autoSpaceDN w:val="0"/>
              <w:adjustRightInd w:val="0"/>
              <w:rPr>
                <w:sz w:val="24"/>
                <w:szCs w:val="24"/>
              </w:rPr>
            </w:pPr>
            <w:r w:rsidRPr="003230B7">
              <w:rPr>
                <w:sz w:val="24"/>
                <w:szCs w:val="24"/>
              </w:rPr>
              <w:t xml:space="preserve">    # plt.show()</w:t>
            </w:r>
          </w:p>
          <w:p w14:paraId="2ADED8BC"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plt.plot(all['time'].values,all['score_bad'].values/all['review_date'].values)</w:t>
            </w:r>
          </w:p>
          <w:p w14:paraId="422D7C30" w14:textId="77777777" w:rsidR="00696BD9" w:rsidRPr="003230B7" w:rsidRDefault="00696BD9" w:rsidP="00696BD9">
            <w:pPr>
              <w:autoSpaceDE w:val="0"/>
              <w:autoSpaceDN w:val="0"/>
              <w:adjustRightInd w:val="0"/>
              <w:rPr>
                <w:sz w:val="24"/>
                <w:szCs w:val="24"/>
              </w:rPr>
            </w:pPr>
            <w:r w:rsidRPr="003230B7">
              <w:rPr>
                <w:sz w:val="24"/>
                <w:szCs w:val="24"/>
              </w:rPr>
              <w:t xml:space="preserve">    # plt.plot(all['time'].values,all['review_date'].values)</w:t>
            </w:r>
          </w:p>
          <w:p w14:paraId="660219BF" w14:textId="77777777" w:rsidR="00696BD9" w:rsidRPr="003230B7" w:rsidRDefault="00696BD9" w:rsidP="00696BD9">
            <w:pPr>
              <w:autoSpaceDE w:val="0"/>
              <w:autoSpaceDN w:val="0"/>
              <w:adjustRightInd w:val="0"/>
              <w:rPr>
                <w:sz w:val="24"/>
                <w:szCs w:val="24"/>
              </w:rPr>
            </w:pPr>
            <w:r w:rsidRPr="003230B7">
              <w:rPr>
                <w:sz w:val="24"/>
                <w:szCs w:val="24"/>
              </w:rPr>
              <w:t xml:space="preserve">    plt.legend(['good','bad'],loc = 'best')</w:t>
            </w:r>
          </w:p>
          <w:p w14:paraId="79A2AC32" w14:textId="77777777" w:rsidR="00696BD9" w:rsidRPr="003230B7" w:rsidRDefault="00696BD9" w:rsidP="00696BD9">
            <w:pPr>
              <w:autoSpaceDE w:val="0"/>
              <w:autoSpaceDN w:val="0"/>
              <w:adjustRightInd w:val="0"/>
              <w:rPr>
                <w:sz w:val="24"/>
                <w:szCs w:val="24"/>
              </w:rPr>
            </w:pPr>
          </w:p>
          <w:p w14:paraId="70B4E502" w14:textId="77777777" w:rsidR="00696BD9" w:rsidRPr="003230B7" w:rsidRDefault="00696BD9" w:rsidP="00696BD9">
            <w:pPr>
              <w:autoSpaceDE w:val="0"/>
              <w:autoSpaceDN w:val="0"/>
              <w:adjustRightInd w:val="0"/>
              <w:rPr>
                <w:sz w:val="24"/>
                <w:szCs w:val="24"/>
              </w:rPr>
            </w:pPr>
            <w:r w:rsidRPr="003230B7">
              <w:rPr>
                <w:sz w:val="24"/>
                <w:szCs w:val="24"/>
              </w:rPr>
              <w:t xml:space="preserve">    plt.xticks (size='small', rotation=90, fontsize=13)</w:t>
            </w:r>
          </w:p>
          <w:p w14:paraId="66C27ED3"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4E8863A8" w14:textId="77777777" w:rsidR="00696BD9" w:rsidRPr="003230B7" w:rsidRDefault="00696BD9" w:rsidP="00696BD9">
            <w:pPr>
              <w:autoSpaceDE w:val="0"/>
              <w:autoSpaceDN w:val="0"/>
              <w:adjustRightInd w:val="0"/>
              <w:rPr>
                <w:sz w:val="24"/>
                <w:szCs w:val="24"/>
              </w:rPr>
            </w:pPr>
          </w:p>
          <w:p w14:paraId="6163F94C" w14:textId="77777777" w:rsidR="00696BD9" w:rsidRPr="003230B7" w:rsidRDefault="00696BD9" w:rsidP="00696BD9">
            <w:pPr>
              <w:autoSpaceDE w:val="0"/>
              <w:autoSpaceDN w:val="0"/>
              <w:adjustRightInd w:val="0"/>
              <w:rPr>
                <w:sz w:val="24"/>
                <w:szCs w:val="24"/>
              </w:rPr>
            </w:pPr>
            <w:r w:rsidRPr="003230B7">
              <w:rPr>
                <w:sz w:val="24"/>
                <w:szCs w:val="24"/>
              </w:rPr>
              <w:t># fig('hair_dryer',hair_dryer)</w:t>
            </w:r>
          </w:p>
          <w:p w14:paraId="535FCD92" w14:textId="77777777" w:rsidR="00696BD9" w:rsidRPr="003230B7" w:rsidRDefault="00696BD9" w:rsidP="00696BD9">
            <w:pPr>
              <w:autoSpaceDE w:val="0"/>
              <w:autoSpaceDN w:val="0"/>
              <w:adjustRightInd w:val="0"/>
              <w:rPr>
                <w:sz w:val="24"/>
                <w:szCs w:val="24"/>
              </w:rPr>
            </w:pPr>
            <w:r w:rsidRPr="003230B7">
              <w:rPr>
                <w:sz w:val="24"/>
                <w:szCs w:val="24"/>
              </w:rPr>
              <w:t># fig('microwave',microwave)</w:t>
            </w:r>
          </w:p>
          <w:p w14:paraId="1D5E48A3" w14:textId="77777777" w:rsidR="00696BD9" w:rsidRPr="003230B7" w:rsidRDefault="00696BD9" w:rsidP="00696BD9">
            <w:pPr>
              <w:autoSpaceDE w:val="0"/>
              <w:autoSpaceDN w:val="0"/>
              <w:adjustRightInd w:val="0"/>
              <w:rPr>
                <w:sz w:val="24"/>
                <w:szCs w:val="24"/>
              </w:rPr>
            </w:pPr>
            <w:r w:rsidRPr="003230B7">
              <w:rPr>
                <w:sz w:val="24"/>
                <w:szCs w:val="24"/>
              </w:rPr>
              <w:t># fig('pacifier',pacifier)</w:t>
            </w:r>
          </w:p>
          <w:p w14:paraId="45154C96" w14:textId="77777777" w:rsidR="00696BD9" w:rsidRPr="003230B7" w:rsidRDefault="00696BD9" w:rsidP="00696BD9">
            <w:pPr>
              <w:autoSpaceDE w:val="0"/>
              <w:autoSpaceDN w:val="0"/>
              <w:adjustRightInd w:val="0"/>
              <w:rPr>
                <w:sz w:val="24"/>
                <w:szCs w:val="24"/>
              </w:rPr>
            </w:pPr>
          </w:p>
          <w:p w14:paraId="5D27F93F" w14:textId="77777777" w:rsidR="00696BD9" w:rsidRPr="003230B7" w:rsidRDefault="00696BD9" w:rsidP="00696BD9">
            <w:pPr>
              <w:autoSpaceDE w:val="0"/>
              <w:autoSpaceDN w:val="0"/>
              <w:adjustRightInd w:val="0"/>
              <w:rPr>
                <w:sz w:val="24"/>
                <w:szCs w:val="24"/>
              </w:rPr>
            </w:pPr>
            <w:r w:rsidRPr="003230B7">
              <w:rPr>
                <w:sz w:val="24"/>
                <w:szCs w:val="24"/>
              </w:rPr>
              <w:t>def classify(prod,data):</w:t>
            </w:r>
          </w:p>
          <w:p w14:paraId="6191CF29"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 data)</w:t>
            </w:r>
          </w:p>
          <w:p w14:paraId="31C5399A" w14:textId="77777777" w:rsidR="00696BD9" w:rsidRPr="003230B7" w:rsidRDefault="00696BD9" w:rsidP="00696BD9">
            <w:pPr>
              <w:autoSpaceDE w:val="0"/>
              <w:autoSpaceDN w:val="0"/>
              <w:adjustRightInd w:val="0"/>
              <w:rPr>
                <w:sz w:val="24"/>
                <w:szCs w:val="24"/>
              </w:rPr>
            </w:pPr>
            <w:r w:rsidRPr="003230B7">
              <w:rPr>
                <w:sz w:val="24"/>
                <w:szCs w:val="24"/>
              </w:rPr>
              <w:t xml:space="preserve">    cols_x = ['helpful_votes', 'total_votes', 'verified_purchase', 'review_body', 'review_date', 'month', 'rate','score']</w:t>
            </w:r>
          </w:p>
          <w:p w14:paraId="763F9D63" w14:textId="77777777" w:rsidR="00696BD9" w:rsidRPr="003230B7" w:rsidRDefault="00696BD9" w:rsidP="00696BD9">
            <w:pPr>
              <w:autoSpaceDE w:val="0"/>
              <w:autoSpaceDN w:val="0"/>
              <w:adjustRightInd w:val="0"/>
              <w:rPr>
                <w:sz w:val="24"/>
                <w:szCs w:val="24"/>
              </w:rPr>
            </w:pPr>
            <w:r w:rsidRPr="003230B7">
              <w:rPr>
                <w:sz w:val="24"/>
                <w:szCs w:val="24"/>
              </w:rPr>
              <w:t xml:space="preserve">    x=data[cols_x]</w:t>
            </w:r>
          </w:p>
          <w:p w14:paraId="0185D402" w14:textId="77777777" w:rsidR="00696BD9" w:rsidRPr="003230B7" w:rsidRDefault="00696BD9" w:rsidP="00696BD9">
            <w:pPr>
              <w:autoSpaceDE w:val="0"/>
              <w:autoSpaceDN w:val="0"/>
              <w:adjustRightInd w:val="0"/>
              <w:rPr>
                <w:sz w:val="24"/>
                <w:szCs w:val="24"/>
              </w:rPr>
            </w:pPr>
            <w:r w:rsidRPr="003230B7">
              <w:rPr>
                <w:sz w:val="24"/>
                <w:szCs w:val="24"/>
              </w:rPr>
              <w:t xml:space="preserve">    scores=data['star_rating'].values</w:t>
            </w:r>
          </w:p>
          <w:p w14:paraId="0622F9B7" w14:textId="77777777" w:rsidR="00696BD9" w:rsidRPr="003230B7" w:rsidRDefault="00696BD9" w:rsidP="00696BD9">
            <w:pPr>
              <w:autoSpaceDE w:val="0"/>
              <w:autoSpaceDN w:val="0"/>
              <w:adjustRightInd w:val="0"/>
              <w:rPr>
                <w:sz w:val="24"/>
                <w:szCs w:val="24"/>
              </w:rPr>
            </w:pPr>
            <w:r w:rsidRPr="003230B7">
              <w:rPr>
                <w:sz w:val="24"/>
                <w:szCs w:val="24"/>
              </w:rPr>
              <w:t xml:space="preserve">    y=[]</w:t>
            </w:r>
          </w:p>
          <w:p w14:paraId="06D2A2AC" w14:textId="77777777" w:rsidR="00696BD9" w:rsidRPr="003230B7" w:rsidRDefault="00696BD9" w:rsidP="00696BD9">
            <w:pPr>
              <w:autoSpaceDE w:val="0"/>
              <w:autoSpaceDN w:val="0"/>
              <w:adjustRightInd w:val="0"/>
              <w:rPr>
                <w:sz w:val="24"/>
                <w:szCs w:val="24"/>
              </w:rPr>
            </w:pPr>
            <w:r w:rsidRPr="003230B7">
              <w:rPr>
                <w:sz w:val="24"/>
                <w:szCs w:val="24"/>
              </w:rPr>
              <w:t xml:space="preserve">    for score in scores:</w:t>
            </w:r>
          </w:p>
          <w:p w14:paraId="59B76081" w14:textId="77777777" w:rsidR="00696BD9" w:rsidRPr="003230B7" w:rsidRDefault="00696BD9" w:rsidP="00696BD9">
            <w:pPr>
              <w:autoSpaceDE w:val="0"/>
              <w:autoSpaceDN w:val="0"/>
              <w:adjustRightInd w:val="0"/>
              <w:rPr>
                <w:sz w:val="24"/>
                <w:szCs w:val="24"/>
              </w:rPr>
            </w:pPr>
            <w:r w:rsidRPr="003230B7">
              <w:rPr>
                <w:sz w:val="24"/>
                <w:szCs w:val="24"/>
              </w:rPr>
              <w:t xml:space="preserve">        if score&gt;=4:</w:t>
            </w:r>
          </w:p>
          <w:p w14:paraId="6AFE2263" w14:textId="77777777" w:rsidR="00696BD9" w:rsidRPr="003230B7" w:rsidRDefault="00696BD9" w:rsidP="00696BD9">
            <w:pPr>
              <w:autoSpaceDE w:val="0"/>
              <w:autoSpaceDN w:val="0"/>
              <w:adjustRightInd w:val="0"/>
              <w:rPr>
                <w:sz w:val="24"/>
                <w:szCs w:val="24"/>
              </w:rPr>
            </w:pPr>
            <w:r w:rsidRPr="003230B7">
              <w:rPr>
                <w:sz w:val="24"/>
                <w:szCs w:val="24"/>
              </w:rPr>
              <w:t xml:space="preserve">            y.append(1)</w:t>
            </w:r>
          </w:p>
          <w:p w14:paraId="327A271A"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133AE318" w14:textId="77777777" w:rsidR="00696BD9" w:rsidRPr="003230B7" w:rsidRDefault="00696BD9" w:rsidP="00696BD9">
            <w:pPr>
              <w:autoSpaceDE w:val="0"/>
              <w:autoSpaceDN w:val="0"/>
              <w:adjustRightInd w:val="0"/>
              <w:rPr>
                <w:sz w:val="24"/>
                <w:szCs w:val="24"/>
              </w:rPr>
            </w:pPr>
            <w:r w:rsidRPr="003230B7">
              <w:rPr>
                <w:sz w:val="24"/>
                <w:szCs w:val="24"/>
              </w:rPr>
              <w:t xml:space="preserve">            y.append(0)</w:t>
            </w:r>
          </w:p>
          <w:p w14:paraId="5526D09B"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X_train, X_test, y_train, y_test = train_test_split(x,y,test_size=0.2,random_state=0)</w:t>
            </w:r>
          </w:p>
          <w:p w14:paraId="4D1DAFB0" w14:textId="77777777" w:rsidR="00696BD9" w:rsidRPr="003230B7" w:rsidRDefault="00696BD9" w:rsidP="00696BD9">
            <w:pPr>
              <w:autoSpaceDE w:val="0"/>
              <w:autoSpaceDN w:val="0"/>
              <w:adjustRightInd w:val="0"/>
              <w:rPr>
                <w:sz w:val="24"/>
                <w:szCs w:val="24"/>
              </w:rPr>
            </w:pPr>
            <w:r w:rsidRPr="003230B7">
              <w:rPr>
                <w:sz w:val="24"/>
                <w:szCs w:val="24"/>
              </w:rPr>
              <w:t xml:space="preserve">    ss = StandardScaler ()</w:t>
            </w:r>
          </w:p>
          <w:p w14:paraId="06E9C390" w14:textId="77777777" w:rsidR="00696BD9" w:rsidRPr="003230B7" w:rsidRDefault="00696BD9" w:rsidP="00696BD9">
            <w:pPr>
              <w:autoSpaceDE w:val="0"/>
              <w:autoSpaceDN w:val="0"/>
              <w:adjustRightInd w:val="0"/>
              <w:rPr>
                <w:sz w:val="24"/>
                <w:szCs w:val="24"/>
              </w:rPr>
            </w:pPr>
            <w:r w:rsidRPr="003230B7">
              <w:rPr>
                <w:sz w:val="24"/>
                <w:szCs w:val="24"/>
              </w:rPr>
              <w:t xml:space="preserve">    X_train = ss.fit_transform (X_train)</w:t>
            </w:r>
          </w:p>
          <w:p w14:paraId="51002FDF" w14:textId="77777777" w:rsidR="00696BD9" w:rsidRPr="003230B7" w:rsidRDefault="00696BD9" w:rsidP="00696BD9">
            <w:pPr>
              <w:autoSpaceDE w:val="0"/>
              <w:autoSpaceDN w:val="0"/>
              <w:adjustRightInd w:val="0"/>
              <w:rPr>
                <w:sz w:val="24"/>
                <w:szCs w:val="24"/>
              </w:rPr>
            </w:pPr>
            <w:r w:rsidRPr="003230B7">
              <w:rPr>
                <w:sz w:val="24"/>
                <w:szCs w:val="24"/>
              </w:rPr>
              <w:t xml:space="preserve">    X_test = ss.fit_transform (X_test)</w:t>
            </w:r>
          </w:p>
          <w:p w14:paraId="0F395F92" w14:textId="77777777" w:rsidR="00696BD9" w:rsidRPr="003230B7" w:rsidRDefault="00696BD9" w:rsidP="00696BD9">
            <w:pPr>
              <w:autoSpaceDE w:val="0"/>
              <w:autoSpaceDN w:val="0"/>
              <w:adjustRightInd w:val="0"/>
              <w:rPr>
                <w:sz w:val="24"/>
                <w:szCs w:val="24"/>
              </w:rPr>
            </w:pPr>
            <w:r w:rsidRPr="003230B7">
              <w:rPr>
                <w:sz w:val="24"/>
                <w:szCs w:val="24"/>
              </w:rPr>
              <w:t xml:space="preserve">    lr = LogisticRegression()</w:t>
            </w:r>
          </w:p>
          <w:p w14:paraId="27142A8C" w14:textId="77777777" w:rsidR="00696BD9" w:rsidRPr="003230B7" w:rsidRDefault="00696BD9" w:rsidP="00696BD9">
            <w:pPr>
              <w:autoSpaceDE w:val="0"/>
              <w:autoSpaceDN w:val="0"/>
              <w:adjustRightInd w:val="0"/>
              <w:rPr>
                <w:sz w:val="24"/>
                <w:szCs w:val="24"/>
              </w:rPr>
            </w:pPr>
            <w:r w:rsidRPr="003230B7">
              <w:rPr>
                <w:sz w:val="24"/>
                <w:szCs w:val="24"/>
              </w:rPr>
              <w:t xml:space="preserve">    lr.fit (X_train, y_train)</w:t>
            </w:r>
          </w:p>
          <w:p w14:paraId="4BB113C7" w14:textId="77777777" w:rsidR="00696BD9" w:rsidRPr="003230B7" w:rsidRDefault="00696BD9" w:rsidP="00696BD9">
            <w:pPr>
              <w:autoSpaceDE w:val="0"/>
              <w:autoSpaceDN w:val="0"/>
              <w:adjustRightInd w:val="0"/>
              <w:rPr>
                <w:sz w:val="24"/>
                <w:szCs w:val="24"/>
              </w:rPr>
            </w:pPr>
            <w:r w:rsidRPr="003230B7">
              <w:rPr>
                <w:sz w:val="24"/>
                <w:szCs w:val="24"/>
              </w:rPr>
              <w:t xml:space="preserve">    lr_y_predict = lr.predict (X_test)</w:t>
            </w:r>
          </w:p>
          <w:p w14:paraId="635087BE" w14:textId="77777777" w:rsidR="00696BD9" w:rsidRPr="003230B7" w:rsidRDefault="00696BD9" w:rsidP="00696BD9">
            <w:pPr>
              <w:autoSpaceDE w:val="0"/>
              <w:autoSpaceDN w:val="0"/>
              <w:adjustRightInd w:val="0"/>
              <w:rPr>
                <w:sz w:val="24"/>
                <w:szCs w:val="24"/>
              </w:rPr>
            </w:pPr>
            <w:r w:rsidRPr="003230B7">
              <w:rPr>
                <w:sz w:val="24"/>
                <w:szCs w:val="24"/>
              </w:rPr>
              <w:t xml:space="preserve">    print(lr_y_predict)</w:t>
            </w:r>
          </w:p>
          <w:p w14:paraId="237464AF" w14:textId="77777777" w:rsidR="00696BD9" w:rsidRPr="003230B7" w:rsidRDefault="00696BD9" w:rsidP="00696BD9">
            <w:pPr>
              <w:autoSpaceDE w:val="0"/>
              <w:autoSpaceDN w:val="0"/>
              <w:adjustRightInd w:val="0"/>
              <w:rPr>
                <w:sz w:val="24"/>
                <w:szCs w:val="24"/>
              </w:rPr>
            </w:pPr>
            <w:r w:rsidRPr="003230B7">
              <w:rPr>
                <w:sz w:val="24"/>
                <w:szCs w:val="24"/>
              </w:rPr>
              <w:t xml:space="preserve">    print ('Accuracy of LR Classifier:', lr.score (X_test, y_test))</w:t>
            </w:r>
          </w:p>
          <w:p w14:paraId="43474D30" w14:textId="77777777" w:rsidR="00696BD9" w:rsidRPr="003230B7" w:rsidRDefault="00696BD9" w:rsidP="00696BD9">
            <w:pPr>
              <w:autoSpaceDE w:val="0"/>
              <w:autoSpaceDN w:val="0"/>
              <w:adjustRightInd w:val="0"/>
              <w:rPr>
                <w:sz w:val="24"/>
                <w:szCs w:val="24"/>
              </w:rPr>
            </w:pPr>
          </w:p>
          <w:p w14:paraId="21690C72"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60F3B5E" w14:textId="77777777" w:rsidR="00696BD9" w:rsidRPr="003230B7" w:rsidRDefault="00696BD9" w:rsidP="00696BD9">
            <w:pPr>
              <w:autoSpaceDE w:val="0"/>
              <w:autoSpaceDN w:val="0"/>
              <w:adjustRightInd w:val="0"/>
              <w:rPr>
                <w:sz w:val="24"/>
                <w:szCs w:val="24"/>
              </w:rPr>
            </w:pPr>
            <w:r w:rsidRPr="003230B7">
              <w:rPr>
                <w:sz w:val="24"/>
                <w:szCs w:val="24"/>
              </w:rPr>
              <w:t>classify('hair_dryer',hair_dryer)</w:t>
            </w:r>
          </w:p>
          <w:p w14:paraId="216569B4" w14:textId="77777777" w:rsidR="00696BD9" w:rsidRPr="003230B7" w:rsidRDefault="00696BD9" w:rsidP="00696BD9">
            <w:pPr>
              <w:autoSpaceDE w:val="0"/>
              <w:autoSpaceDN w:val="0"/>
              <w:adjustRightInd w:val="0"/>
              <w:rPr>
                <w:sz w:val="24"/>
                <w:szCs w:val="24"/>
              </w:rPr>
            </w:pPr>
            <w:r w:rsidRPr="003230B7">
              <w:rPr>
                <w:sz w:val="24"/>
                <w:szCs w:val="24"/>
              </w:rPr>
              <w:t>print()</w:t>
            </w:r>
          </w:p>
          <w:p w14:paraId="4A94EF17" w14:textId="77777777" w:rsidR="00696BD9" w:rsidRPr="003230B7" w:rsidRDefault="00696BD9" w:rsidP="00696BD9">
            <w:pPr>
              <w:autoSpaceDE w:val="0"/>
              <w:autoSpaceDN w:val="0"/>
              <w:adjustRightInd w:val="0"/>
              <w:rPr>
                <w:sz w:val="24"/>
                <w:szCs w:val="24"/>
              </w:rPr>
            </w:pPr>
          </w:p>
        </w:tc>
      </w:tr>
      <w:tr w:rsidR="00696BD9" w:rsidRPr="003230B7" w14:paraId="50D5831C" w14:textId="77777777" w:rsidTr="00696BD9">
        <w:tc>
          <w:tcPr>
            <w:tcW w:w="1672" w:type="dxa"/>
          </w:tcPr>
          <w:p w14:paraId="2D858B8A"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7746F403"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c</w:t>
            </w:r>
          </w:p>
        </w:tc>
        <w:tc>
          <w:tcPr>
            <w:tcW w:w="1775" w:type="dxa"/>
          </w:tcPr>
          <w:p w14:paraId="780C10D8" w14:textId="77777777" w:rsidR="00696BD9" w:rsidRPr="003230B7" w:rsidRDefault="00696BD9" w:rsidP="00696BD9">
            <w:pPr>
              <w:rPr>
                <w:sz w:val="24"/>
                <w:szCs w:val="24"/>
              </w:rPr>
            </w:pPr>
            <w:r w:rsidRPr="003230B7">
              <w:rPr>
                <w:rFonts w:hint="eastAsia"/>
                <w:sz w:val="24"/>
                <w:szCs w:val="24"/>
              </w:rPr>
              <w:t>remark</w:t>
            </w:r>
          </w:p>
        </w:tc>
        <w:tc>
          <w:tcPr>
            <w:tcW w:w="3070" w:type="dxa"/>
          </w:tcPr>
          <w:p w14:paraId="01EF351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2-c</w:t>
            </w:r>
          </w:p>
        </w:tc>
      </w:tr>
      <w:tr w:rsidR="00696BD9" w:rsidRPr="003230B7" w14:paraId="7CA7BF5A" w14:textId="77777777" w:rsidTr="00696BD9">
        <w:tc>
          <w:tcPr>
            <w:tcW w:w="8296" w:type="dxa"/>
            <w:gridSpan w:val="5"/>
          </w:tcPr>
          <w:p w14:paraId="2A13A064" w14:textId="77777777" w:rsidR="00696BD9" w:rsidRPr="003230B7" w:rsidRDefault="00696BD9" w:rsidP="00696BD9">
            <w:pPr>
              <w:autoSpaceDE w:val="0"/>
              <w:autoSpaceDN w:val="0"/>
              <w:adjustRightInd w:val="0"/>
              <w:rPr>
                <w:sz w:val="24"/>
                <w:szCs w:val="24"/>
              </w:rPr>
            </w:pPr>
          </w:p>
          <w:p w14:paraId="4DFCF74A" w14:textId="77777777" w:rsidR="00696BD9" w:rsidRPr="003230B7" w:rsidRDefault="00696BD9" w:rsidP="00696BD9">
            <w:pPr>
              <w:autoSpaceDE w:val="0"/>
              <w:autoSpaceDN w:val="0"/>
              <w:adjustRightInd w:val="0"/>
              <w:rPr>
                <w:sz w:val="24"/>
                <w:szCs w:val="24"/>
              </w:rPr>
            </w:pPr>
          </w:p>
        </w:tc>
      </w:tr>
      <w:tr w:rsidR="00696BD9" w:rsidRPr="003230B7" w14:paraId="301844C3" w14:textId="77777777" w:rsidTr="00696BD9">
        <w:tc>
          <w:tcPr>
            <w:tcW w:w="1672" w:type="dxa"/>
          </w:tcPr>
          <w:p w14:paraId="4A64C7FF"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1759557C"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d</w:t>
            </w:r>
          </w:p>
        </w:tc>
        <w:tc>
          <w:tcPr>
            <w:tcW w:w="1775" w:type="dxa"/>
          </w:tcPr>
          <w:p w14:paraId="59313356" w14:textId="77777777" w:rsidR="00696BD9" w:rsidRPr="003230B7" w:rsidRDefault="00696BD9" w:rsidP="00696BD9">
            <w:pPr>
              <w:rPr>
                <w:sz w:val="24"/>
                <w:szCs w:val="24"/>
              </w:rPr>
            </w:pPr>
            <w:r w:rsidRPr="003230B7">
              <w:rPr>
                <w:rFonts w:hint="eastAsia"/>
                <w:sz w:val="24"/>
                <w:szCs w:val="24"/>
              </w:rPr>
              <w:t>remark</w:t>
            </w:r>
          </w:p>
        </w:tc>
        <w:tc>
          <w:tcPr>
            <w:tcW w:w="3070" w:type="dxa"/>
          </w:tcPr>
          <w:p w14:paraId="4F8B5A69"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2-d</w:t>
            </w:r>
          </w:p>
        </w:tc>
      </w:tr>
      <w:tr w:rsidR="00696BD9" w:rsidRPr="003230B7" w14:paraId="213A5470" w14:textId="77777777" w:rsidTr="00696BD9">
        <w:tc>
          <w:tcPr>
            <w:tcW w:w="8296" w:type="dxa"/>
            <w:gridSpan w:val="5"/>
          </w:tcPr>
          <w:p w14:paraId="2E12C5C8" w14:textId="77777777" w:rsidR="00696BD9" w:rsidRPr="003230B7" w:rsidRDefault="00696BD9" w:rsidP="00696BD9">
            <w:pPr>
              <w:autoSpaceDE w:val="0"/>
              <w:autoSpaceDN w:val="0"/>
              <w:adjustRightInd w:val="0"/>
              <w:rPr>
                <w:sz w:val="24"/>
                <w:szCs w:val="24"/>
              </w:rPr>
            </w:pPr>
            <w:r w:rsidRPr="003230B7">
              <w:rPr>
                <w:sz w:val="24"/>
                <w:szCs w:val="24"/>
              </w:rPr>
              <w:t>import  pandas  as  pd</w:t>
            </w:r>
            <w:r w:rsidRPr="003230B7">
              <w:rPr>
                <w:sz w:val="24"/>
                <w:szCs w:val="24"/>
              </w:rPr>
              <w:br/>
            </w:r>
            <w:r w:rsidRPr="003230B7">
              <w:rPr>
                <w:sz w:val="24"/>
                <w:szCs w:val="24"/>
              </w:rPr>
              <w:br/>
              <w:t>del_cols  =  [&amp;apos;customer_id&amp;apos;,&amp;apos;review_id&amp;apos;,&amp;apos;product_id&amp;apos;,&amp;apos;helpful_votes&amp;apos;,&amp;apos;total_votes&amp;apos;,&amp;apos;vine&amp;apos;,&amp;apos;verified_purchase&amp;apos;,&amp;apos;review_date&amp;apos;,&amp;apos;year&amp;apos;,&amp;apos;month&amp;apos;]</w:t>
            </w:r>
            <w:r w:rsidRPr="003230B7">
              <w:rPr>
                <w:sz w:val="24"/>
                <w:szCs w:val="24"/>
              </w:rPr>
              <w:br/>
            </w:r>
            <w:r w:rsidRPr="003230B7">
              <w:rPr>
                <w:sz w:val="24"/>
                <w:szCs w:val="24"/>
              </w:rPr>
              <w:br/>
              <w:t>hair_dryer=pd.read_csv(&amp;apos;../Data/new_hair_dryer.csv&amp;apos;,encoding=&amp;apos;utf-8&amp;apos;,index_col=0)</w:t>
            </w:r>
            <w:r w:rsidRPr="003230B7">
              <w:rPr>
                <w:sz w:val="24"/>
                <w:szCs w:val="24"/>
              </w:rPr>
              <w:br/>
              <w:t>hair_dryer=hair_dryer.drop(del_cols,axis=1)</w:t>
            </w:r>
            <w:r w:rsidRPr="003230B7">
              <w:rPr>
                <w:sz w:val="24"/>
                <w:szCs w:val="24"/>
              </w:rPr>
              <w:br/>
              <w:t>microwave=pd.read_csv(&amp;apos;../Data/new_microwave.csv&amp;apos;,encoding=&amp;apos;utf-8&amp;apos;,index_col=0)</w:t>
            </w:r>
            <w:r w:rsidRPr="003230B7">
              <w:rPr>
                <w:sz w:val="24"/>
                <w:szCs w:val="24"/>
              </w:rPr>
              <w:br/>
              <w:t>microwave=microwave.drop(del_cols,axis=1)</w:t>
            </w:r>
            <w:r w:rsidRPr="003230B7">
              <w:rPr>
                <w:sz w:val="24"/>
                <w:szCs w:val="24"/>
              </w:rPr>
              <w:br/>
              <w:t>pacifier=pd.read_csv(&amp;apos;../Data/new_pacifier.csv&amp;apos;,encoding=&amp;apos;utf-8&amp;apos;,index_col=0)</w:t>
            </w:r>
            <w:r w:rsidRPr="003230B7">
              <w:rPr>
                <w:sz w:val="24"/>
                <w:szCs w:val="24"/>
              </w:rPr>
              <w:br/>
              <w:t>pacifier=pacifier.drop(del_cols,axis=1)</w:t>
            </w:r>
            <w:r w:rsidRPr="003230B7">
              <w:rPr>
                <w:sz w:val="24"/>
                <w:szCs w:val="24"/>
              </w:rPr>
              <w:br/>
              <w:t>print(&amp;apos;hair_dryer\n&amp;apos;,hair_dryer.corr(&amp;apos;spearman&amp;apos;))</w:t>
            </w:r>
            <w:r w:rsidRPr="003230B7">
              <w:rPr>
                <w:sz w:val="24"/>
                <w:szCs w:val="24"/>
              </w:rPr>
              <w:br/>
              <w:t>print()</w:t>
            </w:r>
            <w:r w:rsidRPr="003230B7">
              <w:rPr>
                <w:sz w:val="24"/>
                <w:szCs w:val="24"/>
              </w:rPr>
              <w:br/>
              <w:t>print(&amp;apos;microwave\n&amp;apos;,microwave.corr(&amp;apos;spearman&amp;apos;))</w:t>
            </w:r>
            <w:r w:rsidRPr="003230B7">
              <w:rPr>
                <w:sz w:val="24"/>
                <w:szCs w:val="24"/>
              </w:rPr>
              <w:br/>
              <w:t>print()</w:t>
            </w:r>
            <w:r w:rsidRPr="003230B7">
              <w:rPr>
                <w:sz w:val="24"/>
                <w:szCs w:val="24"/>
              </w:rPr>
              <w:br/>
              <w:t>print(&amp;apos;pacifier\n&amp;apos;,pacifier.corr(&amp;apos;spearman&amp;apos;))</w:t>
            </w:r>
            <w:r w:rsidRPr="003230B7">
              <w:rPr>
                <w:sz w:val="24"/>
                <w:szCs w:val="24"/>
              </w:rPr>
              <w:br/>
              <w:t>print()</w:t>
            </w:r>
          </w:p>
        </w:tc>
      </w:tr>
      <w:tr w:rsidR="00696BD9" w:rsidRPr="003230B7" w14:paraId="0882CD8A" w14:textId="77777777" w:rsidTr="00696BD9">
        <w:tc>
          <w:tcPr>
            <w:tcW w:w="1672" w:type="dxa"/>
          </w:tcPr>
          <w:p w14:paraId="55C60ACD"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29994A91"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e</w:t>
            </w:r>
          </w:p>
        </w:tc>
        <w:tc>
          <w:tcPr>
            <w:tcW w:w="1775" w:type="dxa"/>
          </w:tcPr>
          <w:p w14:paraId="78CE6C52" w14:textId="77777777" w:rsidR="00696BD9" w:rsidRPr="003230B7" w:rsidRDefault="00696BD9" w:rsidP="00696BD9">
            <w:pPr>
              <w:rPr>
                <w:sz w:val="24"/>
                <w:szCs w:val="24"/>
              </w:rPr>
            </w:pPr>
            <w:r w:rsidRPr="003230B7">
              <w:rPr>
                <w:rFonts w:hint="eastAsia"/>
                <w:sz w:val="24"/>
                <w:szCs w:val="24"/>
              </w:rPr>
              <w:t>remark</w:t>
            </w:r>
          </w:p>
        </w:tc>
        <w:tc>
          <w:tcPr>
            <w:tcW w:w="3070" w:type="dxa"/>
          </w:tcPr>
          <w:p w14:paraId="221E8937"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2-e</w:t>
            </w:r>
          </w:p>
        </w:tc>
      </w:tr>
      <w:tr w:rsidR="00696BD9" w:rsidRPr="003230B7" w14:paraId="212AE27B" w14:textId="77777777" w:rsidTr="00696BD9">
        <w:tc>
          <w:tcPr>
            <w:tcW w:w="8296" w:type="dxa"/>
            <w:gridSpan w:val="5"/>
          </w:tcPr>
          <w:p w14:paraId="1D13D059" w14:textId="77777777" w:rsidR="00696BD9" w:rsidRPr="003230B7" w:rsidRDefault="00696BD9" w:rsidP="00696BD9">
            <w:pPr>
              <w:autoSpaceDE w:val="0"/>
              <w:autoSpaceDN w:val="0"/>
              <w:adjustRightInd w:val="0"/>
              <w:rPr>
                <w:sz w:val="24"/>
                <w:szCs w:val="24"/>
              </w:rPr>
            </w:pPr>
          </w:p>
          <w:p w14:paraId="1C2C9610" w14:textId="77777777" w:rsidR="00696BD9" w:rsidRPr="003230B7" w:rsidRDefault="00696BD9" w:rsidP="00696BD9">
            <w:pPr>
              <w:autoSpaceDE w:val="0"/>
              <w:autoSpaceDN w:val="0"/>
              <w:adjustRightInd w:val="0"/>
              <w:rPr>
                <w:sz w:val="24"/>
                <w:szCs w:val="24"/>
              </w:rPr>
            </w:pPr>
            <w:r w:rsidRPr="003230B7">
              <w:rPr>
                <w:sz w:val="24"/>
                <w:szCs w:val="24"/>
              </w:rPr>
              <w:t>import collections</w:t>
            </w:r>
          </w:p>
          <w:p w14:paraId="7585B256" w14:textId="77777777" w:rsidR="00696BD9" w:rsidRPr="003230B7" w:rsidRDefault="00696BD9" w:rsidP="00696BD9">
            <w:pPr>
              <w:autoSpaceDE w:val="0"/>
              <w:autoSpaceDN w:val="0"/>
              <w:adjustRightInd w:val="0"/>
              <w:rPr>
                <w:sz w:val="24"/>
                <w:szCs w:val="24"/>
              </w:rPr>
            </w:pPr>
            <w:r w:rsidRPr="003230B7">
              <w:rPr>
                <w:sz w:val="24"/>
                <w:szCs w:val="24"/>
              </w:rPr>
              <w:lastRenderedPageBreak/>
              <w:t>import pickle</w:t>
            </w:r>
          </w:p>
          <w:p w14:paraId="251774DF"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0FEB4A95"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5098F91D" w14:textId="77777777" w:rsidR="00696BD9" w:rsidRPr="003230B7" w:rsidRDefault="00696BD9" w:rsidP="00696BD9">
            <w:pPr>
              <w:autoSpaceDE w:val="0"/>
              <w:autoSpaceDN w:val="0"/>
              <w:adjustRightInd w:val="0"/>
              <w:rPr>
                <w:sz w:val="24"/>
                <w:szCs w:val="24"/>
              </w:rPr>
            </w:pPr>
            <w:r w:rsidRPr="003230B7">
              <w:rPr>
                <w:sz w:val="24"/>
                <w:szCs w:val="24"/>
              </w:rPr>
              <w:t>import jieba.analyse</w:t>
            </w:r>
          </w:p>
          <w:p w14:paraId="1799B636" w14:textId="77777777" w:rsidR="00696BD9" w:rsidRPr="003230B7" w:rsidRDefault="00696BD9" w:rsidP="00696BD9">
            <w:pPr>
              <w:autoSpaceDE w:val="0"/>
              <w:autoSpaceDN w:val="0"/>
              <w:adjustRightInd w:val="0"/>
              <w:rPr>
                <w:sz w:val="24"/>
                <w:szCs w:val="24"/>
              </w:rPr>
            </w:pPr>
            <w:r w:rsidRPr="003230B7">
              <w:rPr>
                <w:sz w:val="24"/>
                <w:szCs w:val="24"/>
              </w:rPr>
              <w:t>import seaborn as sns</w:t>
            </w:r>
          </w:p>
          <w:p w14:paraId="7EF005F0" w14:textId="77777777" w:rsidR="00696BD9" w:rsidRPr="003230B7" w:rsidRDefault="00696BD9" w:rsidP="00696BD9">
            <w:pPr>
              <w:autoSpaceDE w:val="0"/>
              <w:autoSpaceDN w:val="0"/>
              <w:adjustRightInd w:val="0"/>
              <w:rPr>
                <w:sz w:val="24"/>
                <w:szCs w:val="24"/>
              </w:rPr>
            </w:pPr>
            <w:r w:rsidRPr="003230B7">
              <w:rPr>
                <w:sz w:val="24"/>
                <w:szCs w:val="24"/>
              </w:rPr>
              <w:t>from tqdm import tqdm</w:t>
            </w:r>
          </w:p>
          <w:p w14:paraId="5920BD99" w14:textId="77777777" w:rsidR="00696BD9" w:rsidRPr="003230B7" w:rsidRDefault="00696BD9" w:rsidP="00696BD9">
            <w:pPr>
              <w:autoSpaceDE w:val="0"/>
              <w:autoSpaceDN w:val="0"/>
              <w:adjustRightInd w:val="0"/>
              <w:rPr>
                <w:sz w:val="24"/>
                <w:szCs w:val="24"/>
              </w:rPr>
            </w:pPr>
          </w:p>
          <w:p w14:paraId="581688B2" w14:textId="77777777" w:rsidR="00696BD9" w:rsidRPr="003230B7" w:rsidRDefault="00696BD9" w:rsidP="00696BD9">
            <w:pPr>
              <w:autoSpaceDE w:val="0"/>
              <w:autoSpaceDN w:val="0"/>
              <w:adjustRightInd w:val="0"/>
              <w:rPr>
                <w:sz w:val="24"/>
                <w:szCs w:val="24"/>
              </w:rPr>
            </w:pPr>
            <w:r w:rsidRPr="003230B7">
              <w:rPr>
                <w:sz w:val="24"/>
                <w:szCs w:val="24"/>
              </w:rPr>
              <w:t>from my_util import pre_process</w:t>
            </w:r>
          </w:p>
          <w:p w14:paraId="7387070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1E24923F" w14:textId="77777777" w:rsidR="00696BD9" w:rsidRPr="003230B7" w:rsidRDefault="00696BD9" w:rsidP="00696BD9">
            <w:pPr>
              <w:autoSpaceDE w:val="0"/>
              <w:autoSpaceDN w:val="0"/>
              <w:adjustRightInd w:val="0"/>
              <w:rPr>
                <w:sz w:val="24"/>
                <w:szCs w:val="24"/>
              </w:rPr>
            </w:pPr>
            <w:r w:rsidRPr="003230B7">
              <w:rPr>
                <w:sz w:val="24"/>
                <w:szCs w:val="24"/>
              </w:rPr>
              <w:t>import wordcloud</w:t>
            </w:r>
          </w:p>
          <w:p w14:paraId="7C0B4F7A" w14:textId="77777777" w:rsidR="00696BD9" w:rsidRPr="003230B7" w:rsidRDefault="00696BD9" w:rsidP="00696BD9">
            <w:pPr>
              <w:autoSpaceDE w:val="0"/>
              <w:autoSpaceDN w:val="0"/>
              <w:adjustRightInd w:val="0"/>
              <w:rPr>
                <w:sz w:val="24"/>
                <w:szCs w:val="24"/>
              </w:rPr>
            </w:pPr>
            <w:r w:rsidRPr="003230B7">
              <w:rPr>
                <w:rFonts w:hint="eastAsia"/>
                <w:sz w:val="24"/>
                <w:szCs w:val="24"/>
              </w:rPr>
              <w:t>#     TF - IDF  jieba.analyse.extract_tags (sentence, topK=20, withWeight=False, allowPOS=())</w:t>
            </w:r>
          </w:p>
          <w:p w14:paraId="58F4FE4B" w14:textId="77777777" w:rsidR="00696BD9" w:rsidRPr="003230B7" w:rsidRDefault="00696BD9" w:rsidP="00696BD9">
            <w:pPr>
              <w:autoSpaceDE w:val="0"/>
              <w:autoSpaceDN w:val="0"/>
              <w:adjustRightInd w:val="0"/>
              <w:rPr>
                <w:sz w:val="24"/>
                <w:szCs w:val="24"/>
              </w:rPr>
            </w:pPr>
            <w:r w:rsidRPr="003230B7">
              <w:rPr>
                <w:rFonts w:hint="eastAsia"/>
                <w:sz w:val="24"/>
                <w:szCs w:val="24"/>
              </w:rPr>
              <w:t>#     TextRank  jieba.analyse.textrank (sentence, topK=20, withWeight=False, allowPOS=('ns', 'n', 'vn', 'v'))</w:t>
            </w:r>
          </w:p>
          <w:p w14:paraId="49CC7091" w14:textId="77777777" w:rsidR="00696BD9" w:rsidRPr="003230B7" w:rsidRDefault="00696BD9" w:rsidP="00696BD9">
            <w:pPr>
              <w:autoSpaceDE w:val="0"/>
              <w:autoSpaceDN w:val="0"/>
              <w:adjustRightInd w:val="0"/>
              <w:rPr>
                <w:sz w:val="24"/>
                <w:szCs w:val="24"/>
              </w:rPr>
            </w:pPr>
            <w:r w:rsidRPr="003230B7">
              <w:rPr>
                <w:sz w:val="24"/>
                <w:szCs w:val="24"/>
              </w:rPr>
              <w:t>hair_dryer=pd.read_csv('../Data/hair_dryer.csv',encoding='utf-8')</w:t>
            </w:r>
          </w:p>
          <w:p w14:paraId="4307450A" w14:textId="77777777" w:rsidR="00696BD9" w:rsidRPr="003230B7" w:rsidRDefault="00696BD9" w:rsidP="00696BD9">
            <w:pPr>
              <w:autoSpaceDE w:val="0"/>
              <w:autoSpaceDN w:val="0"/>
              <w:adjustRightInd w:val="0"/>
              <w:rPr>
                <w:sz w:val="24"/>
                <w:szCs w:val="24"/>
              </w:rPr>
            </w:pPr>
            <w:r w:rsidRPr="003230B7">
              <w:rPr>
                <w:sz w:val="24"/>
                <w:szCs w:val="24"/>
              </w:rPr>
              <w:t>microwave=pd.read_csv('../Data/microwave.csv',encoding='utf-8')</w:t>
            </w:r>
          </w:p>
          <w:p w14:paraId="08F06CB9" w14:textId="77777777" w:rsidR="00696BD9" w:rsidRPr="003230B7" w:rsidRDefault="00696BD9" w:rsidP="00696BD9">
            <w:pPr>
              <w:autoSpaceDE w:val="0"/>
              <w:autoSpaceDN w:val="0"/>
              <w:adjustRightInd w:val="0"/>
              <w:rPr>
                <w:sz w:val="24"/>
                <w:szCs w:val="24"/>
              </w:rPr>
            </w:pPr>
            <w:r w:rsidRPr="003230B7">
              <w:rPr>
                <w:sz w:val="24"/>
                <w:szCs w:val="24"/>
              </w:rPr>
              <w:t>pacifier=pd.read_csv('../Data/pacifier.csv',encoding='utf-8')</w:t>
            </w:r>
          </w:p>
          <w:p w14:paraId="0A87B1C1" w14:textId="77777777" w:rsidR="00696BD9" w:rsidRPr="003230B7" w:rsidRDefault="00696BD9" w:rsidP="00696BD9">
            <w:pPr>
              <w:autoSpaceDE w:val="0"/>
              <w:autoSpaceDN w:val="0"/>
              <w:adjustRightInd w:val="0"/>
              <w:rPr>
                <w:sz w:val="24"/>
                <w:szCs w:val="24"/>
              </w:rPr>
            </w:pPr>
            <w:r w:rsidRPr="003230B7">
              <w:rPr>
                <w:sz w:val="24"/>
                <w:szCs w:val="24"/>
              </w:rPr>
              <w:t>hair_dryer = hair_dryer.dropna ()</w:t>
            </w:r>
          </w:p>
          <w:p w14:paraId="12BAE39A" w14:textId="77777777" w:rsidR="00696BD9" w:rsidRPr="003230B7" w:rsidRDefault="00696BD9" w:rsidP="00696BD9">
            <w:pPr>
              <w:autoSpaceDE w:val="0"/>
              <w:autoSpaceDN w:val="0"/>
              <w:adjustRightInd w:val="0"/>
              <w:rPr>
                <w:sz w:val="24"/>
                <w:szCs w:val="24"/>
              </w:rPr>
            </w:pPr>
            <w:r w:rsidRPr="003230B7">
              <w:rPr>
                <w:sz w:val="24"/>
                <w:szCs w:val="24"/>
              </w:rPr>
              <w:t>microwave = microwave.dropna ()</w:t>
            </w:r>
          </w:p>
          <w:p w14:paraId="26BA3E0C" w14:textId="77777777" w:rsidR="00696BD9" w:rsidRPr="003230B7" w:rsidRDefault="00696BD9" w:rsidP="00696BD9">
            <w:pPr>
              <w:autoSpaceDE w:val="0"/>
              <w:autoSpaceDN w:val="0"/>
              <w:adjustRightInd w:val="0"/>
              <w:rPr>
                <w:sz w:val="24"/>
                <w:szCs w:val="24"/>
              </w:rPr>
            </w:pPr>
            <w:r w:rsidRPr="003230B7">
              <w:rPr>
                <w:sz w:val="24"/>
                <w:szCs w:val="24"/>
              </w:rPr>
              <w:t>pacifier = pacifier.dropna ()</w:t>
            </w:r>
          </w:p>
          <w:p w14:paraId="51EB278D" w14:textId="77777777" w:rsidR="00696BD9" w:rsidRPr="003230B7" w:rsidRDefault="00696BD9" w:rsidP="00696BD9">
            <w:pPr>
              <w:autoSpaceDE w:val="0"/>
              <w:autoSpaceDN w:val="0"/>
              <w:adjustRightInd w:val="0"/>
              <w:rPr>
                <w:sz w:val="24"/>
                <w:szCs w:val="24"/>
              </w:rPr>
            </w:pPr>
            <w:r w:rsidRPr="003230B7">
              <w:rPr>
                <w:sz w:val="24"/>
                <w:szCs w:val="24"/>
              </w:rPr>
              <w:t>def try1():</w:t>
            </w:r>
          </w:p>
          <w:p w14:paraId="45593A38"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gen_star_sent(n):</w:t>
            </w:r>
          </w:p>
          <w:p w14:paraId="0B1B42B3" w14:textId="77777777" w:rsidR="00696BD9" w:rsidRPr="003230B7" w:rsidRDefault="00696BD9" w:rsidP="00696BD9">
            <w:pPr>
              <w:autoSpaceDE w:val="0"/>
              <w:autoSpaceDN w:val="0"/>
              <w:adjustRightInd w:val="0"/>
              <w:rPr>
                <w:sz w:val="24"/>
                <w:szCs w:val="24"/>
              </w:rPr>
            </w:pPr>
            <w:r w:rsidRPr="003230B7">
              <w:rPr>
                <w:sz w:val="24"/>
                <w:szCs w:val="24"/>
              </w:rPr>
              <w:t xml:space="preserve">        tmp1=hair_dryer[hair_dryer['star_rating']==n]['review_body']</w:t>
            </w:r>
          </w:p>
          <w:p w14:paraId="2FDA8407" w14:textId="77777777" w:rsidR="00696BD9" w:rsidRPr="003230B7" w:rsidRDefault="00696BD9" w:rsidP="00696BD9">
            <w:pPr>
              <w:autoSpaceDE w:val="0"/>
              <w:autoSpaceDN w:val="0"/>
              <w:adjustRightInd w:val="0"/>
              <w:rPr>
                <w:sz w:val="24"/>
                <w:szCs w:val="24"/>
              </w:rPr>
            </w:pPr>
            <w:r w:rsidRPr="003230B7">
              <w:rPr>
                <w:sz w:val="24"/>
                <w:szCs w:val="24"/>
              </w:rPr>
              <w:t xml:space="preserve">        tmp2=microwave[microwave['star_rating']==n]['review_body']</w:t>
            </w:r>
          </w:p>
          <w:p w14:paraId="6D07C074" w14:textId="77777777" w:rsidR="00696BD9" w:rsidRPr="003230B7" w:rsidRDefault="00696BD9" w:rsidP="00696BD9">
            <w:pPr>
              <w:autoSpaceDE w:val="0"/>
              <w:autoSpaceDN w:val="0"/>
              <w:adjustRightInd w:val="0"/>
              <w:rPr>
                <w:sz w:val="24"/>
                <w:szCs w:val="24"/>
              </w:rPr>
            </w:pPr>
            <w:r w:rsidRPr="003230B7">
              <w:rPr>
                <w:sz w:val="24"/>
                <w:szCs w:val="24"/>
              </w:rPr>
              <w:t xml:space="preserve">        tmp3=pacifier[pacifier['star_rating']==n]['review_body']</w:t>
            </w:r>
          </w:p>
          <w:p w14:paraId="5D6F2005" w14:textId="77777777" w:rsidR="00696BD9" w:rsidRPr="003230B7" w:rsidRDefault="00696BD9" w:rsidP="00696BD9">
            <w:pPr>
              <w:autoSpaceDE w:val="0"/>
              <w:autoSpaceDN w:val="0"/>
              <w:adjustRightInd w:val="0"/>
              <w:rPr>
                <w:sz w:val="24"/>
                <w:szCs w:val="24"/>
              </w:rPr>
            </w:pPr>
            <w:r w:rsidRPr="003230B7">
              <w:rPr>
                <w:sz w:val="24"/>
                <w:szCs w:val="24"/>
              </w:rPr>
              <w:t xml:space="preserve">        star_str=''</w:t>
            </w:r>
          </w:p>
          <w:p w14:paraId="0B2C3FA7"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tqdm(tmp1.values):</w:t>
            </w:r>
          </w:p>
          <w:p w14:paraId="3B92A95C"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pre_process(i):</w:t>
            </w:r>
          </w:p>
          <w:p w14:paraId="0477F109" w14:textId="77777777" w:rsidR="00696BD9" w:rsidRPr="003230B7" w:rsidRDefault="00696BD9" w:rsidP="00696BD9">
            <w:pPr>
              <w:autoSpaceDE w:val="0"/>
              <w:autoSpaceDN w:val="0"/>
              <w:adjustRightInd w:val="0"/>
              <w:rPr>
                <w:sz w:val="24"/>
                <w:szCs w:val="24"/>
              </w:rPr>
            </w:pPr>
            <w:r w:rsidRPr="003230B7">
              <w:rPr>
                <w:sz w:val="24"/>
                <w:szCs w:val="24"/>
              </w:rPr>
              <w:t xml:space="preserve">                star_str=star_str+' '+j</w:t>
            </w:r>
          </w:p>
          <w:p w14:paraId="0866AC1B"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tqdm(tmp2.values):</w:t>
            </w:r>
          </w:p>
          <w:p w14:paraId="65E5465F"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27C99E0E"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7CC13601"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tqdm(tmp3.values):</w:t>
            </w:r>
          </w:p>
          <w:p w14:paraId="1B41CA0A"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5F096E8"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39DA21BE"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004D393D"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2D998A04" w14:textId="77777777" w:rsidR="00696BD9" w:rsidRPr="003230B7" w:rsidRDefault="00696BD9" w:rsidP="00696BD9">
            <w:pPr>
              <w:autoSpaceDE w:val="0"/>
              <w:autoSpaceDN w:val="0"/>
              <w:adjustRightInd w:val="0"/>
              <w:rPr>
                <w:sz w:val="24"/>
                <w:szCs w:val="24"/>
              </w:rPr>
            </w:pPr>
            <w:r w:rsidRPr="003230B7">
              <w:rPr>
                <w:sz w:val="24"/>
                <w:szCs w:val="24"/>
              </w:rPr>
              <w:t xml:space="preserve">    one_star_sen=gen_star_sent(1)</w:t>
            </w:r>
          </w:p>
          <w:p w14:paraId="76507F69" w14:textId="77777777" w:rsidR="00696BD9" w:rsidRPr="003230B7" w:rsidRDefault="00696BD9" w:rsidP="00696BD9">
            <w:pPr>
              <w:autoSpaceDE w:val="0"/>
              <w:autoSpaceDN w:val="0"/>
              <w:adjustRightInd w:val="0"/>
              <w:rPr>
                <w:sz w:val="24"/>
                <w:szCs w:val="24"/>
              </w:rPr>
            </w:pPr>
            <w:r w:rsidRPr="003230B7">
              <w:rPr>
                <w:sz w:val="24"/>
                <w:szCs w:val="24"/>
              </w:rPr>
              <w:t xml:space="preserve">    two_star_sen=gen_star_sent(2)</w:t>
            </w:r>
          </w:p>
          <w:p w14:paraId="0934E412" w14:textId="77777777" w:rsidR="00696BD9" w:rsidRPr="003230B7" w:rsidRDefault="00696BD9" w:rsidP="00696BD9">
            <w:pPr>
              <w:autoSpaceDE w:val="0"/>
              <w:autoSpaceDN w:val="0"/>
              <w:adjustRightInd w:val="0"/>
              <w:rPr>
                <w:sz w:val="24"/>
                <w:szCs w:val="24"/>
              </w:rPr>
            </w:pPr>
            <w:r w:rsidRPr="003230B7">
              <w:rPr>
                <w:sz w:val="24"/>
                <w:szCs w:val="24"/>
              </w:rPr>
              <w:t xml:space="preserve">    three_star_sen=gen_star_sent(3)</w:t>
            </w:r>
          </w:p>
          <w:p w14:paraId="4D1E4301" w14:textId="77777777" w:rsidR="00696BD9" w:rsidRPr="003230B7" w:rsidRDefault="00696BD9" w:rsidP="00696BD9">
            <w:pPr>
              <w:autoSpaceDE w:val="0"/>
              <w:autoSpaceDN w:val="0"/>
              <w:adjustRightInd w:val="0"/>
              <w:rPr>
                <w:sz w:val="24"/>
                <w:szCs w:val="24"/>
              </w:rPr>
            </w:pPr>
            <w:r w:rsidRPr="003230B7">
              <w:rPr>
                <w:sz w:val="24"/>
                <w:szCs w:val="24"/>
              </w:rPr>
              <w:t xml:space="preserve">    four_star_sen=gen_star_sent(4)</w:t>
            </w:r>
          </w:p>
          <w:p w14:paraId="1CFD6D9C" w14:textId="77777777" w:rsidR="00696BD9" w:rsidRPr="003230B7" w:rsidRDefault="00696BD9" w:rsidP="00696BD9">
            <w:pPr>
              <w:autoSpaceDE w:val="0"/>
              <w:autoSpaceDN w:val="0"/>
              <w:adjustRightInd w:val="0"/>
              <w:rPr>
                <w:sz w:val="24"/>
                <w:szCs w:val="24"/>
              </w:rPr>
            </w:pPr>
            <w:r w:rsidRPr="003230B7">
              <w:rPr>
                <w:sz w:val="24"/>
                <w:szCs w:val="24"/>
              </w:rPr>
              <w:t xml:space="preserve">    five_star_sen=gen_star_sent(5)</w:t>
            </w:r>
          </w:p>
          <w:p w14:paraId="4162B0E5" w14:textId="77777777" w:rsidR="00696BD9" w:rsidRPr="003230B7" w:rsidRDefault="00696BD9" w:rsidP="00696BD9">
            <w:pPr>
              <w:autoSpaceDE w:val="0"/>
              <w:autoSpaceDN w:val="0"/>
              <w:adjustRightInd w:val="0"/>
              <w:rPr>
                <w:sz w:val="24"/>
                <w:szCs w:val="24"/>
              </w:rPr>
            </w:pPr>
            <w:r w:rsidRPr="003230B7">
              <w:rPr>
                <w:sz w:val="24"/>
                <w:szCs w:val="24"/>
              </w:rPr>
              <w:t xml:space="preserve">    # one_star_sen=hair_dryer[hair_dryer['star_rating']==1]['review_body']+microwave[mi</w:t>
            </w:r>
            <w:r w:rsidRPr="003230B7">
              <w:rPr>
                <w:sz w:val="24"/>
                <w:szCs w:val="24"/>
              </w:rPr>
              <w:lastRenderedPageBreak/>
              <w:t>crowave['star_rating']==1]['review_body']+pacifier[pacifier['star_rating']==1]['review_body']</w:t>
            </w:r>
          </w:p>
          <w:p w14:paraId="02291604"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keywords=jieba.analyse.extract_tags(one_star_sen, topK=20, withWeight=False, allowPOS=())</w:t>
            </w:r>
          </w:p>
          <w:p w14:paraId="7D3E3C3D"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5799F77B"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48B81C40" w14:textId="77777777" w:rsidR="00696BD9" w:rsidRPr="003230B7" w:rsidRDefault="00696BD9" w:rsidP="00696BD9">
            <w:pPr>
              <w:autoSpaceDE w:val="0"/>
              <w:autoSpaceDN w:val="0"/>
              <w:adjustRightInd w:val="0"/>
              <w:rPr>
                <w:sz w:val="24"/>
                <w:szCs w:val="24"/>
              </w:rPr>
            </w:pPr>
            <w:r w:rsidRPr="003230B7">
              <w:rPr>
                <w:sz w:val="24"/>
                <w:szCs w:val="24"/>
              </w:rPr>
              <w:t xml:space="preserve">    w.generate(one_star_sen)</w:t>
            </w:r>
          </w:p>
          <w:p w14:paraId="5A2092AC"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w.to_file('output1.png')</w:t>
            </w:r>
          </w:p>
          <w:p w14:paraId="2EA7BF01" w14:textId="77777777" w:rsidR="00696BD9" w:rsidRPr="003230B7" w:rsidRDefault="00696BD9" w:rsidP="00696BD9">
            <w:pPr>
              <w:autoSpaceDE w:val="0"/>
              <w:autoSpaceDN w:val="0"/>
              <w:adjustRightInd w:val="0"/>
              <w:rPr>
                <w:sz w:val="24"/>
                <w:szCs w:val="24"/>
              </w:rPr>
            </w:pPr>
          </w:p>
          <w:p w14:paraId="74576021"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keywords=jieba.analyse.extract_tags(two_star_sen, topK=20, withWeight=False, allowPOS=())</w:t>
            </w:r>
          </w:p>
          <w:p w14:paraId="570FB8DD"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1133DF43"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0E08D32D" w14:textId="77777777" w:rsidR="00696BD9" w:rsidRPr="003230B7" w:rsidRDefault="00696BD9" w:rsidP="00696BD9">
            <w:pPr>
              <w:autoSpaceDE w:val="0"/>
              <w:autoSpaceDN w:val="0"/>
              <w:adjustRightInd w:val="0"/>
              <w:rPr>
                <w:sz w:val="24"/>
                <w:szCs w:val="24"/>
              </w:rPr>
            </w:pPr>
            <w:r w:rsidRPr="003230B7">
              <w:rPr>
                <w:sz w:val="24"/>
                <w:szCs w:val="24"/>
              </w:rPr>
              <w:t xml:space="preserve">    w.generate(two_star_sen)</w:t>
            </w:r>
          </w:p>
          <w:p w14:paraId="039A23EB"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w.to_file('output2.png')</w:t>
            </w:r>
          </w:p>
          <w:p w14:paraId="4B60952F" w14:textId="77777777" w:rsidR="00696BD9" w:rsidRPr="003230B7" w:rsidRDefault="00696BD9" w:rsidP="00696BD9">
            <w:pPr>
              <w:autoSpaceDE w:val="0"/>
              <w:autoSpaceDN w:val="0"/>
              <w:adjustRightInd w:val="0"/>
              <w:rPr>
                <w:sz w:val="24"/>
                <w:szCs w:val="24"/>
              </w:rPr>
            </w:pPr>
          </w:p>
          <w:p w14:paraId="5348095C" w14:textId="77777777" w:rsidR="00696BD9" w:rsidRPr="003230B7" w:rsidRDefault="00696BD9" w:rsidP="00696BD9">
            <w:pPr>
              <w:autoSpaceDE w:val="0"/>
              <w:autoSpaceDN w:val="0"/>
              <w:adjustRightInd w:val="0"/>
              <w:rPr>
                <w:sz w:val="24"/>
                <w:szCs w:val="24"/>
              </w:rPr>
            </w:pPr>
            <w:r w:rsidRPr="003230B7">
              <w:rPr>
                <w:sz w:val="24"/>
                <w:szCs w:val="24"/>
              </w:rPr>
              <w:t xml:space="preserve">    keywords=jieba.analyse.extract_tags(three_star_sen, topK=20, withWeight=False, allowPOS=())</w:t>
            </w:r>
          </w:p>
          <w:p w14:paraId="0D9BEDBC" w14:textId="77777777" w:rsidR="00696BD9" w:rsidRPr="003230B7" w:rsidRDefault="00696BD9" w:rsidP="00696BD9">
            <w:pPr>
              <w:autoSpaceDE w:val="0"/>
              <w:autoSpaceDN w:val="0"/>
              <w:adjustRightInd w:val="0"/>
              <w:rPr>
                <w:sz w:val="24"/>
                <w:szCs w:val="24"/>
              </w:rPr>
            </w:pPr>
            <w:r w:rsidRPr="003230B7">
              <w:rPr>
                <w:sz w:val="24"/>
                <w:szCs w:val="24"/>
              </w:rPr>
              <w:t xml:space="preserve">    print(keywords)</w:t>
            </w:r>
          </w:p>
          <w:p w14:paraId="31FBFA92"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AC89280" w14:textId="77777777" w:rsidR="00696BD9" w:rsidRPr="003230B7" w:rsidRDefault="00696BD9" w:rsidP="00696BD9">
            <w:pPr>
              <w:autoSpaceDE w:val="0"/>
              <w:autoSpaceDN w:val="0"/>
              <w:adjustRightInd w:val="0"/>
              <w:rPr>
                <w:sz w:val="24"/>
                <w:szCs w:val="24"/>
              </w:rPr>
            </w:pPr>
            <w:r w:rsidRPr="003230B7">
              <w:rPr>
                <w:sz w:val="24"/>
                <w:szCs w:val="24"/>
              </w:rPr>
              <w:t xml:space="preserve">    w.generate(three_star_sen)</w:t>
            </w:r>
          </w:p>
          <w:p w14:paraId="6BA8FBB5"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w.to_file('output3.png')</w:t>
            </w:r>
          </w:p>
          <w:p w14:paraId="4CCD4C55" w14:textId="77777777" w:rsidR="00696BD9" w:rsidRPr="003230B7" w:rsidRDefault="00696BD9" w:rsidP="00696BD9">
            <w:pPr>
              <w:autoSpaceDE w:val="0"/>
              <w:autoSpaceDN w:val="0"/>
              <w:adjustRightInd w:val="0"/>
              <w:rPr>
                <w:sz w:val="24"/>
                <w:szCs w:val="24"/>
              </w:rPr>
            </w:pPr>
          </w:p>
          <w:p w14:paraId="7AF64333"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keywords=jieba.analyse.extract_tags(four_star_sen, topK=20, withWeight=False, allowPOS=())</w:t>
            </w:r>
          </w:p>
          <w:p w14:paraId="547CF210"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585F3770"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57DEA58B" w14:textId="77777777" w:rsidR="00696BD9" w:rsidRPr="003230B7" w:rsidRDefault="00696BD9" w:rsidP="00696BD9">
            <w:pPr>
              <w:autoSpaceDE w:val="0"/>
              <w:autoSpaceDN w:val="0"/>
              <w:adjustRightInd w:val="0"/>
              <w:rPr>
                <w:sz w:val="24"/>
                <w:szCs w:val="24"/>
              </w:rPr>
            </w:pPr>
            <w:r w:rsidRPr="003230B7">
              <w:rPr>
                <w:sz w:val="24"/>
                <w:szCs w:val="24"/>
              </w:rPr>
              <w:t xml:space="preserve">    w.generate(four_star_sen)</w:t>
            </w:r>
          </w:p>
          <w:p w14:paraId="1381A7E1"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w.to_file('output4.png')</w:t>
            </w:r>
          </w:p>
          <w:p w14:paraId="7012292B" w14:textId="77777777" w:rsidR="00696BD9" w:rsidRPr="003230B7" w:rsidRDefault="00696BD9" w:rsidP="00696BD9">
            <w:pPr>
              <w:autoSpaceDE w:val="0"/>
              <w:autoSpaceDN w:val="0"/>
              <w:adjustRightInd w:val="0"/>
              <w:rPr>
                <w:sz w:val="24"/>
                <w:szCs w:val="24"/>
              </w:rPr>
            </w:pPr>
          </w:p>
          <w:p w14:paraId="03C24CF0"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keywords=jieba.analyse.extract_tags(five_star_sen, topK=20, withWeight=False, allowPOS=())</w:t>
            </w:r>
          </w:p>
          <w:p w14:paraId="500E3F78"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DA5C5D8"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6BA3D4D8" w14:textId="77777777" w:rsidR="00696BD9" w:rsidRPr="003230B7" w:rsidRDefault="00696BD9" w:rsidP="00696BD9">
            <w:pPr>
              <w:autoSpaceDE w:val="0"/>
              <w:autoSpaceDN w:val="0"/>
              <w:adjustRightInd w:val="0"/>
              <w:rPr>
                <w:sz w:val="24"/>
                <w:szCs w:val="24"/>
              </w:rPr>
            </w:pPr>
            <w:r w:rsidRPr="003230B7">
              <w:rPr>
                <w:sz w:val="24"/>
                <w:szCs w:val="24"/>
              </w:rPr>
              <w:t xml:space="preserve">    w.generate(five_star_sen)</w:t>
            </w:r>
          </w:p>
          <w:p w14:paraId="07295975"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w.to_file('output5.png')</w:t>
            </w:r>
          </w:p>
          <w:p w14:paraId="5859A210" w14:textId="77777777" w:rsidR="00696BD9" w:rsidRPr="003230B7" w:rsidRDefault="00696BD9" w:rsidP="00696BD9">
            <w:pPr>
              <w:autoSpaceDE w:val="0"/>
              <w:autoSpaceDN w:val="0"/>
              <w:adjustRightInd w:val="0"/>
              <w:rPr>
                <w:sz w:val="24"/>
                <w:szCs w:val="24"/>
              </w:rPr>
            </w:pPr>
          </w:p>
          <w:p w14:paraId="01AB2160" w14:textId="77777777" w:rsidR="00696BD9" w:rsidRPr="003230B7" w:rsidRDefault="00696BD9" w:rsidP="00696BD9">
            <w:pPr>
              <w:autoSpaceDE w:val="0"/>
              <w:autoSpaceDN w:val="0"/>
              <w:adjustRightInd w:val="0"/>
              <w:rPr>
                <w:sz w:val="24"/>
                <w:szCs w:val="24"/>
              </w:rPr>
            </w:pPr>
            <w:r w:rsidRPr="003230B7">
              <w:rPr>
                <w:sz w:val="24"/>
                <w:szCs w:val="24"/>
              </w:rPr>
              <w:t>def try2():</w:t>
            </w:r>
          </w:p>
          <w:p w14:paraId="1D2C0006" w14:textId="77777777" w:rsidR="00696BD9" w:rsidRPr="003230B7" w:rsidRDefault="00696BD9" w:rsidP="00696BD9">
            <w:pPr>
              <w:autoSpaceDE w:val="0"/>
              <w:autoSpaceDN w:val="0"/>
              <w:adjustRightInd w:val="0"/>
              <w:rPr>
                <w:sz w:val="24"/>
                <w:szCs w:val="24"/>
              </w:rPr>
            </w:pPr>
            <w:r w:rsidRPr="003230B7">
              <w:rPr>
                <w:sz w:val="24"/>
                <w:szCs w:val="24"/>
              </w:rPr>
              <w:t xml:space="preserve">    # words_list=set()</w:t>
            </w:r>
          </w:p>
          <w:p w14:paraId="3C0996BC" w14:textId="77777777" w:rsidR="00696BD9" w:rsidRPr="003230B7" w:rsidRDefault="00696BD9" w:rsidP="00696BD9">
            <w:pPr>
              <w:autoSpaceDE w:val="0"/>
              <w:autoSpaceDN w:val="0"/>
              <w:adjustRightInd w:val="0"/>
              <w:rPr>
                <w:sz w:val="24"/>
                <w:szCs w:val="24"/>
              </w:rPr>
            </w:pPr>
            <w:r w:rsidRPr="003230B7">
              <w:rPr>
                <w:sz w:val="24"/>
                <w:szCs w:val="24"/>
              </w:rPr>
              <w:t xml:space="preserve">    # with open('emotion_dict/words_list.txt','r',encoding='utf-8') as f:</w:t>
            </w:r>
          </w:p>
          <w:p w14:paraId="56E88FC0" w14:textId="77777777" w:rsidR="00696BD9" w:rsidRPr="003230B7" w:rsidRDefault="00696BD9" w:rsidP="00696BD9">
            <w:pPr>
              <w:autoSpaceDE w:val="0"/>
              <w:autoSpaceDN w:val="0"/>
              <w:adjustRightInd w:val="0"/>
              <w:rPr>
                <w:sz w:val="24"/>
                <w:szCs w:val="24"/>
              </w:rPr>
            </w:pPr>
            <w:r w:rsidRPr="003230B7">
              <w:rPr>
                <w:sz w:val="24"/>
                <w:szCs w:val="24"/>
              </w:rPr>
              <w:t xml:space="preserve">    #     for line in f:</w:t>
            </w:r>
          </w:p>
          <w:p w14:paraId="32DF9058" w14:textId="77777777" w:rsidR="00696BD9" w:rsidRPr="003230B7" w:rsidRDefault="00696BD9" w:rsidP="00696BD9">
            <w:pPr>
              <w:autoSpaceDE w:val="0"/>
              <w:autoSpaceDN w:val="0"/>
              <w:adjustRightInd w:val="0"/>
              <w:rPr>
                <w:sz w:val="24"/>
                <w:szCs w:val="24"/>
              </w:rPr>
            </w:pPr>
            <w:r w:rsidRPr="003230B7">
              <w:rPr>
                <w:sz w:val="24"/>
                <w:szCs w:val="24"/>
              </w:rPr>
              <w:t xml:space="preserve">    #         words_list.add(line.replace('\n',''))</w:t>
            </w:r>
          </w:p>
          <w:p w14:paraId="45B14068" w14:textId="77777777" w:rsidR="00696BD9" w:rsidRPr="003230B7" w:rsidRDefault="00696BD9" w:rsidP="00696BD9">
            <w:pPr>
              <w:autoSpaceDE w:val="0"/>
              <w:autoSpaceDN w:val="0"/>
              <w:adjustRightInd w:val="0"/>
              <w:rPr>
                <w:sz w:val="24"/>
                <w:szCs w:val="24"/>
              </w:rPr>
            </w:pPr>
            <w:r w:rsidRPr="003230B7">
              <w:rPr>
                <w:sz w:val="24"/>
                <w:szCs w:val="24"/>
              </w:rPr>
              <w:t xml:space="preserve">    # def gen_star_sent(n):</w:t>
            </w:r>
          </w:p>
          <w:p w14:paraId="3C00B7B7" w14:textId="77777777" w:rsidR="00696BD9" w:rsidRPr="003230B7" w:rsidRDefault="00696BD9" w:rsidP="00696BD9">
            <w:pPr>
              <w:autoSpaceDE w:val="0"/>
              <w:autoSpaceDN w:val="0"/>
              <w:adjustRightInd w:val="0"/>
              <w:rPr>
                <w:sz w:val="24"/>
                <w:szCs w:val="24"/>
              </w:rPr>
            </w:pPr>
            <w:r w:rsidRPr="003230B7">
              <w:rPr>
                <w:sz w:val="24"/>
                <w:szCs w:val="24"/>
              </w:rPr>
              <w:t xml:space="preserve">    #     tmp1 = hair_dryer[hair_dryer['star_rating'] == n]['review_body']</w:t>
            </w:r>
          </w:p>
          <w:p w14:paraId="0294AA7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tmp2 = microwave[microwave['star_rating'] == n]['review_body']</w:t>
            </w:r>
          </w:p>
          <w:p w14:paraId="1C5C7FE8" w14:textId="77777777" w:rsidR="00696BD9" w:rsidRPr="003230B7" w:rsidRDefault="00696BD9" w:rsidP="00696BD9">
            <w:pPr>
              <w:autoSpaceDE w:val="0"/>
              <w:autoSpaceDN w:val="0"/>
              <w:adjustRightInd w:val="0"/>
              <w:rPr>
                <w:sz w:val="24"/>
                <w:szCs w:val="24"/>
              </w:rPr>
            </w:pPr>
            <w:r w:rsidRPr="003230B7">
              <w:rPr>
                <w:sz w:val="24"/>
                <w:szCs w:val="24"/>
              </w:rPr>
              <w:t xml:space="preserve">    #     tmp3 = pacifier[pacifier['star_rating'] == n]['review_body']</w:t>
            </w:r>
          </w:p>
          <w:p w14:paraId="23A3B79C"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AC79B5C" w14:textId="77777777" w:rsidR="00696BD9" w:rsidRPr="003230B7" w:rsidRDefault="00696BD9" w:rsidP="00696BD9">
            <w:pPr>
              <w:autoSpaceDE w:val="0"/>
              <w:autoSpaceDN w:val="0"/>
              <w:adjustRightInd w:val="0"/>
              <w:rPr>
                <w:sz w:val="24"/>
                <w:szCs w:val="24"/>
              </w:rPr>
            </w:pPr>
            <w:r w:rsidRPr="003230B7">
              <w:rPr>
                <w:sz w:val="24"/>
                <w:szCs w:val="24"/>
              </w:rPr>
              <w:t xml:space="preserve">    #     star_str = ''</w:t>
            </w:r>
          </w:p>
          <w:p w14:paraId="36A00166"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tqdm(tmp1.values):</w:t>
            </w:r>
          </w:p>
          <w:p w14:paraId="33626BE4"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pre_process(i):</w:t>
            </w:r>
          </w:p>
          <w:p w14:paraId="61D1C864"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480197DE"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002BFCF0"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tqdm(tmp2.values):</w:t>
            </w:r>
          </w:p>
          <w:p w14:paraId="32933C22"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5576BFF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47B03AC1"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4ECAE2E4"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tqdm(tmp3.values):</w:t>
            </w:r>
          </w:p>
          <w:p w14:paraId="586F2A6E"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3BBBA37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287BD0F9"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310C9CC7" w14:textId="77777777" w:rsidR="00696BD9" w:rsidRPr="003230B7" w:rsidRDefault="00696BD9" w:rsidP="00696BD9">
            <w:pPr>
              <w:autoSpaceDE w:val="0"/>
              <w:autoSpaceDN w:val="0"/>
              <w:adjustRightInd w:val="0"/>
              <w:rPr>
                <w:sz w:val="24"/>
                <w:szCs w:val="24"/>
              </w:rPr>
            </w:pPr>
            <w:r w:rsidRPr="003230B7">
              <w:rPr>
                <w:sz w:val="24"/>
                <w:szCs w:val="24"/>
              </w:rPr>
              <w:t xml:space="preserve">    #     print()</w:t>
            </w:r>
          </w:p>
          <w:p w14:paraId="4BE73A3C"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00B1F5A1" w14:textId="77777777" w:rsidR="00696BD9" w:rsidRPr="003230B7" w:rsidRDefault="00696BD9" w:rsidP="00696BD9">
            <w:pPr>
              <w:autoSpaceDE w:val="0"/>
              <w:autoSpaceDN w:val="0"/>
              <w:adjustRightInd w:val="0"/>
              <w:rPr>
                <w:sz w:val="24"/>
                <w:szCs w:val="24"/>
              </w:rPr>
            </w:pPr>
            <w:r w:rsidRPr="003230B7">
              <w:rPr>
                <w:sz w:val="24"/>
                <w:szCs w:val="24"/>
              </w:rPr>
              <w:t xml:space="preserve">    #     return star_str</w:t>
            </w:r>
          </w:p>
          <w:p w14:paraId="4628CF32"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26A1835D"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 (1)</w:t>
            </w:r>
          </w:p>
          <w:p w14:paraId="1D394FB1"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 (2)</w:t>
            </w:r>
          </w:p>
          <w:p w14:paraId="3AB30906"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 (3)</w:t>
            </w:r>
          </w:p>
          <w:p w14:paraId="016E0F37"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 (4)</w:t>
            </w:r>
          </w:p>
          <w:p w14:paraId="764A50E6" w14:textId="77777777" w:rsidR="00696BD9" w:rsidRPr="003230B7" w:rsidRDefault="00696BD9" w:rsidP="00696BD9">
            <w:pPr>
              <w:autoSpaceDE w:val="0"/>
              <w:autoSpaceDN w:val="0"/>
              <w:adjustRightInd w:val="0"/>
              <w:rPr>
                <w:sz w:val="24"/>
                <w:szCs w:val="24"/>
              </w:rPr>
            </w:pPr>
            <w:r w:rsidRPr="003230B7">
              <w:rPr>
                <w:sz w:val="24"/>
                <w:szCs w:val="24"/>
              </w:rPr>
              <w:t xml:space="preserve">    # five_star_sen = gen_star_sent (5)</w:t>
            </w:r>
          </w:p>
          <w:p w14:paraId="1C0E6FEF" w14:textId="77777777" w:rsidR="00696BD9" w:rsidRPr="003230B7" w:rsidRDefault="00696BD9" w:rsidP="00696BD9">
            <w:pPr>
              <w:autoSpaceDE w:val="0"/>
              <w:autoSpaceDN w:val="0"/>
              <w:adjustRightInd w:val="0"/>
              <w:rPr>
                <w:sz w:val="24"/>
                <w:szCs w:val="24"/>
              </w:rPr>
            </w:pPr>
            <w:r w:rsidRPr="003230B7">
              <w:rPr>
                <w:sz w:val="24"/>
                <w:szCs w:val="24"/>
              </w:rPr>
              <w:t xml:space="preserve">    # star_sent = {}</w:t>
            </w:r>
          </w:p>
          <w:p w14:paraId="70E8E3E3" w14:textId="77777777" w:rsidR="00696BD9" w:rsidRPr="003230B7" w:rsidRDefault="00696BD9" w:rsidP="00696BD9">
            <w:pPr>
              <w:autoSpaceDE w:val="0"/>
              <w:autoSpaceDN w:val="0"/>
              <w:adjustRightInd w:val="0"/>
              <w:rPr>
                <w:sz w:val="24"/>
                <w:szCs w:val="24"/>
              </w:rPr>
            </w:pPr>
            <w:r w:rsidRPr="003230B7">
              <w:rPr>
                <w:sz w:val="24"/>
                <w:szCs w:val="24"/>
              </w:rPr>
              <w:t xml:space="preserve">    # star_sent['one'] = one_star_sen</w:t>
            </w:r>
          </w:p>
          <w:p w14:paraId="317B60EB" w14:textId="77777777" w:rsidR="00696BD9" w:rsidRPr="003230B7" w:rsidRDefault="00696BD9" w:rsidP="00696BD9">
            <w:pPr>
              <w:autoSpaceDE w:val="0"/>
              <w:autoSpaceDN w:val="0"/>
              <w:adjustRightInd w:val="0"/>
              <w:rPr>
                <w:sz w:val="24"/>
                <w:szCs w:val="24"/>
              </w:rPr>
            </w:pPr>
            <w:r w:rsidRPr="003230B7">
              <w:rPr>
                <w:sz w:val="24"/>
                <w:szCs w:val="24"/>
              </w:rPr>
              <w:t xml:space="preserve">    # star_sent['two'] = two_star_sen</w:t>
            </w:r>
          </w:p>
          <w:p w14:paraId="6541EF1C"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 = three_star_sen</w:t>
            </w:r>
          </w:p>
          <w:p w14:paraId="2D7EF9E9"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 = four_star_sen</w:t>
            </w:r>
          </w:p>
          <w:p w14:paraId="7B463955"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 = five_star_sen</w:t>
            </w:r>
          </w:p>
          <w:p w14:paraId="50125BFA" w14:textId="77777777" w:rsidR="00696BD9" w:rsidRPr="003230B7" w:rsidRDefault="00696BD9" w:rsidP="00696BD9">
            <w:pPr>
              <w:autoSpaceDE w:val="0"/>
              <w:autoSpaceDN w:val="0"/>
              <w:adjustRightInd w:val="0"/>
              <w:rPr>
                <w:sz w:val="24"/>
                <w:szCs w:val="24"/>
              </w:rPr>
            </w:pPr>
            <w:r w:rsidRPr="003230B7">
              <w:rPr>
                <w:sz w:val="24"/>
                <w:szCs w:val="24"/>
              </w:rPr>
              <w:t xml:space="preserve">    # pickle.dump (star_sent, open ('star_sent_cloud.pkl', 'wb'))</w:t>
            </w:r>
          </w:p>
          <w:p w14:paraId="6B5F6773"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star_sent=pickle.load(open('star_sent_cloud.pkl','rb'))</w:t>
            </w:r>
          </w:p>
          <w:p w14:paraId="46109A9E" w14:textId="77777777" w:rsidR="00696BD9" w:rsidRPr="003230B7" w:rsidRDefault="00696BD9" w:rsidP="00696BD9">
            <w:pPr>
              <w:autoSpaceDE w:val="0"/>
              <w:autoSpaceDN w:val="0"/>
              <w:adjustRightInd w:val="0"/>
              <w:rPr>
                <w:sz w:val="24"/>
                <w:szCs w:val="24"/>
              </w:rPr>
            </w:pPr>
          </w:p>
          <w:p w14:paraId="0608725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0D1776BC"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(star_sent['one'])</w:t>
            </w:r>
          </w:p>
          <w:p w14:paraId="5832B8D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('output1.png')</w:t>
            </w:r>
          </w:p>
          <w:p w14:paraId="2CE96F23" w14:textId="77777777" w:rsidR="00696BD9" w:rsidRPr="003230B7" w:rsidRDefault="00696BD9" w:rsidP="00696BD9">
            <w:pPr>
              <w:autoSpaceDE w:val="0"/>
              <w:autoSpaceDN w:val="0"/>
              <w:adjustRightInd w:val="0"/>
              <w:rPr>
                <w:sz w:val="24"/>
                <w:szCs w:val="24"/>
              </w:rPr>
            </w:pPr>
          </w:p>
          <w:p w14:paraId="12596E8E" w14:textId="77777777" w:rsidR="00696BD9" w:rsidRPr="003230B7" w:rsidRDefault="00696BD9" w:rsidP="00696BD9">
            <w:pPr>
              <w:autoSpaceDE w:val="0"/>
              <w:autoSpaceDN w:val="0"/>
              <w:adjustRightInd w:val="0"/>
              <w:rPr>
                <w:sz w:val="24"/>
                <w:szCs w:val="24"/>
              </w:rPr>
            </w:pPr>
          </w:p>
          <w:p w14:paraId="0BF2F317"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026460FF"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(star_sent['two'])</w:t>
            </w:r>
          </w:p>
          <w:p w14:paraId="5FE9CD7C"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('output2.png')</w:t>
            </w:r>
          </w:p>
          <w:p w14:paraId="277CE664" w14:textId="77777777" w:rsidR="00696BD9" w:rsidRPr="003230B7" w:rsidRDefault="00696BD9" w:rsidP="00696BD9">
            <w:pPr>
              <w:autoSpaceDE w:val="0"/>
              <w:autoSpaceDN w:val="0"/>
              <w:adjustRightInd w:val="0"/>
              <w:rPr>
                <w:sz w:val="24"/>
                <w:szCs w:val="24"/>
              </w:rPr>
            </w:pPr>
          </w:p>
          <w:p w14:paraId="7D9F5A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65686796"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w.generate (star_sent['three'])</w:t>
            </w:r>
          </w:p>
          <w:p w14:paraId="715AD369"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('output3.png')</w:t>
            </w:r>
          </w:p>
          <w:p w14:paraId="446D4EE4" w14:textId="77777777" w:rsidR="00696BD9" w:rsidRPr="003230B7" w:rsidRDefault="00696BD9" w:rsidP="00696BD9">
            <w:pPr>
              <w:autoSpaceDE w:val="0"/>
              <w:autoSpaceDN w:val="0"/>
              <w:adjustRightInd w:val="0"/>
              <w:rPr>
                <w:sz w:val="24"/>
                <w:szCs w:val="24"/>
              </w:rPr>
            </w:pPr>
          </w:p>
          <w:p w14:paraId="3078627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15661659"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(star_sent['four'])</w:t>
            </w:r>
          </w:p>
          <w:p w14:paraId="087400C5"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('output4.png')</w:t>
            </w:r>
          </w:p>
          <w:p w14:paraId="654E2E07" w14:textId="77777777" w:rsidR="00696BD9" w:rsidRPr="003230B7" w:rsidRDefault="00696BD9" w:rsidP="00696BD9">
            <w:pPr>
              <w:autoSpaceDE w:val="0"/>
              <w:autoSpaceDN w:val="0"/>
              <w:adjustRightInd w:val="0"/>
              <w:rPr>
                <w:sz w:val="24"/>
                <w:szCs w:val="24"/>
              </w:rPr>
            </w:pPr>
          </w:p>
          <w:p w14:paraId="03489FAF"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1422A796"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(star_sent['five'])</w:t>
            </w:r>
          </w:p>
          <w:p w14:paraId="1083E30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('output5.png')</w:t>
            </w:r>
          </w:p>
          <w:p w14:paraId="2EA8B971" w14:textId="77777777" w:rsidR="00696BD9" w:rsidRPr="003230B7" w:rsidRDefault="00696BD9" w:rsidP="00696BD9">
            <w:pPr>
              <w:autoSpaceDE w:val="0"/>
              <w:autoSpaceDN w:val="0"/>
              <w:adjustRightInd w:val="0"/>
              <w:rPr>
                <w:sz w:val="24"/>
                <w:szCs w:val="24"/>
              </w:rPr>
            </w:pPr>
          </w:p>
          <w:p w14:paraId="19DEE53E" w14:textId="77777777" w:rsidR="00696BD9" w:rsidRPr="003230B7" w:rsidRDefault="00696BD9" w:rsidP="00696BD9">
            <w:pPr>
              <w:autoSpaceDE w:val="0"/>
              <w:autoSpaceDN w:val="0"/>
              <w:adjustRightInd w:val="0"/>
              <w:rPr>
                <w:sz w:val="24"/>
                <w:szCs w:val="24"/>
              </w:rPr>
            </w:pPr>
            <w:r w:rsidRPr="003230B7">
              <w:rPr>
                <w:sz w:val="24"/>
                <w:szCs w:val="24"/>
              </w:rPr>
              <w:t>def try3(num):</w:t>
            </w:r>
          </w:p>
          <w:p w14:paraId="170D300D" w14:textId="77777777" w:rsidR="00696BD9" w:rsidRPr="003230B7" w:rsidRDefault="00696BD9" w:rsidP="00696BD9">
            <w:pPr>
              <w:autoSpaceDE w:val="0"/>
              <w:autoSpaceDN w:val="0"/>
              <w:adjustRightInd w:val="0"/>
              <w:rPr>
                <w:sz w:val="24"/>
                <w:szCs w:val="24"/>
              </w:rPr>
            </w:pPr>
            <w:r w:rsidRPr="003230B7">
              <w:rPr>
                <w:sz w:val="24"/>
                <w:szCs w:val="24"/>
              </w:rPr>
              <w:t xml:space="preserve">    words_list = set ()</w:t>
            </w:r>
          </w:p>
          <w:p w14:paraId="6FF922DC" w14:textId="77777777" w:rsidR="00696BD9" w:rsidRPr="003230B7" w:rsidRDefault="00696BD9" w:rsidP="00696BD9">
            <w:pPr>
              <w:autoSpaceDE w:val="0"/>
              <w:autoSpaceDN w:val="0"/>
              <w:adjustRightInd w:val="0"/>
              <w:rPr>
                <w:sz w:val="24"/>
                <w:szCs w:val="24"/>
              </w:rPr>
            </w:pPr>
            <w:r w:rsidRPr="003230B7">
              <w:rPr>
                <w:sz w:val="24"/>
                <w:szCs w:val="24"/>
              </w:rPr>
              <w:t xml:space="preserve">    with open ('emotion_dict/words_list.txt', 'r', encoding='utf-8') as f:</w:t>
            </w:r>
          </w:p>
          <w:p w14:paraId="43BB3E58" w14:textId="77777777" w:rsidR="00696BD9" w:rsidRPr="003230B7" w:rsidRDefault="00696BD9" w:rsidP="00696BD9">
            <w:pPr>
              <w:autoSpaceDE w:val="0"/>
              <w:autoSpaceDN w:val="0"/>
              <w:adjustRightInd w:val="0"/>
              <w:rPr>
                <w:sz w:val="24"/>
                <w:szCs w:val="24"/>
              </w:rPr>
            </w:pPr>
            <w:r w:rsidRPr="003230B7">
              <w:rPr>
                <w:sz w:val="24"/>
                <w:szCs w:val="24"/>
              </w:rPr>
              <w:t xml:space="preserve">        for line in f:</w:t>
            </w:r>
          </w:p>
          <w:p w14:paraId="01538985" w14:textId="77777777" w:rsidR="00696BD9" w:rsidRPr="003230B7" w:rsidRDefault="00696BD9" w:rsidP="00696BD9">
            <w:pPr>
              <w:autoSpaceDE w:val="0"/>
              <w:autoSpaceDN w:val="0"/>
              <w:adjustRightInd w:val="0"/>
              <w:rPr>
                <w:sz w:val="24"/>
                <w:szCs w:val="24"/>
              </w:rPr>
            </w:pPr>
            <w:r w:rsidRPr="003230B7">
              <w:rPr>
                <w:sz w:val="24"/>
                <w:szCs w:val="24"/>
              </w:rPr>
              <w:t xml:space="preserve">            words_list.add (line.replace ('\n', ''))</w:t>
            </w:r>
          </w:p>
          <w:p w14:paraId="7CCF54BB" w14:textId="77777777" w:rsidR="00696BD9" w:rsidRPr="003230B7" w:rsidRDefault="00696BD9" w:rsidP="00696BD9">
            <w:pPr>
              <w:autoSpaceDE w:val="0"/>
              <w:autoSpaceDN w:val="0"/>
              <w:adjustRightInd w:val="0"/>
              <w:rPr>
                <w:sz w:val="24"/>
                <w:szCs w:val="24"/>
              </w:rPr>
            </w:pPr>
          </w:p>
          <w:p w14:paraId="38F28A96"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gen_star_sent1(n):</w:t>
            </w:r>
          </w:p>
          <w:p w14:paraId="4BBB7D39" w14:textId="77777777" w:rsidR="00696BD9" w:rsidRPr="003230B7" w:rsidRDefault="00696BD9" w:rsidP="00696BD9">
            <w:pPr>
              <w:autoSpaceDE w:val="0"/>
              <w:autoSpaceDN w:val="0"/>
              <w:adjustRightInd w:val="0"/>
              <w:rPr>
                <w:sz w:val="24"/>
                <w:szCs w:val="24"/>
              </w:rPr>
            </w:pPr>
            <w:r w:rsidRPr="003230B7">
              <w:rPr>
                <w:sz w:val="24"/>
                <w:szCs w:val="24"/>
              </w:rPr>
              <w:t xml:space="preserve">        tmp1 = hair_dryer[hair_dryer['star_rating'] == n]['review_body']</w:t>
            </w:r>
          </w:p>
          <w:p w14:paraId="72BFE0A6" w14:textId="77777777" w:rsidR="00696BD9" w:rsidRPr="003230B7" w:rsidRDefault="00696BD9" w:rsidP="00696BD9">
            <w:pPr>
              <w:autoSpaceDE w:val="0"/>
              <w:autoSpaceDN w:val="0"/>
              <w:adjustRightInd w:val="0"/>
              <w:rPr>
                <w:sz w:val="24"/>
                <w:szCs w:val="24"/>
              </w:rPr>
            </w:pPr>
            <w:r w:rsidRPr="003230B7">
              <w:rPr>
                <w:sz w:val="24"/>
                <w:szCs w:val="24"/>
              </w:rPr>
              <w:t xml:space="preserve">        tmp2 = microwave[microwave['star_rating'] == n]['review_body']</w:t>
            </w:r>
          </w:p>
          <w:p w14:paraId="461A448E" w14:textId="77777777" w:rsidR="00696BD9" w:rsidRPr="003230B7" w:rsidRDefault="00696BD9" w:rsidP="00696BD9">
            <w:pPr>
              <w:autoSpaceDE w:val="0"/>
              <w:autoSpaceDN w:val="0"/>
              <w:adjustRightInd w:val="0"/>
              <w:rPr>
                <w:sz w:val="24"/>
                <w:szCs w:val="24"/>
              </w:rPr>
            </w:pPr>
            <w:r w:rsidRPr="003230B7">
              <w:rPr>
                <w:sz w:val="24"/>
                <w:szCs w:val="24"/>
              </w:rPr>
              <w:t xml:space="preserve">        tmp3 = pacifier[pacifier['star_rating'] == n]['review_body']</w:t>
            </w:r>
          </w:p>
          <w:p w14:paraId="78C4C5FD" w14:textId="77777777" w:rsidR="00696BD9" w:rsidRPr="003230B7" w:rsidRDefault="00696BD9" w:rsidP="00696BD9">
            <w:pPr>
              <w:autoSpaceDE w:val="0"/>
              <w:autoSpaceDN w:val="0"/>
              <w:adjustRightInd w:val="0"/>
              <w:rPr>
                <w:sz w:val="24"/>
                <w:szCs w:val="24"/>
              </w:rPr>
            </w:pPr>
          </w:p>
          <w:p w14:paraId="2FEC62E9" w14:textId="77777777" w:rsidR="00696BD9" w:rsidRPr="003230B7" w:rsidRDefault="00696BD9" w:rsidP="00696BD9">
            <w:pPr>
              <w:autoSpaceDE w:val="0"/>
              <w:autoSpaceDN w:val="0"/>
              <w:adjustRightInd w:val="0"/>
              <w:rPr>
                <w:sz w:val="24"/>
                <w:szCs w:val="24"/>
              </w:rPr>
            </w:pPr>
            <w:r w:rsidRPr="003230B7">
              <w:rPr>
                <w:sz w:val="24"/>
                <w:szCs w:val="24"/>
              </w:rPr>
              <w:t xml:space="preserve">        star_str = []</w:t>
            </w:r>
          </w:p>
          <w:p w14:paraId="1A9B62FB"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(tmp1.values):</w:t>
            </w:r>
          </w:p>
          <w:p w14:paraId="563104F5"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319819AD"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331DC030"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1762D013"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(tmp2.values):</w:t>
            </w:r>
          </w:p>
          <w:p w14:paraId="44D52C3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10D0B9F"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2C83B8F7"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545BAC47"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(tmp3.values):</w:t>
            </w:r>
          </w:p>
          <w:p w14:paraId="5BED03BF"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2EB59C11"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0830FE50"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5A98F723"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394DDCC5" w14:textId="77777777" w:rsidR="00696BD9" w:rsidRPr="003230B7" w:rsidRDefault="00696BD9" w:rsidP="00696BD9">
            <w:pPr>
              <w:autoSpaceDE w:val="0"/>
              <w:autoSpaceDN w:val="0"/>
              <w:adjustRightInd w:val="0"/>
              <w:rPr>
                <w:sz w:val="24"/>
                <w:szCs w:val="24"/>
              </w:rPr>
            </w:pPr>
          </w:p>
          <w:p w14:paraId="7B1B5059"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61E65DEA" w14:textId="77777777" w:rsidR="00696BD9" w:rsidRPr="003230B7" w:rsidRDefault="00696BD9" w:rsidP="00696BD9">
            <w:pPr>
              <w:autoSpaceDE w:val="0"/>
              <w:autoSpaceDN w:val="0"/>
              <w:adjustRightInd w:val="0"/>
              <w:rPr>
                <w:sz w:val="24"/>
                <w:szCs w:val="24"/>
              </w:rPr>
            </w:pPr>
          </w:p>
          <w:p w14:paraId="5DADD650"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gen_star_sent1 (1)</w:t>
            </w:r>
          </w:p>
          <w:p w14:paraId="7103A203"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gen_star_sent1 (2)</w:t>
            </w:r>
          </w:p>
          <w:p w14:paraId="336B3CF5"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gen_star_sent1 (3)</w:t>
            </w:r>
          </w:p>
          <w:p w14:paraId="340E6430"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gen_star_sent1 (4)</w:t>
            </w:r>
          </w:p>
          <w:p w14:paraId="27264F78" w14:textId="77777777" w:rsidR="00696BD9" w:rsidRPr="003230B7" w:rsidRDefault="00696BD9" w:rsidP="00696BD9">
            <w:pPr>
              <w:autoSpaceDE w:val="0"/>
              <w:autoSpaceDN w:val="0"/>
              <w:adjustRightInd w:val="0"/>
              <w:rPr>
                <w:sz w:val="24"/>
                <w:szCs w:val="24"/>
              </w:rPr>
            </w:pPr>
            <w:r w:rsidRPr="003230B7">
              <w:rPr>
                <w:sz w:val="24"/>
                <w:szCs w:val="24"/>
              </w:rPr>
              <w:t xml:space="preserve">    five_star_sen = gen_star_sent1 (5)</w:t>
            </w:r>
          </w:p>
          <w:p w14:paraId="03C373C2"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star_sent={}</w:t>
            </w:r>
          </w:p>
          <w:p w14:paraId="7C3C7FB0" w14:textId="77777777" w:rsidR="00696BD9" w:rsidRPr="003230B7" w:rsidRDefault="00696BD9" w:rsidP="00696BD9">
            <w:pPr>
              <w:autoSpaceDE w:val="0"/>
              <w:autoSpaceDN w:val="0"/>
              <w:adjustRightInd w:val="0"/>
              <w:rPr>
                <w:sz w:val="24"/>
                <w:szCs w:val="24"/>
              </w:rPr>
            </w:pPr>
            <w:r w:rsidRPr="003230B7">
              <w:rPr>
                <w:sz w:val="24"/>
                <w:szCs w:val="24"/>
              </w:rPr>
              <w:t xml:space="preserve">    # star_sent['one']=one_star_sen</w:t>
            </w:r>
          </w:p>
          <w:p w14:paraId="37FB7534" w14:textId="77777777" w:rsidR="00696BD9" w:rsidRPr="003230B7" w:rsidRDefault="00696BD9" w:rsidP="00696BD9">
            <w:pPr>
              <w:autoSpaceDE w:val="0"/>
              <w:autoSpaceDN w:val="0"/>
              <w:adjustRightInd w:val="0"/>
              <w:rPr>
                <w:sz w:val="24"/>
                <w:szCs w:val="24"/>
              </w:rPr>
            </w:pPr>
            <w:r w:rsidRPr="003230B7">
              <w:rPr>
                <w:sz w:val="24"/>
                <w:szCs w:val="24"/>
              </w:rPr>
              <w:t xml:space="preserve">    # star_sent['two']=two_star_sen</w:t>
            </w:r>
          </w:p>
          <w:p w14:paraId="44CC25E1"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star_sent['three']=three_star_sen</w:t>
            </w:r>
          </w:p>
          <w:p w14:paraId="66D60858"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star_sent['four']=four_star_sen</w:t>
            </w:r>
          </w:p>
          <w:p w14:paraId="3C0B0F7B"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star_sent['five']=five_star_sen</w:t>
            </w:r>
          </w:p>
          <w:p w14:paraId="0F5DB0A9" w14:textId="77777777" w:rsidR="00696BD9" w:rsidRPr="003230B7" w:rsidRDefault="00696BD9" w:rsidP="00696BD9">
            <w:pPr>
              <w:autoSpaceDE w:val="0"/>
              <w:autoSpaceDN w:val="0"/>
              <w:adjustRightInd w:val="0"/>
              <w:rPr>
                <w:sz w:val="24"/>
                <w:szCs w:val="24"/>
              </w:rPr>
            </w:pPr>
            <w:r w:rsidRPr="003230B7">
              <w:rPr>
                <w:sz w:val="24"/>
                <w:szCs w:val="24"/>
              </w:rPr>
              <w:t xml:space="preserve">    # pickle.dump(star_sent,open('star_sent_count.pkl','wb'))</w:t>
            </w:r>
          </w:p>
          <w:p w14:paraId="184F081B"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star_sent=pickle.load(open('star_sent_count.pkl','rb'))</w:t>
            </w:r>
          </w:p>
          <w:p w14:paraId="2AF6BCF1" w14:textId="77777777" w:rsidR="00696BD9" w:rsidRPr="003230B7" w:rsidRDefault="00696BD9" w:rsidP="00696BD9">
            <w:pPr>
              <w:autoSpaceDE w:val="0"/>
              <w:autoSpaceDN w:val="0"/>
              <w:adjustRightInd w:val="0"/>
              <w:rPr>
                <w:sz w:val="24"/>
                <w:szCs w:val="24"/>
              </w:rPr>
            </w:pPr>
            <w:r w:rsidRPr="003230B7">
              <w:rPr>
                <w:sz w:val="24"/>
                <w:szCs w:val="24"/>
              </w:rPr>
              <w:t xml:space="preserve">    words_set=[]</w:t>
            </w:r>
          </w:p>
          <w:p w14:paraId="56BB27D1" w14:textId="77777777" w:rsidR="00696BD9" w:rsidRPr="003230B7" w:rsidRDefault="00696BD9" w:rsidP="00696BD9">
            <w:pPr>
              <w:autoSpaceDE w:val="0"/>
              <w:autoSpaceDN w:val="0"/>
              <w:adjustRightInd w:val="0"/>
              <w:rPr>
                <w:sz w:val="24"/>
                <w:szCs w:val="24"/>
              </w:rPr>
            </w:pPr>
            <w:r w:rsidRPr="003230B7">
              <w:rPr>
                <w:sz w:val="24"/>
                <w:szCs w:val="24"/>
              </w:rPr>
              <w:t xml:space="preserve">    words_dict={}</w:t>
            </w:r>
          </w:p>
          <w:p w14:paraId="64F35497" w14:textId="77777777" w:rsidR="00696BD9" w:rsidRPr="003230B7" w:rsidRDefault="00696BD9" w:rsidP="00696BD9">
            <w:pPr>
              <w:autoSpaceDE w:val="0"/>
              <w:autoSpaceDN w:val="0"/>
              <w:adjustRightInd w:val="0"/>
              <w:rPr>
                <w:sz w:val="24"/>
                <w:szCs w:val="24"/>
              </w:rPr>
            </w:pPr>
          </w:p>
          <w:p w14:paraId="660112A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(star_sent['five'])  #                 </w:t>
            </w:r>
          </w:p>
          <w:p w14:paraId="523461E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E9DF78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4D2E9B03"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0FFDA42D"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108FFCE9" w14:textId="77777777" w:rsidR="00696BD9" w:rsidRPr="003230B7" w:rsidRDefault="00696BD9" w:rsidP="00696BD9">
            <w:pPr>
              <w:autoSpaceDE w:val="0"/>
              <w:autoSpaceDN w:val="0"/>
              <w:adjustRightInd w:val="0"/>
              <w:rPr>
                <w:sz w:val="24"/>
                <w:szCs w:val="24"/>
              </w:rPr>
            </w:pPr>
            <w:r w:rsidRPr="003230B7">
              <w:rPr>
                <w:sz w:val="24"/>
                <w:szCs w:val="24"/>
              </w:rPr>
              <w:t xml:space="preserve">    words_dict['5'] = word_counts_top20</w:t>
            </w:r>
          </w:p>
          <w:p w14:paraId="7EE630B6" w14:textId="77777777" w:rsidR="00696BD9" w:rsidRPr="003230B7" w:rsidRDefault="00696BD9" w:rsidP="00696BD9">
            <w:pPr>
              <w:autoSpaceDE w:val="0"/>
              <w:autoSpaceDN w:val="0"/>
              <w:adjustRightInd w:val="0"/>
              <w:rPr>
                <w:sz w:val="24"/>
                <w:szCs w:val="24"/>
              </w:rPr>
            </w:pPr>
            <w:r w:rsidRPr="003230B7">
              <w:rPr>
                <w:sz w:val="24"/>
                <w:szCs w:val="24"/>
              </w:rPr>
              <w:t xml:space="preserve">    y5 = list(word_counts_top20.values())</w:t>
            </w:r>
          </w:p>
          <w:p w14:paraId="5FE7AD8D" w14:textId="77777777" w:rsidR="00696BD9" w:rsidRPr="003230B7" w:rsidRDefault="00696BD9" w:rsidP="00696BD9">
            <w:pPr>
              <w:autoSpaceDE w:val="0"/>
              <w:autoSpaceDN w:val="0"/>
              <w:adjustRightInd w:val="0"/>
              <w:rPr>
                <w:sz w:val="24"/>
                <w:szCs w:val="24"/>
              </w:rPr>
            </w:pPr>
            <w:r w:rsidRPr="003230B7">
              <w:rPr>
                <w:sz w:val="24"/>
                <w:szCs w:val="24"/>
              </w:rPr>
              <w:t xml:space="preserve">    x5 = [5 for _ in range (len (y5))]</w:t>
            </w:r>
          </w:p>
          <w:p w14:paraId="55F9E8BE" w14:textId="77777777" w:rsidR="00696BD9" w:rsidRPr="003230B7" w:rsidRDefault="00696BD9" w:rsidP="00696BD9">
            <w:pPr>
              <w:autoSpaceDE w:val="0"/>
              <w:autoSpaceDN w:val="0"/>
              <w:adjustRightInd w:val="0"/>
              <w:rPr>
                <w:sz w:val="24"/>
                <w:szCs w:val="24"/>
              </w:rPr>
            </w:pPr>
          </w:p>
          <w:p w14:paraId="6F6297C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(star_sent['four'])  #                 </w:t>
            </w:r>
          </w:p>
          <w:p w14:paraId="3466074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493157F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0507F17A"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1CC793E3"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F8138A4" w14:textId="77777777" w:rsidR="00696BD9" w:rsidRPr="003230B7" w:rsidRDefault="00696BD9" w:rsidP="00696BD9">
            <w:pPr>
              <w:autoSpaceDE w:val="0"/>
              <w:autoSpaceDN w:val="0"/>
              <w:adjustRightInd w:val="0"/>
              <w:rPr>
                <w:sz w:val="24"/>
                <w:szCs w:val="24"/>
              </w:rPr>
            </w:pPr>
            <w:r w:rsidRPr="003230B7">
              <w:rPr>
                <w:sz w:val="24"/>
                <w:szCs w:val="24"/>
              </w:rPr>
              <w:t xml:space="preserve">    words_dict['4'] = word_counts_top20</w:t>
            </w:r>
          </w:p>
          <w:p w14:paraId="0B66C8DE" w14:textId="77777777" w:rsidR="00696BD9" w:rsidRPr="003230B7" w:rsidRDefault="00696BD9" w:rsidP="00696BD9">
            <w:pPr>
              <w:autoSpaceDE w:val="0"/>
              <w:autoSpaceDN w:val="0"/>
              <w:adjustRightInd w:val="0"/>
              <w:rPr>
                <w:sz w:val="24"/>
                <w:szCs w:val="24"/>
              </w:rPr>
            </w:pPr>
            <w:r w:rsidRPr="003230B7">
              <w:rPr>
                <w:sz w:val="24"/>
                <w:szCs w:val="24"/>
              </w:rPr>
              <w:t xml:space="preserve">    y4 = list(word_counts_top20.values())</w:t>
            </w:r>
          </w:p>
          <w:p w14:paraId="0134A599" w14:textId="77777777" w:rsidR="00696BD9" w:rsidRPr="003230B7" w:rsidRDefault="00696BD9" w:rsidP="00696BD9">
            <w:pPr>
              <w:autoSpaceDE w:val="0"/>
              <w:autoSpaceDN w:val="0"/>
              <w:adjustRightInd w:val="0"/>
              <w:rPr>
                <w:sz w:val="24"/>
                <w:szCs w:val="24"/>
              </w:rPr>
            </w:pPr>
            <w:r w:rsidRPr="003230B7">
              <w:rPr>
                <w:sz w:val="24"/>
                <w:szCs w:val="24"/>
              </w:rPr>
              <w:t xml:space="preserve">    x4 = [4 for _ in range (len (y4))]</w:t>
            </w:r>
          </w:p>
          <w:p w14:paraId="5BC193DB" w14:textId="77777777" w:rsidR="00696BD9" w:rsidRPr="003230B7" w:rsidRDefault="00696BD9" w:rsidP="00696BD9">
            <w:pPr>
              <w:autoSpaceDE w:val="0"/>
              <w:autoSpaceDN w:val="0"/>
              <w:adjustRightInd w:val="0"/>
              <w:rPr>
                <w:sz w:val="24"/>
                <w:szCs w:val="24"/>
              </w:rPr>
            </w:pPr>
          </w:p>
          <w:p w14:paraId="2C52180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(star_sent['three'])  #                 </w:t>
            </w:r>
          </w:p>
          <w:p w14:paraId="647046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424D1EF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3AA1013"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4E3765AB"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3E4436E0" w14:textId="77777777" w:rsidR="00696BD9" w:rsidRPr="003230B7" w:rsidRDefault="00696BD9" w:rsidP="00696BD9">
            <w:pPr>
              <w:autoSpaceDE w:val="0"/>
              <w:autoSpaceDN w:val="0"/>
              <w:adjustRightInd w:val="0"/>
              <w:rPr>
                <w:sz w:val="24"/>
                <w:szCs w:val="24"/>
              </w:rPr>
            </w:pPr>
            <w:r w:rsidRPr="003230B7">
              <w:rPr>
                <w:sz w:val="24"/>
                <w:szCs w:val="24"/>
              </w:rPr>
              <w:t xml:space="preserve">    words_dict['3'] = word_counts_top20</w:t>
            </w:r>
          </w:p>
          <w:p w14:paraId="59F9FC7A" w14:textId="77777777" w:rsidR="00696BD9" w:rsidRPr="003230B7" w:rsidRDefault="00696BD9" w:rsidP="00696BD9">
            <w:pPr>
              <w:autoSpaceDE w:val="0"/>
              <w:autoSpaceDN w:val="0"/>
              <w:adjustRightInd w:val="0"/>
              <w:rPr>
                <w:sz w:val="24"/>
                <w:szCs w:val="24"/>
              </w:rPr>
            </w:pPr>
            <w:r w:rsidRPr="003230B7">
              <w:rPr>
                <w:sz w:val="24"/>
                <w:szCs w:val="24"/>
              </w:rPr>
              <w:t xml:space="preserve">    y3 = list(word_counts_top20.values())</w:t>
            </w:r>
          </w:p>
          <w:p w14:paraId="6657AAA3" w14:textId="77777777" w:rsidR="00696BD9" w:rsidRPr="003230B7" w:rsidRDefault="00696BD9" w:rsidP="00696BD9">
            <w:pPr>
              <w:autoSpaceDE w:val="0"/>
              <w:autoSpaceDN w:val="0"/>
              <w:adjustRightInd w:val="0"/>
              <w:rPr>
                <w:sz w:val="24"/>
                <w:szCs w:val="24"/>
              </w:rPr>
            </w:pPr>
            <w:r w:rsidRPr="003230B7">
              <w:rPr>
                <w:sz w:val="24"/>
                <w:szCs w:val="24"/>
              </w:rPr>
              <w:t xml:space="preserve">    x3 = [3 for _ in range (len (y3))]</w:t>
            </w:r>
          </w:p>
          <w:p w14:paraId="4C3A12A5" w14:textId="77777777" w:rsidR="00696BD9" w:rsidRPr="003230B7" w:rsidRDefault="00696BD9" w:rsidP="00696BD9">
            <w:pPr>
              <w:autoSpaceDE w:val="0"/>
              <w:autoSpaceDN w:val="0"/>
              <w:adjustRightInd w:val="0"/>
              <w:rPr>
                <w:sz w:val="24"/>
                <w:szCs w:val="24"/>
              </w:rPr>
            </w:pPr>
          </w:p>
          <w:p w14:paraId="6AEA1F3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(star_sent['two'])  #                 </w:t>
            </w:r>
          </w:p>
          <w:p w14:paraId="32BBF0D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6F1472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7E88E43A"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64A87CE1"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ECBAEAA" w14:textId="77777777" w:rsidR="00696BD9" w:rsidRPr="003230B7" w:rsidRDefault="00696BD9" w:rsidP="00696BD9">
            <w:pPr>
              <w:autoSpaceDE w:val="0"/>
              <w:autoSpaceDN w:val="0"/>
              <w:adjustRightInd w:val="0"/>
              <w:rPr>
                <w:sz w:val="24"/>
                <w:szCs w:val="24"/>
              </w:rPr>
            </w:pPr>
            <w:r w:rsidRPr="003230B7">
              <w:rPr>
                <w:sz w:val="24"/>
                <w:szCs w:val="24"/>
              </w:rPr>
              <w:t xml:space="preserve">    words_dict['2'] = word_counts_top20</w:t>
            </w:r>
          </w:p>
          <w:p w14:paraId="56F86AF3"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y2 = list(word_counts_top20.values())</w:t>
            </w:r>
          </w:p>
          <w:p w14:paraId="132BD927" w14:textId="77777777" w:rsidR="00696BD9" w:rsidRPr="003230B7" w:rsidRDefault="00696BD9" w:rsidP="00696BD9">
            <w:pPr>
              <w:autoSpaceDE w:val="0"/>
              <w:autoSpaceDN w:val="0"/>
              <w:adjustRightInd w:val="0"/>
              <w:rPr>
                <w:sz w:val="24"/>
                <w:szCs w:val="24"/>
              </w:rPr>
            </w:pPr>
            <w:r w:rsidRPr="003230B7">
              <w:rPr>
                <w:sz w:val="24"/>
                <w:szCs w:val="24"/>
              </w:rPr>
              <w:t xml:space="preserve">    x2 = [2 for _ in range (len (y2))]</w:t>
            </w:r>
          </w:p>
          <w:p w14:paraId="14365DB9" w14:textId="77777777" w:rsidR="00696BD9" w:rsidRPr="003230B7" w:rsidRDefault="00696BD9" w:rsidP="00696BD9">
            <w:pPr>
              <w:autoSpaceDE w:val="0"/>
              <w:autoSpaceDN w:val="0"/>
              <w:adjustRightInd w:val="0"/>
              <w:rPr>
                <w:sz w:val="24"/>
                <w:szCs w:val="24"/>
              </w:rPr>
            </w:pPr>
          </w:p>
          <w:p w14:paraId="04B650A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(star_sent['one'])  #                 </w:t>
            </w:r>
          </w:p>
          <w:p w14:paraId="61411DB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1A1CCEEB"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word_counts_top20=dict(word_counts_top20)</w:t>
            </w:r>
          </w:p>
          <w:p w14:paraId="5E3AC903" w14:textId="77777777" w:rsidR="00696BD9" w:rsidRPr="003230B7" w:rsidRDefault="00696BD9" w:rsidP="00696BD9">
            <w:pPr>
              <w:autoSpaceDE w:val="0"/>
              <w:autoSpaceDN w:val="0"/>
              <w:adjustRightInd w:val="0"/>
              <w:rPr>
                <w:sz w:val="24"/>
                <w:szCs w:val="24"/>
              </w:rPr>
            </w:pPr>
            <w:r w:rsidRPr="003230B7">
              <w:rPr>
                <w:sz w:val="24"/>
                <w:szCs w:val="24"/>
              </w:rPr>
              <w:t xml:space="preserve">    words_set+=list(word_counts_top20.keys())</w:t>
            </w:r>
          </w:p>
          <w:p w14:paraId="103E6869" w14:textId="77777777" w:rsidR="00696BD9" w:rsidRPr="003230B7" w:rsidRDefault="00696BD9" w:rsidP="00696BD9">
            <w:pPr>
              <w:autoSpaceDE w:val="0"/>
              <w:autoSpaceDN w:val="0"/>
              <w:adjustRightInd w:val="0"/>
              <w:rPr>
                <w:sz w:val="24"/>
                <w:szCs w:val="24"/>
              </w:rPr>
            </w:pPr>
            <w:r w:rsidRPr="003230B7">
              <w:rPr>
                <w:sz w:val="24"/>
                <w:szCs w:val="24"/>
              </w:rPr>
              <w:t xml:space="preserve">    words_dict['1']=word_counts_top20</w:t>
            </w:r>
          </w:p>
          <w:p w14:paraId="4538425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1A55ADF1" w14:textId="77777777" w:rsidR="00696BD9" w:rsidRPr="003230B7" w:rsidRDefault="00696BD9" w:rsidP="00696BD9">
            <w:pPr>
              <w:autoSpaceDE w:val="0"/>
              <w:autoSpaceDN w:val="0"/>
              <w:adjustRightInd w:val="0"/>
              <w:rPr>
                <w:sz w:val="24"/>
                <w:szCs w:val="24"/>
              </w:rPr>
            </w:pPr>
            <w:r w:rsidRPr="003230B7">
              <w:rPr>
                <w:sz w:val="24"/>
                <w:szCs w:val="24"/>
              </w:rPr>
              <w:t xml:space="preserve">    y1 = list(word_counts_top20.values())</w:t>
            </w:r>
          </w:p>
          <w:p w14:paraId="63FEC214" w14:textId="77777777" w:rsidR="00696BD9" w:rsidRPr="003230B7" w:rsidRDefault="00696BD9" w:rsidP="00696BD9">
            <w:pPr>
              <w:autoSpaceDE w:val="0"/>
              <w:autoSpaceDN w:val="0"/>
              <w:adjustRightInd w:val="0"/>
              <w:rPr>
                <w:sz w:val="24"/>
                <w:szCs w:val="24"/>
              </w:rPr>
            </w:pPr>
            <w:r w:rsidRPr="003230B7">
              <w:rPr>
                <w:sz w:val="24"/>
                <w:szCs w:val="24"/>
              </w:rPr>
              <w:t xml:space="preserve">    x1=[1 for _ in range(len(y1))]</w:t>
            </w:r>
          </w:p>
          <w:p w14:paraId="3F6856B4" w14:textId="77777777" w:rsidR="00696BD9" w:rsidRPr="003230B7" w:rsidRDefault="00696BD9" w:rsidP="00696BD9">
            <w:pPr>
              <w:autoSpaceDE w:val="0"/>
              <w:autoSpaceDN w:val="0"/>
              <w:adjustRightInd w:val="0"/>
              <w:rPr>
                <w:sz w:val="24"/>
                <w:szCs w:val="24"/>
              </w:rPr>
            </w:pPr>
          </w:p>
          <w:p w14:paraId="20D2FE46" w14:textId="77777777" w:rsidR="00696BD9" w:rsidRPr="003230B7" w:rsidRDefault="00696BD9" w:rsidP="00696BD9">
            <w:pPr>
              <w:autoSpaceDE w:val="0"/>
              <w:autoSpaceDN w:val="0"/>
              <w:adjustRightInd w:val="0"/>
              <w:rPr>
                <w:sz w:val="24"/>
                <w:szCs w:val="24"/>
              </w:rPr>
            </w:pPr>
            <w:r w:rsidRPr="003230B7">
              <w:rPr>
                <w:sz w:val="24"/>
                <w:szCs w:val="24"/>
              </w:rPr>
              <w:t xml:space="preserve">    words_set=set(words_set)</w:t>
            </w:r>
          </w:p>
          <w:p w14:paraId="597196D3" w14:textId="77777777" w:rsidR="00696BD9" w:rsidRPr="003230B7" w:rsidRDefault="00696BD9" w:rsidP="00696BD9">
            <w:pPr>
              <w:autoSpaceDE w:val="0"/>
              <w:autoSpaceDN w:val="0"/>
              <w:adjustRightInd w:val="0"/>
              <w:rPr>
                <w:sz w:val="24"/>
                <w:szCs w:val="24"/>
              </w:rPr>
            </w:pPr>
            <w:r w:rsidRPr="003230B7">
              <w:rPr>
                <w:sz w:val="24"/>
                <w:szCs w:val="24"/>
              </w:rPr>
              <w:t xml:space="preserve">    sorted(words_set)</w:t>
            </w:r>
          </w:p>
          <w:p w14:paraId="75B3FCDB" w14:textId="77777777" w:rsidR="00696BD9" w:rsidRPr="003230B7" w:rsidRDefault="00696BD9" w:rsidP="00696BD9">
            <w:pPr>
              <w:autoSpaceDE w:val="0"/>
              <w:autoSpaceDN w:val="0"/>
              <w:adjustRightInd w:val="0"/>
              <w:rPr>
                <w:sz w:val="24"/>
                <w:szCs w:val="24"/>
              </w:rPr>
            </w:pPr>
            <w:r w:rsidRPr="003230B7">
              <w:rPr>
                <w:sz w:val="24"/>
                <w:szCs w:val="24"/>
              </w:rPr>
              <w:t xml:space="preserve">    dic={'1':[],'2':[],'3':[],'4':[],'5':[]}</w:t>
            </w:r>
          </w:p>
          <w:p w14:paraId="14F86675" w14:textId="77777777" w:rsidR="00696BD9" w:rsidRPr="003230B7" w:rsidRDefault="00696BD9" w:rsidP="00696BD9">
            <w:pPr>
              <w:autoSpaceDE w:val="0"/>
              <w:autoSpaceDN w:val="0"/>
              <w:adjustRightInd w:val="0"/>
              <w:rPr>
                <w:sz w:val="24"/>
                <w:szCs w:val="24"/>
              </w:rPr>
            </w:pPr>
            <w:r w:rsidRPr="003230B7">
              <w:rPr>
                <w:sz w:val="24"/>
                <w:szCs w:val="24"/>
              </w:rPr>
              <w:t xml:space="preserve">    for i in words_set:</w:t>
            </w:r>
          </w:p>
          <w:p w14:paraId="187F4496"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range(1,6):</w:t>
            </w:r>
          </w:p>
          <w:p w14:paraId="6576FD2A" w14:textId="77777777" w:rsidR="00696BD9" w:rsidRPr="003230B7" w:rsidRDefault="00696BD9" w:rsidP="00696BD9">
            <w:pPr>
              <w:autoSpaceDE w:val="0"/>
              <w:autoSpaceDN w:val="0"/>
              <w:adjustRightInd w:val="0"/>
              <w:rPr>
                <w:sz w:val="24"/>
                <w:szCs w:val="24"/>
              </w:rPr>
            </w:pPr>
            <w:r w:rsidRPr="003230B7">
              <w:rPr>
                <w:sz w:val="24"/>
                <w:szCs w:val="24"/>
              </w:rPr>
              <w:t xml:space="preserve">            if i in words_dict[str(j)].keys():</w:t>
            </w:r>
          </w:p>
          <w:p w14:paraId="20DB29D3" w14:textId="77777777" w:rsidR="00696BD9" w:rsidRPr="003230B7" w:rsidRDefault="00696BD9" w:rsidP="00696BD9">
            <w:pPr>
              <w:autoSpaceDE w:val="0"/>
              <w:autoSpaceDN w:val="0"/>
              <w:adjustRightInd w:val="0"/>
              <w:rPr>
                <w:sz w:val="24"/>
                <w:szCs w:val="24"/>
              </w:rPr>
            </w:pPr>
            <w:r w:rsidRPr="003230B7">
              <w:rPr>
                <w:sz w:val="24"/>
                <w:szCs w:val="24"/>
              </w:rPr>
              <w:t xml:space="preserve">                dic[str(j)].append(words_dict[str(j)][i])</w:t>
            </w:r>
          </w:p>
          <w:p w14:paraId="12E036E8"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3EA71F0C" w14:textId="77777777" w:rsidR="00696BD9" w:rsidRPr="003230B7" w:rsidRDefault="00696BD9" w:rsidP="00696BD9">
            <w:pPr>
              <w:autoSpaceDE w:val="0"/>
              <w:autoSpaceDN w:val="0"/>
              <w:adjustRightInd w:val="0"/>
              <w:rPr>
                <w:sz w:val="24"/>
                <w:szCs w:val="24"/>
              </w:rPr>
            </w:pPr>
            <w:r w:rsidRPr="003230B7">
              <w:rPr>
                <w:sz w:val="24"/>
                <w:szCs w:val="24"/>
              </w:rPr>
              <w:t xml:space="preserve">                dic[str(j)].append(0)</w:t>
            </w:r>
          </w:p>
          <w:p w14:paraId="2C5EF51D" w14:textId="77777777" w:rsidR="00696BD9" w:rsidRPr="003230B7" w:rsidRDefault="00696BD9" w:rsidP="00696BD9">
            <w:pPr>
              <w:autoSpaceDE w:val="0"/>
              <w:autoSpaceDN w:val="0"/>
              <w:adjustRightInd w:val="0"/>
              <w:rPr>
                <w:sz w:val="24"/>
                <w:szCs w:val="24"/>
              </w:rPr>
            </w:pPr>
          </w:p>
          <w:p w14:paraId="51EE26A3" w14:textId="77777777" w:rsidR="00696BD9" w:rsidRPr="003230B7" w:rsidRDefault="00696BD9" w:rsidP="00696BD9">
            <w:pPr>
              <w:autoSpaceDE w:val="0"/>
              <w:autoSpaceDN w:val="0"/>
              <w:adjustRightInd w:val="0"/>
              <w:rPr>
                <w:sz w:val="24"/>
                <w:szCs w:val="24"/>
              </w:rPr>
            </w:pPr>
            <w:r w:rsidRPr="003230B7">
              <w:rPr>
                <w:sz w:val="24"/>
                <w:szCs w:val="24"/>
              </w:rPr>
              <w:t xml:space="preserve">    data=pd.DataFrame(dic,index=words_set)</w:t>
            </w:r>
          </w:p>
          <w:p w14:paraId="384D1188" w14:textId="77777777" w:rsidR="00696BD9" w:rsidRPr="003230B7" w:rsidRDefault="00696BD9" w:rsidP="00696BD9">
            <w:pPr>
              <w:autoSpaceDE w:val="0"/>
              <w:autoSpaceDN w:val="0"/>
              <w:adjustRightInd w:val="0"/>
              <w:rPr>
                <w:sz w:val="24"/>
                <w:szCs w:val="24"/>
              </w:rPr>
            </w:pPr>
            <w:r w:rsidRPr="003230B7">
              <w:rPr>
                <w:sz w:val="24"/>
                <w:szCs w:val="24"/>
              </w:rPr>
              <w:t xml:space="preserve">    data.to_csv('../Data/word_count'+str(num)+'.csv',encoding='utf-8')</w:t>
            </w:r>
          </w:p>
          <w:p w14:paraId="7FA671D5" w14:textId="77777777" w:rsidR="00696BD9" w:rsidRPr="003230B7" w:rsidRDefault="00696BD9" w:rsidP="00696BD9">
            <w:pPr>
              <w:autoSpaceDE w:val="0"/>
              <w:autoSpaceDN w:val="0"/>
              <w:adjustRightInd w:val="0"/>
              <w:rPr>
                <w:sz w:val="24"/>
                <w:szCs w:val="24"/>
              </w:rPr>
            </w:pPr>
            <w:r w:rsidRPr="003230B7">
              <w:rPr>
                <w:sz w:val="24"/>
                <w:szCs w:val="24"/>
              </w:rPr>
              <w:t xml:space="preserve">    cmap = sns.cubehelix_palette (start=1.5, rot=3, gamma=0.8, as_cmap=True)</w:t>
            </w:r>
          </w:p>
          <w:p w14:paraId="2F69FA02" w14:textId="77777777" w:rsidR="00696BD9" w:rsidRPr="003230B7" w:rsidRDefault="00696BD9" w:rsidP="00696BD9">
            <w:pPr>
              <w:autoSpaceDE w:val="0"/>
              <w:autoSpaceDN w:val="0"/>
              <w:adjustRightInd w:val="0"/>
              <w:rPr>
                <w:sz w:val="24"/>
                <w:szCs w:val="24"/>
              </w:rPr>
            </w:pPr>
            <w:r w:rsidRPr="003230B7">
              <w:rPr>
                <w:sz w:val="24"/>
                <w:szCs w:val="24"/>
              </w:rPr>
              <w:t xml:space="preserve">    sns.heatmap (data,linewidths = 0.05, vmax=5000, vmin=50, cmap=cmap)</w:t>
            </w:r>
          </w:p>
          <w:p w14:paraId="0FA8DB7F"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5BF95686" w14:textId="77777777" w:rsidR="00696BD9" w:rsidRPr="003230B7" w:rsidRDefault="00696BD9" w:rsidP="00696BD9">
            <w:pPr>
              <w:autoSpaceDE w:val="0"/>
              <w:autoSpaceDN w:val="0"/>
              <w:adjustRightInd w:val="0"/>
              <w:rPr>
                <w:sz w:val="24"/>
                <w:szCs w:val="24"/>
              </w:rPr>
            </w:pPr>
            <w:r w:rsidRPr="003230B7">
              <w:rPr>
                <w:sz w:val="24"/>
                <w:szCs w:val="24"/>
              </w:rPr>
              <w:t xml:space="preserve">    plt.savefig('words_hot'+str(num)+'.png')</w:t>
            </w:r>
          </w:p>
          <w:p w14:paraId="07794626"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284CFC2" w14:textId="77777777" w:rsidR="00696BD9" w:rsidRPr="003230B7" w:rsidRDefault="00696BD9" w:rsidP="00696BD9">
            <w:pPr>
              <w:autoSpaceDE w:val="0"/>
              <w:autoSpaceDN w:val="0"/>
              <w:adjustRightInd w:val="0"/>
              <w:rPr>
                <w:sz w:val="24"/>
                <w:szCs w:val="24"/>
              </w:rPr>
            </w:pPr>
          </w:p>
          <w:p w14:paraId="4C2328E8" w14:textId="77777777" w:rsidR="00696BD9" w:rsidRPr="003230B7" w:rsidRDefault="00696BD9" w:rsidP="00696BD9">
            <w:pPr>
              <w:autoSpaceDE w:val="0"/>
              <w:autoSpaceDN w:val="0"/>
              <w:adjustRightInd w:val="0"/>
              <w:rPr>
                <w:sz w:val="24"/>
                <w:szCs w:val="24"/>
              </w:rPr>
            </w:pPr>
            <w:r w:rsidRPr="003230B7">
              <w:rPr>
                <w:sz w:val="24"/>
                <w:szCs w:val="24"/>
              </w:rPr>
              <w:t>try3(10)</w:t>
            </w:r>
          </w:p>
          <w:p w14:paraId="7BE5278A" w14:textId="77777777" w:rsidR="00696BD9" w:rsidRPr="003230B7" w:rsidRDefault="00696BD9" w:rsidP="00696BD9">
            <w:pPr>
              <w:autoSpaceDE w:val="0"/>
              <w:autoSpaceDN w:val="0"/>
              <w:adjustRightInd w:val="0"/>
              <w:rPr>
                <w:sz w:val="24"/>
                <w:szCs w:val="24"/>
              </w:rPr>
            </w:pPr>
            <w:r w:rsidRPr="003230B7">
              <w:rPr>
                <w:sz w:val="24"/>
                <w:szCs w:val="24"/>
              </w:rPr>
              <w:t># try2()</w:t>
            </w:r>
          </w:p>
        </w:tc>
      </w:tr>
    </w:tbl>
    <w:p w14:paraId="053F3A37" w14:textId="77777777" w:rsidR="00696BD9" w:rsidRPr="003230B7" w:rsidRDefault="00696BD9" w:rsidP="00696BD9">
      <w:pPr>
        <w:rPr>
          <w:sz w:val="24"/>
          <w:szCs w:val="24"/>
        </w:rPr>
      </w:pPr>
    </w:p>
    <w:p w14:paraId="65A905ED" w14:textId="77777777" w:rsidR="00696BD9" w:rsidRPr="003230B7" w:rsidRDefault="00696BD9" w:rsidP="00696BD9">
      <w:pPr>
        <w:rPr>
          <w:sz w:val="24"/>
          <w:szCs w:val="24"/>
        </w:rPr>
      </w:pPr>
    </w:p>
    <w:p w14:paraId="20554CE9" w14:textId="77777777" w:rsidR="00696BD9" w:rsidRPr="006E65D5" w:rsidRDefault="00696BD9" w:rsidP="00696BD9">
      <w:pPr>
        <w:jc w:val="center"/>
        <w:rPr>
          <w:color w:val="FF0000"/>
          <w:sz w:val="24"/>
          <w:szCs w:val="24"/>
        </w:rPr>
      </w:pPr>
    </w:p>
    <w:p w14:paraId="4B4A5A1F" w14:textId="77777777" w:rsidR="00696BD9" w:rsidRPr="003230B7" w:rsidRDefault="00696BD9" w:rsidP="00696BD9">
      <w:pPr>
        <w:rPr>
          <w:b/>
          <w:bCs/>
          <w:sz w:val="28"/>
          <w:szCs w:val="28"/>
        </w:rPr>
      </w:pPr>
      <w:r w:rsidRPr="003230B7">
        <w:rPr>
          <w:rFonts w:eastAsia="Times New Roman"/>
          <w:b/>
          <w:bCs/>
          <w:sz w:val="28"/>
          <w:szCs w:val="28"/>
        </w:rPr>
        <w:t xml:space="preserve">5.2.1 Model Establishmen </w:t>
      </w:r>
      <w:r w:rsidRPr="003230B7">
        <w:rPr>
          <w:b/>
          <w:bCs/>
          <w:sz w:val="28"/>
          <w:szCs w:val="28"/>
        </w:rPr>
        <w:t>and</w:t>
      </w:r>
      <w:r w:rsidRPr="003230B7">
        <w:rPr>
          <w:rFonts w:eastAsia="Times New Roman"/>
          <w:b/>
          <w:bCs/>
          <w:sz w:val="28"/>
          <w:szCs w:val="28"/>
        </w:rPr>
        <w:t xml:space="preserve"> </w:t>
      </w:r>
      <w:r w:rsidRPr="003230B7">
        <w:rPr>
          <w:b/>
          <w:bCs/>
          <w:sz w:val="28"/>
          <w:szCs w:val="28"/>
        </w:rPr>
        <w:t>analysis</w:t>
      </w:r>
    </w:p>
    <w:p w14:paraId="7E703452" w14:textId="77777777" w:rsidR="00696BD9" w:rsidRPr="003230B7" w:rsidRDefault="00696BD9" w:rsidP="00696BD9">
      <w:pPr>
        <w:ind w:firstLineChars="200" w:firstLine="480"/>
        <w:rPr>
          <w:sz w:val="24"/>
          <w:szCs w:val="24"/>
        </w:rPr>
      </w:pPr>
      <w:r w:rsidRPr="003230B7">
        <w:rPr>
          <w:sz w:val="24"/>
          <w:szCs w:val="24"/>
        </w:rPr>
        <w:t>We will follow the following process to build a model to solve the first question.</w:t>
      </w:r>
    </w:p>
    <w:p w14:paraId="31941E8F" w14:textId="77777777" w:rsidR="00696BD9" w:rsidRPr="003230B7" w:rsidRDefault="00696BD9" w:rsidP="00696BD9">
      <w:pPr>
        <w:jc w:val="center"/>
        <w:rPr>
          <w:rFonts w:ascii="Calibri" w:hAnsi="Calibri"/>
        </w:rPr>
      </w:pPr>
      <w:r w:rsidRPr="003230B7">
        <w:rPr>
          <w:rFonts w:ascii="Calibri" w:hAnsi="Calibri"/>
        </w:rPr>
        <w:object w:dxaOrig="7366" w:dyaOrig="4110" w14:anchorId="044B54C1">
          <v:shape id="_x0000_i1060" type="#_x0000_t75" style="width:368.05pt;height:205.65pt" o:ole="">
            <v:imagedata r:id="rId24" o:title=""/>
          </v:shape>
          <o:OLEObject Type="Embed" ProgID="Visio.Drawing.15" ShapeID="_x0000_i1060" DrawAspect="Content" ObjectID="_1645317605" r:id="rId91"/>
        </w:object>
      </w:r>
    </w:p>
    <w:p w14:paraId="1A6515AA" w14:textId="77777777" w:rsidR="00696BD9" w:rsidRPr="003230B7" w:rsidRDefault="00696BD9" w:rsidP="00696BD9">
      <w:pPr>
        <w:jc w:val="center"/>
        <w:rPr>
          <w:rFonts w:ascii="Calibri" w:hAnsi="Calibri"/>
        </w:rPr>
      </w:pPr>
      <w:r w:rsidRPr="003230B7">
        <w:rPr>
          <w:rFonts w:ascii="Calibri" w:hAnsi="Calibri"/>
        </w:rPr>
        <w:t>Figure 1: the process of building the model</w:t>
      </w:r>
    </w:p>
    <w:p w14:paraId="32FCD9B3" w14:textId="77777777" w:rsidR="00696BD9" w:rsidRPr="003230B7" w:rsidRDefault="00696BD9" w:rsidP="00696BD9">
      <w:pPr>
        <w:ind w:firstLineChars="200" w:firstLine="480"/>
        <w:rPr>
          <w:sz w:val="24"/>
          <w:szCs w:val="24"/>
        </w:rPr>
      </w:pPr>
      <w:r w:rsidRPr="003230B7">
        <w:rPr>
          <w:sz w:val="24"/>
          <w:szCs w:val="24"/>
        </w:rPr>
        <w:t>Among them, hair_dryer, microwave and pacifier are data sets after data preprocessing. In the following part, the above process is described in detail</w:t>
      </w:r>
      <w:r>
        <w:rPr>
          <w:sz w:val="24"/>
          <w:szCs w:val="24"/>
        </w:rPr>
        <w:t>.</w:t>
      </w:r>
    </w:p>
    <w:p w14:paraId="293871AF" w14:textId="77777777" w:rsidR="00696BD9" w:rsidRPr="003230B7" w:rsidRDefault="00696BD9" w:rsidP="00696BD9">
      <w:pPr>
        <w:rPr>
          <w:b/>
          <w:bCs/>
          <w:sz w:val="28"/>
          <w:szCs w:val="28"/>
        </w:rPr>
      </w:pPr>
      <w:r w:rsidRPr="003230B7">
        <w:rPr>
          <w:rFonts w:eastAsia="Times New Roman"/>
          <w:b/>
          <w:bCs/>
          <w:sz w:val="28"/>
          <w:szCs w:val="28"/>
        </w:rPr>
        <w:t>5.2.2</w:t>
      </w:r>
      <w:r w:rsidRPr="003230B7">
        <w:rPr>
          <w:rFonts w:hint="eastAsia"/>
          <w:b/>
          <w:bCs/>
          <w:sz w:val="28"/>
          <w:szCs w:val="28"/>
        </w:rPr>
        <w:t xml:space="preserve"> </w:t>
      </w:r>
      <w:r w:rsidRPr="003230B7">
        <w:rPr>
          <w:b/>
          <w:bCs/>
          <w:sz w:val="28"/>
          <w:szCs w:val="28"/>
        </w:rPr>
        <w:t>Emotional Score</w:t>
      </w:r>
    </w:p>
    <w:p w14:paraId="756E0F40" w14:textId="77777777" w:rsidR="00696BD9" w:rsidRPr="003230B7" w:rsidRDefault="00696BD9" w:rsidP="00696BD9">
      <w:pPr>
        <w:ind w:firstLine="420"/>
        <w:rPr>
          <w:rFonts w:eastAsia="Times New Roman"/>
          <w:sz w:val="24"/>
          <w:szCs w:val="24"/>
          <w:shd w:val="clear" w:color="auto" w:fill="FFFF00"/>
        </w:rPr>
      </w:pPr>
      <w:r w:rsidRPr="003230B7">
        <w:rPr>
          <w:rFonts w:eastAsia="Times New Roman"/>
          <w:sz w:val="24"/>
          <w:szCs w:val="24"/>
        </w:rPr>
        <w:t xml:space="preserve">We use TextBlob model which is used in Sentiment Analysis to quantify the reviews_body. The result of TextBlob Sentiment Analysis can return a tuple </w:t>
      </w:r>
      <w:r>
        <w:rPr>
          <w:rFonts w:eastAsia="Times New Roman"/>
          <w:sz w:val="24"/>
          <w:szCs w:val="24"/>
        </w:rPr>
        <w:t>--(polarity, subjectivity)</w:t>
      </w:r>
      <w:r w:rsidRPr="003230B7">
        <w:rPr>
          <w:rFonts w:eastAsia="Times New Roman"/>
          <w:sz w:val="24"/>
          <w:szCs w:val="24"/>
          <w:shd w:val="clear" w:color="auto" w:fill="FFFF00"/>
        </w:rPr>
        <w:t xml:space="preserve"> </w:t>
      </w:r>
    </w:p>
    <w:p w14:paraId="1A4C11CC" w14:textId="77777777" w:rsidR="00696BD9" w:rsidRPr="003230B7" w:rsidRDefault="00696BD9" w:rsidP="00696BD9">
      <w:pPr>
        <w:jc w:val="center"/>
        <w:rPr>
          <w:sz w:val="24"/>
          <w:szCs w:val="24"/>
        </w:rPr>
      </w:pPr>
      <w:r w:rsidRPr="003230B7">
        <w:rPr>
          <w:sz w:val="24"/>
          <w:szCs w:val="24"/>
        </w:rPr>
        <w:t>Table 2:</w:t>
      </w:r>
      <w:r w:rsidRPr="003230B7">
        <w:rPr>
          <w:rFonts w:ascii="Calibri" w:hAnsi="Calibri"/>
        </w:rPr>
        <w:t xml:space="preserve"> </w:t>
      </w:r>
      <w:r w:rsidRPr="003230B7">
        <w:rPr>
          <w:sz w:val="24"/>
          <w:szCs w:val="24"/>
        </w:rPr>
        <w:t>Emotional analysis results</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443"/>
        <w:gridCol w:w="2096"/>
      </w:tblGrid>
      <w:tr w:rsidR="00696BD9" w:rsidRPr="003230B7" w14:paraId="25FC45C4" w14:textId="77777777" w:rsidTr="00696BD9">
        <w:trPr>
          <w:jc w:val="center"/>
        </w:trPr>
        <w:tc>
          <w:tcPr>
            <w:tcW w:w="4849" w:type="dxa"/>
            <w:tcBorders>
              <w:top w:val="thinThickSmallGap" w:sz="24" w:space="0" w:color="auto"/>
              <w:bottom w:val="single" w:sz="4" w:space="0" w:color="auto"/>
            </w:tcBorders>
          </w:tcPr>
          <w:p w14:paraId="7353893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reviews</w:t>
            </w:r>
          </w:p>
        </w:tc>
        <w:tc>
          <w:tcPr>
            <w:tcW w:w="1417" w:type="dxa"/>
            <w:tcBorders>
              <w:top w:val="thinThickSmallGap" w:sz="24" w:space="0" w:color="auto"/>
              <w:bottom w:val="single" w:sz="4" w:space="0" w:color="auto"/>
            </w:tcBorders>
          </w:tcPr>
          <w:p w14:paraId="66C3CF1B"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polarity</w:t>
            </w:r>
          </w:p>
        </w:tc>
        <w:tc>
          <w:tcPr>
            <w:tcW w:w="2098" w:type="dxa"/>
            <w:tcBorders>
              <w:top w:val="thinThickSmallGap" w:sz="24" w:space="0" w:color="auto"/>
              <w:bottom w:val="single" w:sz="4" w:space="0" w:color="auto"/>
            </w:tcBorders>
          </w:tcPr>
          <w:p w14:paraId="00ED2D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subjectivity</w:t>
            </w:r>
          </w:p>
        </w:tc>
      </w:tr>
      <w:tr w:rsidR="00696BD9" w:rsidRPr="003230B7" w14:paraId="0CD9EAC6" w14:textId="77777777" w:rsidTr="00696BD9">
        <w:trPr>
          <w:jc w:val="center"/>
        </w:trPr>
        <w:tc>
          <w:tcPr>
            <w:tcW w:w="4849" w:type="dxa"/>
            <w:tcBorders>
              <w:top w:val="single" w:sz="4" w:space="0" w:color="auto"/>
              <w:bottom w:val="nil"/>
            </w:tcBorders>
          </w:tcPr>
          <w:p w14:paraId="5A0D469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Works great!</w:t>
            </w:r>
          </w:p>
        </w:tc>
        <w:tc>
          <w:tcPr>
            <w:tcW w:w="1417" w:type="dxa"/>
            <w:tcBorders>
              <w:top w:val="single" w:sz="4" w:space="0" w:color="auto"/>
              <w:bottom w:val="nil"/>
            </w:tcBorders>
          </w:tcPr>
          <w:p w14:paraId="4A5A2B1E"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1.0</w:t>
            </w:r>
            <w:r w:rsidRPr="003230B7">
              <w:rPr>
                <w:rFonts w:ascii="宋体" w:eastAsia="宋体" w:hAnsi="宋体" w:hint="eastAsia"/>
                <w:sz w:val="24"/>
                <w:szCs w:val="24"/>
              </w:rPr>
              <w:t>00</w:t>
            </w:r>
          </w:p>
        </w:tc>
        <w:tc>
          <w:tcPr>
            <w:tcW w:w="2098" w:type="dxa"/>
            <w:tcBorders>
              <w:top w:val="single" w:sz="4" w:space="0" w:color="auto"/>
              <w:bottom w:val="nil"/>
            </w:tcBorders>
          </w:tcPr>
          <w:p w14:paraId="003503A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w:t>
            </w:r>
            <w:r w:rsidRPr="003230B7">
              <w:rPr>
                <w:rFonts w:ascii="宋体" w:eastAsia="宋体" w:hAnsi="宋体" w:hint="eastAsia"/>
                <w:sz w:val="24"/>
                <w:szCs w:val="24"/>
              </w:rPr>
              <w:t>0</w:t>
            </w:r>
          </w:p>
        </w:tc>
      </w:tr>
      <w:tr w:rsidR="00696BD9" w:rsidRPr="003230B7" w14:paraId="7254A2E4" w14:textId="77777777" w:rsidTr="00696BD9">
        <w:trPr>
          <w:jc w:val="center"/>
        </w:trPr>
        <w:tc>
          <w:tcPr>
            <w:tcW w:w="4849" w:type="dxa"/>
            <w:tcBorders>
              <w:top w:val="nil"/>
            </w:tcBorders>
          </w:tcPr>
          <w:p w14:paraId="1F105DE3"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Love this dryer!</w:t>
            </w:r>
          </w:p>
        </w:tc>
        <w:tc>
          <w:tcPr>
            <w:tcW w:w="1417" w:type="dxa"/>
            <w:tcBorders>
              <w:top w:val="nil"/>
            </w:tcBorders>
          </w:tcPr>
          <w:p w14:paraId="51EE98E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0.625</w:t>
            </w:r>
          </w:p>
        </w:tc>
        <w:tc>
          <w:tcPr>
            <w:tcW w:w="2098" w:type="dxa"/>
            <w:tcBorders>
              <w:top w:val="nil"/>
            </w:tcBorders>
          </w:tcPr>
          <w:p w14:paraId="496CE9D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w:t>
            </w:r>
            <w:r w:rsidRPr="003230B7">
              <w:rPr>
                <w:rFonts w:ascii="宋体" w:eastAsia="宋体" w:hAnsi="宋体" w:hint="eastAsia"/>
                <w:sz w:val="24"/>
                <w:szCs w:val="24"/>
              </w:rPr>
              <w:t>00</w:t>
            </w:r>
          </w:p>
        </w:tc>
      </w:tr>
      <w:tr w:rsidR="00696BD9" w:rsidRPr="003230B7" w14:paraId="2347A721" w14:textId="77777777" w:rsidTr="00696BD9">
        <w:trPr>
          <w:jc w:val="center"/>
        </w:trPr>
        <w:tc>
          <w:tcPr>
            <w:tcW w:w="4849" w:type="dxa"/>
          </w:tcPr>
          <w:p w14:paraId="33F9FC57"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Quiet, but does not seem like 1000 watt power</w:t>
            </w:r>
            <w:r w:rsidRPr="003230B7">
              <w:rPr>
                <w:rFonts w:ascii="宋体" w:eastAsia="宋体" w:hAnsi="宋体"/>
                <w:sz w:val="24"/>
                <w:szCs w:val="24"/>
              </w:rPr>
              <w:t>…</w:t>
            </w:r>
          </w:p>
        </w:tc>
        <w:tc>
          <w:tcPr>
            <w:tcW w:w="1417" w:type="dxa"/>
          </w:tcPr>
          <w:p w14:paraId="185264A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0.0</w:t>
            </w:r>
            <w:r w:rsidRPr="003230B7">
              <w:rPr>
                <w:rFonts w:ascii="宋体" w:eastAsia="宋体" w:hAnsi="宋体" w:hint="eastAsia"/>
                <w:sz w:val="24"/>
                <w:szCs w:val="24"/>
              </w:rPr>
              <w:t>00</w:t>
            </w:r>
          </w:p>
        </w:tc>
        <w:tc>
          <w:tcPr>
            <w:tcW w:w="2098" w:type="dxa"/>
          </w:tcPr>
          <w:p w14:paraId="2BEC4CB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0.333</w:t>
            </w:r>
          </w:p>
        </w:tc>
      </w:tr>
      <w:tr w:rsidR="00696BD9" w:rsidRPr="003230B7" w14:paraId="08FA7424" w14:textId="77777777" w:rsidTr="00696BD9">
        <w:trPr>
          <w:jc w:val="center"/>
        </w:trPr>
        <w:tc>
          <w:tcPr>
            <w:tcW w:w="4849" w:type="dxa"/>
          </w:tcPr>
          <w:p w14:paraId="0EE35B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Amazing addition to the nursery!</w:t>
            </w:r>
          </w:p>
        </w:tc>
        <w:tc>
          <w:tcPr>
            <w:tcW w:w="1417" w:type="dxa"/>
          </w:tcPr>
          <w:p w14:paraId="433F03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0.750</w:t>
            </w:r>
          </w:p>
        </w:tc>
        <w:tc>
          <w:tcPr>
            <w:tcW w:w="2098" w:type="dxa"/>
          </w:tcPr>
          <w:p w14:paraId="637B370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0.9</w:t>
            </w:r>
            <w:r w:rsidRPr="003230B7">
              <w:rPr>
                <w:rFonts w:ascii="宋体" w:eastAsia="宋体" w:hAnsi="宋体" w:hint="eastAsia"/>
                <w:sz w:val="24"/>
                <w:szCs w:val="24"/>
              </w:rPr>
              <w:t>00</w:t>
            </w:r>
          </w:p>
        </w:tc>
      </w:tr>
      <w:tr w:rsidR="00696BD9" w:rsidRPr="003230B7" w14:paraId="330A25B6" w14:textId="77777777" w:rsidTr="00696BD9">
        <w:trPr>
          <w:jc w:val="center"/>
        </w:trPr>
        <w:tc>
          <w:tcPr>
            <w:tcW w:w="4849" w:type="dxa"/>
            <w:tcBorders>
              <w:bottom w:val="thickThinSmallGap" w:sz="24" w:space="0" w:color="auto"/>
            </w:tcBorders>
          </w:tcPr>
          <w:p w14:paraId="0B463AD6"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417" w:type="dxa"/>
            <w:tcBorders>
              <w:bottom w:val="thickThinSmallGap" w:sz="24" w:space="0" w:color="auto"/>
            </w:tcBorders>
          </w:tcPr>
          <w:p w14:paraId="204BC83C"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2098" w:type="dxa"/>
            <w:tcBorders>
              <w:bottom w:val="thickThinSmallGap" w:sz="24" w:space="0" w:color="auto"/>
            </w:tcBorders>
          </w:tcPr>
          <w:p w14:paraId="164D6AE2"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27558724" w14:textId="77777777" w:rsidR="00696BD9" w:rsidRPr="003230B7" w:rsidRDefault="00696BD9" w:rsidP="00696BD9">
      <w:pPr>
        <w:ind w:firstLineChars="200" w:firstLine="480"/>
        <w:rPr>
          <w:rFonts w:eastAsia="Times New Roman"/>
          <w:sz w:val="24"/>
          <w:szCs w:val="24"/>
        </w:rPr>
      </w:pPr>
      <w:r w:rsidRPr="003230B7">
        <w:rPr>
          <w:rFonts w:eastAsia="Times New Roman"/>
          <w:sz w:val="24"/>
          <w:szCs w:val="24"/>
        </w:rPr>
        <w:t xml:space="preserve">The </w:t>
      </w:r>
      <w:r>
        <w:rPr>
          <w:rFonts w:eastAsia="Times New Roman"/>
          <w:sz w:val="24"/>
          <w:szCs w:val="24"/>
        </w:rPr>
        <w:t>polarity</w:t>
      </w:r>
      <w:r w:rsidRPr="003230B7">
        <w:rPr>
          <w:rFonts w:eastAsia="Times New Roman"/>
          <w:sz w:val="24"/>
          <w:szCs w:val="24"/>
        </w:rPr>
        <w:t xml:space="preserve"> is a floating point number with a range of [-1.0, 1.0]. Positive Numbers mean positive and negative Numbers mean negative. Alfred is a floating point number with a range of [0.0, 1.0], where 0.0 is objective and 1.0 is subjective. </w:t>
      </w:r>
      <w:r w:rsidRPr="003230B7">
        <w:rPr>
          <w:sz w:val="24"/>
          <w:szCs w:val="24"/>
        </w:rPr>
        <w:t>We use the polarity value calculated by reviews to replace the original reviews_body data, so as to build our model</w:t>
      </w:r>
      <w:r w:rsidRPr="003230B7">
        <w:rPr>
          <w:rFonts w:eastAsia="Times New Roman"/>
          <w:sz w:val="24"/>
          <w:szCs w:val="24"/>
        </w:rPr>
        <w:t>.</w:t>
      </w:r>
    </w:p>
    <w:p w14:paraId="172E499F" w14:textId="77777777" w:rsidR="00696BD9" w:rsidRPr="003230B7" w:rsidRDefault="00696BD9" w:rsidP="00696BD9">
      <w:pPr>
        <w:ind w:firstLineChars="200" w:firstLine="480"/>
        <w:rPr>
          <w:rFonts w:eastAsia="微软雅黑"/>
        </w:rPr>
      </w:pPr>
      <w:r w:rsidRPr="003230B7">
        <w:rPr>
          <w:sz w:val="24"/>
          <w:szCs w:val="24"/>
        </w:rPr>
        <w:t xml:space="preserve">After we use TextBlob to map the review body to the numerical space, </w:t>
      </w:r>
      <w:r w:rsidRPr="003230B7">
        <w:rPr>
          <w:rFonts w:eastAsia="Times New Roman"/>
          <w:sz w:val="24"/>
          <w:szCs w:val="24"/>
        </w:rPr>
        <w:t>We build Light gradient accelerator (Light) Gradient Boosting Machine (LightGBM) which is  widely used in data mining tasks to get the weights to build model. We take star_rating as the output and the other features after preprocessing above as the input to train the model.</w:t>
      </w:r>
    </w:p>
    <w:p w14:paraId="65CB0E8F" w14:textId="77777777" w:rsidR="00696BD9" w:rsidRPr="003230B7" w:rsidRDefault="00696BD9" w:rsidP="00696BD9">
      <w:pPr>
        <w:rPr>
          <w:b/>
          <w:bCs/>
          <w:sz w:val="28"/>
          <w:szCs w:val="28"/>
        </w:rPr>
      </w:pPr>
      <w:r w:rsidRPr="003230B7">
        <w:rPr>
          <w:rFonts w:eastAsia="Times New Roman"/>
          <w:b/>
          <w:bCs/>
          <w:sz w:val="28"/>
          <w:szCs w:val="28"/>
        </w:rPr>
        <w:t>5.2.2</w:t>
      </w:r>
      <w:r w:rsidRPr="003230B7">
        <w:rPr>
          <w:rFonts w:ascii="Calibri" w:hAnsi="Calibri"/>
        </w:rPr>
        <w:t xml:space="preserve"> </w:t>
      </w:r>
      <w:r w:rsidRPr="003230B7">
        <w:rPr>
          <w:b/>
          <w:bCs/>
          <w:sz w:val="28"/>
          <w:szCs w:val="28"/>
        </w:rPr>
        <w:t>Feature Engineering</w:t>
      </w:r>
    </w:p>
    <w:p w14:paraId="39FA6DD3" w14:textId="77777777" w:rsidR="00696BD9" w:rsidRPr="003230B7" w:rsidRDefault="00696BD9" w:rsidP="00696BD9">
      <w:pPr>
        <w:ind w:firstLineChars="200" w:firstLine="480"/>
        <w:rPr>
          <w:sz w:val="24"/>
          <w:szCs w:val="24"/>
        </w:rPr>
      </w:pPr>
      <w:r w:rsidRPr="003230B7">
        <w:rPr>
          <w:rFonts w:eastAsia="Times New Roman"/>
          <w:sz w:val="24"/>
          <w:szCs w:val="24"/>
        </w:rPr>
        <w:t xml:space="preserve">In order to obtain more data correlation information, we used feature engineering to process the data set, and then put it into the model for training. Feature engineering often </w:t>
      </w:r>
      <w:r w:rsidRPr="003230B7">
        <w:rPr>
          <w:rFonts w:eastAsia="Times New Roman"/>
          <w:sz w:val="24"/>
          <w:szCs w:val="24"/>
        </w:rPr>
        <w:lastRenderedPageBreak/>
        <w:t>plays an important role in the field of data mining. Different feature engineering can obtain different feature sets. A good feature engineering can reveal more relevant information in the data set, thus making the model more accurate.</w:t>
      </w:r>
    </w:p>
    <w:p w14:paraId="57540461" w14:textId="77777777" w:rsidR="00696BD9" w:rsidRPr="003230B7" w:rsidRDefault="00696BD9" w:rsidP="00696BD9">
      <w:pPr>
        <w:ind w:firstLineChars="200" w:firstLine="480"/>
        <w:rPr>
          <w:sz w:val="24"/>
          <w:szCs w:val="24"/>
        </w:rPr>
      </w:pPr>
      <w:r w:rsidRPr="003230B7">
        <w:rPr>
          <w:sz w:val="24"/>
          <w:szCs w:val="24"/>
        </w:rPr>
        <w:t>Our observation data shows that there is a big gap between some comments and ratings. For example, we only give one star for good comments and five stars for bad comments.</w:t>
      </w:r>
    </w:p>
    <w:p w14:paraId="4D38D71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3:</w:t>
      </w:r>
      <w:r w:rsidRPr="003230B7">
        <w:rPr>
          <w:rFonts w:ascii="Calibri" w:hAnsi="Calibri"/>
        </w:rPr>
        <w:t xml:space="preserve"> </w:t>
      </w:r>
      <w:r w:rsidRPr="003230B7">
        <w:rPr>
          <w:sz w:val="24"/>
          <w:szCs w:val="24"/>
        </w:rPr>
        <w:t>Comments on inconformity of star rating and review body</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1275"/>
        <w:gridCol w:w="4933"/>
      </w:tblGrid>
      <w:tr w:rsidR="00696BD9" w:rsidRPr="003230B7" w14:paraId="56C4F206" w14:textId="77777777" w:rsidTr="00696BD9">
        <w:trPr>
          <w:jc w:val="center"/>
        </w:trPr>
        <w:tc>
          <w:tcPr>
            <w:tcW w:w="2156" w:type="dxa"/>
            <w:tcBorders>
              <w:top w:val="thinThickSmallGap" w:sz="24" w:space="0" w:color="auto"/>
              <w:bottom w:val="single" w:sz="4" w:space="0" w:color="auto"/>
            </w:tcBorders>
          </w:tcPr>
          <w:p w14:paraId="189FEBF1"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Review_id</w:t>
            </w:r>
          </w:p>
        </w:tc>
        <w:tc>
          <w:tcPr>
            <w:tcW w:w="1275" w:type="dxa"/>
            <w:tcBorders>
              <w:top w:val="thinThickSmallGap" w:sz="24" w:space="0" w:color="auto"/>
              <w:bottom w:val="single" w:sz="4" w:space="0" w:color="auto"/>
            </w:tcBorders>
          </w:tcPr>
          <w:p w14:paraId="4A2B2F94"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Star_rating</w:t>
            </w:r>
          </w:p>
        </w:tc>
        <w:tc>
          <w:tcPr>
            <w:tcW w:w="4933" w:type="dxa"/>
            <w:tcBorders>
              <w:top w:val="thinThickSmallGap" w:sz="24" w:space="0" w:color="auto"/>
              <w:bottom w:val="single" w:sz="4" w:space="0" w:color="auto"/>
            </w:tcBorders>
          </w:tcPr>
          <w:p w14:paraId="75CD0EFD"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Review_body</w:t>
            </w:r>
          </w:p>
        </w:tc>
      </w:tr>
      <w:tr w:rsidR="00696BD9" w:rsidRPr="003230B7" w14:paraId="29833835" w14:textId="77777777" w:rsidTr="00696BD9">
        <w:trPr>
          <w:jc w:val="center"/>
        </w:trPr>
        <w:tc>
          <w:tcPr>
            <w:tcW w:w="2156" w:type="dxa"/>
            <w:tcBorders>
              <w:top w:val="single" w:sz="4" w:space="0" w:color="auto"/>
              <w:bottom w:val="nil"/>
            </w:tcBorders>
          </w:tcPr>
          <w:p w14:paraId="5C85C29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R134FUK2D9TQU6</w:t>
            </w:r>
          </w:p>
        </w:tc>
        <w:tc>
          <w:tcPr>
            <w:tcW w:w="1275" w:type="dxa"/>
            <w:tcBorders>
              <w:top w:val="single" w:sz="4" w:space="0" w:color="auto"/>
              <w:bottom w:val="nil"/>
            </w:tcBorders>
          </w:tcPr>
          <w:p w14:paraId="12872913"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1</w:t>
            </w:r>
          </w:p>
        </w:tc>
        <w:tc>
          <w:tcPr>
            <w:tcW w:w="4933" w:type="dxa"/>
            <w:tcBorders>
              <w:top w:val="single" w:sz="4" w:space="0" w:color="auto"/>
              <w:bottom w:val="nil"/>
            </w:tcBorders>
          </w:tcPr>
          <w:p w14:paraId="663F67EF"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I have used the dryer several times and it works great.  I had questions which were answered promptly by other customers which was helpful in making my decision.  Definitely recommend.</w:t>
            </w:r>
          </w:p>
        </w:tc>
      </w:tr>
      <w:tr w:rsidR="00696BD9" w:rsidRPr="003230B7" w14:paraId="2BF43998" w14:textId="77777777" w:rsidTr="00696BD9">
        <w:trPr>
          <w:jc w:val="center"/>
        </w:trPr>
        <w:tc>
          <w:tcPr>
            <w:tcW w:w="2156" w:type="dxa"/>
            <w:tcBorders>
              <w:top w:val="nil"/>
            </w:tcBorders>
          </w:tcPr>
          <w:p w14:paraId="2A1010D0"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R1HI3QGXJQ2RUT</w:t>
            </w:r>
          </w:p>
        </w:tc>
        <w:tc>
          <w:tcPr>
            <w:tcW w:w="1275" w:type="dxa"/>
            <w:tcBorders>
              <w:top w:val="nil"/>
            </w:tcBorders>
          </w:tcPr>
          <w:p w14:paraId="4561C0F2"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5</w:t>
            </w:r>
          </w:p>
        </w:tc>
        <w:tc>
          <w:tcPr>
            <w:tcW w:w="4933" w:type="dxa"/>
            <w:tcBorders>
              <w:top w:val="nil"/>
            </w:tcBorders>
          </w:tcPr>
          <w:p w14:paraId="5233E565"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We owned these from the store and they are exactly the same. Too bad my grandson decided he was done with pacifiers one week later</w:t>
            </w:r>
          </w:p>
        </w:tc>
      </w:tr>
      <w:tr w:rsidR="00696BD9" w:rsidRPr="003230B7" w14:paraId="2126A524" w14:textId="77777777" w:rsidTr="00696BD9">
        <w:trPr>
          <w:jc w:val="center"/>
        </w:trPr>
        <w:tc>
          <w:tcPr>
            <w:tcW w:w="2156" w:type="dxa"/>
            <w:tcBorders>
              <w:bottom w:val="thickThinSmallGap" w:sz="24" w:space="0" w:color="auto"/>
            </w:tcBorders>
          </w:tcPr>
          <w:p w14:paraId="53525741"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275" w:type="dxa"/>
            <w:tcBorders>
              <w:bottom w:val="thickThinSmallGap" w:sz="24" w:space="0" w:color="auto"/>
            </w:tcBorders>
          </w:tcPr>
          <w:p w14:paraId="18EA4D0E"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4933" w:type="dxa"/>
            <w:tcBorders>
              <w:bottom w:val="thickThinSmallGap" w:sz="24" w:space="0" w:color="auto"/>
            </w:tcBorders>
          </w:tcPr>
          <w:p w14:paraId="6F9ACFE6"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629A0FD9" w14:textId="77777777" w:rsidR="00696BD9" w:rsidRPr="00CA4839" w:rsidRDefault="00696BD9" w:rsidP="00696BD9">
      <w:pPr>
        <w:ind w:firstLineChars="200" w:firstLine="480"/>
        <w:rPr>
          <w:sz w:val="24"/>
          <w:szCs w:val="24"/>
        </w:rPr>
      </w:pPr>
      <w:r w:rsidRPr="003230B7">
        <w:rPr>
          <w:sz w:val="24"/>
          <w:szCs w:val="24"/>
        </w:rPr>
        <w:t>It is found that there are 12, 5 and 10 pieces of such data in the data set hair player, microwave and pacifier, respectively. This paper considers that the occurrence of such data is abnormal and not normal evaluation information, so this kind of data will be deleted in the post-processing.</w:t>
      </w:r>
    </w:p>
    <w:p w14:paraId="4B5ED365" w14:textId="77777777" w:rsidR="00696BD9" w:rsidRPr="003230B7" w:rsidRDefault="00696BD9" w:rsidP="00696BD9">
      <w:pPr>
        <w:ind w:firstLineChars="200" w:firstLine="480"/>
        <w:rPr>
          <w:sz w:val="24"/>
          <w:szCs w:val="24"/>
        </w:rPr>
      </w:pPr>
      <w:r w:rsidRPr="003230B7">
        <w:rPr>
          <w:sz w:val="24"/>
          <w:szCs w:val="24"/>
        </w:rPr>
        <w:t>At the same time, we make statistics according to all the star rating information of a product_id, and use the following formula to calculate the praise rate of a product _id:</w:t>
      </w:r>
    </w:p>
    <w:p w14:paraId="0FE0A22F" w14:textId="77777777" w:rsidR="00696BD9" w:rsidRDefault="00696BD9" w:rsidP="00696BD9">
      <w:pPr>
        <w:pStyle w:val="AMDisplayEquation"/>
      </w:pPr>
      <w:r w:rsidRPr="00391018">
        <w:rPr>
          <w:position w:val="-26"/>
        </w:rPr>
        <w:object w:dxaOrig="3251" w:dyaOrig="814" w14:anchorId="58FF26E2">
          <v:shape id="_x0000_i1061" type="#_x0000_t75" style="width:162.45pt;height:40.9pt" o:ole="">
            <v:imagedata r:id="rId26" o:title=""/>
          </v:shape>
          <o:OLEObject Type="Embed" ProgID="Equation.AxMath" ShapeID="_x0000_i1061" DrawAspect="Content" ObjectID="_1645317606" r:id="rId92"/>
        </w:object>
      </w:r>
    </w:p>
    <w:p w14:paraId="37BAAC68" w14:textId="77777777" w:rsidR="00696BD9" w:rsidRPr="003230B7" w:rsidRDefault="00696BD9" w:rsidP="00696BD9">
      <w:pPr>
        <w:jc w:val="center"/>
        <w:rPr>
          <w:rFonts w:ascii="宋体" w:hAnsi="宋体"/>
          <w:sz w:val="24"/>
          <w:szCs w:val="24"/>
        </w:rPr>
      </w:pPr>
      <w:r>
        <w:rPr>
          <w:rFonts w:ascii="宋体" w:hAnsi="宋体"/>
          <w:sz w:val="24"/>
          <w:szCs w:val="24"/>
        </w:rPr>
        <w:t>.</w:t>
      </w:r>
    </w:p>
    <w:p w14:paraId="0F74E8A0" w14:textId="77777777" w:rsidR="00696BD9" w:rsidRPr="003230B7" w:rsidRDefault="00696BD9" w:rsidP="00696BD9">
      <w:pPr>
        <w:rPr>
          <w:rFonts w:ascii="宋体" w:hAnsi="宋体"/>
          <w:sz w:val="24"/>
          <w:szCs w:val="24"/>
        </w:rPr>
      </w:pPr>
      <w:r w:rsidRPr="003230B7">
        <w:rPr>
          <w:sz w:val="24"/>
          <w:szCs w:val="24"/>
        </w:rPr>
        <w:t>Among them,</w:t>
      </w:r>
      <w:r w:rsidRPr="003230B7">
        <w:rPr>
          <w:rFonts w:ascii="宋体" w:hAnsi="宋体"/>
          <w:sz w:val="24"/>
          <w:szCs w:val="24"/>
        </w:rPr>
        <w:t xml:space="preserve">$count_i$ </w:t>
      </w:r>
      <w:r w:rsidRPr="003230B7">
        <w:rPr>
          <w:sz w:val="24"/>
          <w:szCs w:val="24"/>
        </w:rPr>
        <w:t>represent</w:t>
      </w:r>
      <w:r w:rsidRPr="003230B7">
        <w:rPr>
          <w:rFonts w:ascii="宋体" w:hAnsi="宋体"/>
          <w:sz w:val="24"/>
          <w:szCs w:val="24"/>
        </w:rPr>
        <w:t xml:space="preserve"> product_id </w:t>
      </w:r>
      <w:r w:rsidRPr="003230B7">
        <w:rPr>
          <w:sz w:val="24"/>
          <w:szCs w:val="24"/>
        </w:rPr>
        <w:t xml:space="preserve">for the total number of i. </w:t>
      </w:r>
    </w:p>
    <w:p w14:paraId="130D099C" w14:textId="77777777" w:rsidR="00696BD9" w:rsidRPr="003230B7" w:rsidRDefault="00696BD9" w:rsidP="00696BD9">
      <w:pPr>
        <w:ind w:firstLine="420"/>
        <w:rPr>
          <w:sz w:val="24"/>
          <w:szCs w:val="24"/>
        </w:rPr>
      </w:pPr>
      <w:r w:rsidRPr="003230B7">
        <w:rPr>
          <w:sz w:val="24"/>
          <w:szCs w:val="24"/>
        </w:rPr>
        <w:t>Finally, we unify all kinds of string category data in the data into continuous numerical category data starting from 0, because the next model needs this form of category data.</w:t>
      </w:r>
    </w:p>
    <w:p w14:paraId="76366416" w14:textId="77777777" w:rsidR="00696BD9" w:rsidRPr="00CA4839" w:rsidRDefault="00696BD9" w:rsidP="00696BD9">
      <w:pPr>
        <w:rPr>
          <w:b/>
          <w:bCs/>
          <w:sz w:val="28"/>
          <w:szCs w:val="28"/>
        </w:rPr>
      </w:pPr>
      <w:r w:rsidRPr="003230B7">
        <w:rPr>
          <w:b/>
          <w:bCs/>
          <w:sz w:val="28"/>
          <w:szCs w:val="28"/>
        </w:rPr>
        <w:t>5.2.2</w:t>
      </w:r>
      <w:r w:rsidRPr="003230B7">
        <w:rPr>
          <w:rFonts w:ascii="Calibri" w:hAnsi="Calibri"/>
        </w:rPr>
        <w:t xml:space="preserve"> </w:t>
      </w:r>
      <w:r w:rsidRPr="003230B7">
        <w:rPr>
          <w:b/>
          <w:bCs/>
          <w:sz w:val="28"/>
          <w:szCs w:val="28"/>
        </w:rPr>
        <w:t>Training data construction and Model training</w:t>
      </w:r>
    </w:p>
    <w:p w14:paraId="1FAA8599" w14:textId="77777777" w:rsidR="00696BD9" w:rsidRPr="003230B7" w:rsidRDefault="00696BD9" w:rsidP="00696BD9">
      <w:pPr>
        <w:ind w:firstLineChars="200" w:firstLine="480"/>
        <w:rPr>
          <w:sz w:val="24"/>
          <w:szCs w:val="24"/>
        </w:rPr>
      </w:pPr>
      <w:r w:rsidRPr="003230B7">
        <w:rPr>
          <w:sz w:val="24"/>
          <w:szCs w:val="24"/>
        </w:rPr>
        <w:t>After all the data are processed by feature engineering, a two classifier is trained. Therefore, those with a rating of 4 stars or above are regarded as positive examples, and those with a rating of less than 4 stars are regarded as negative examples. 20% of the data set size is used as the test data to evaluate the model, and the remaining data is used as the training data training model of the model. The final data size is as follows:</w:t>
      </w:r>
    </w:p>
    <w:p w14:paraId="6BD3FDBF" w14:textId="77777777" w:rsidR="00696BD9" w:rsidRPr="003230B7" w:rsidRDefault="00696BD9" w:rsidP="00696BD9">
      <w:pPr>
        <w:jc w:val="center"/>
        <w:rPr>
          <w:sz w:val="24"/>
          <w:szCs w:val="24"/>
        </w:rPr>
      </w:pPr>
      <w:r w:rsidRPr="003230B7">
        <w:rPr>
          <w:sz w:val="24"/>
          <w:szCs w:val="24"/>
        </w:rPr>
        <w:t>Table 4:</w:t>
      </w:r>
      <w:r w:rsidRPr="003230B7">
        <w:t xml:space="preserve"> </w:t>
      </w:r>
      <w:r w:rsidRPr="003230B7">
        <w:rPr>
          <w:sz w:val="24"/>
          <w:szCs w:val="24"/>
        </w:rPr>
        <w:t>Data volume of training set and test set</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507176B3" w14:textId="77777777" w:rsidTr="00696BD9">
        <w:trPr>
          <w:jc w:val="center"/>
        </w:trPr>
        <w:tc>
          <w:tcPr>
            <w:tcW w:w="2322" w:type="dxa"/>
            <w:tcBorders>
              <w:top w:val="thinThickSmallGap" w:sz="24" w:space="0" w:color="auto"/>
              <w:bottom w:val="single" w:sz="4" w:space="0" w:color="auto"/>
            </w:tcBorders>
          </w:tcPr>
          <w:p w14:paraId="3EBA66F2" w14:textId="77777777" w:rsidR="00696BD9" w:rsidRPr="003230B7" w:rsidRDefault="00696BD9" w:rsidP="00696BD9">
            <w:pPr>
              <w:jc w:val="center"/>
              <w:rPr>
                <w:rFonts w:ascii="Times New Roman" w:eastAsia="宋体" w:hAnsi="Times New Roman"/>
                <w:color w:val="FF0000"/>
              </w:rPr>
            </w:pPr>
          </w:p>
        </w:tc>
        <w:tc>
          <w:tcPr>
            <w:tcW w:w="1701" w:type="dxa"/>
            <w:tcBorders>
              <w:top w:val="thinThickSmallGap" w:sz="24" w:space="0" w:color="auto"/>
              <w:bottom w:val="single" w:sz="4" w:space="0" w:color="auto"/>
            </w:tcBorders>
          </w:tcPr>
          <w:p w14:paraId="100C34B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Train data</w:t>
            </w:r>
          </w:p>
        </w:tc>
        <w:tc>
          <w:tcPr>
            <w:tcW w:w="2268" w:type="dxa"/>
            <w:tcBorders>
              <w:top w:val="thinThickSmallGap" w:sz="24" w:space="0" w:color="auto"/>
              <w:bottom w:val="single" w:sz="4" w:space="0" w:color="auto"/>
            </w:tcBorders>
          </w:tcPr>
          <w:p w14:paraId="3F504D4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Test data</w:t>
            </w:r>
          </w:p>
        </w:tc>
        <w:tc>
          <w:tcPr>
            <w:tcW w:w="2123" w:type="dxa"/>
            <w:tcBorders>
              <w:top w:val="thinThickSmallGap" w:sz="24" w:space="0" w:color="auto"/>
              <w:bottom w:val="single" w:sz="4" w:space="0" w:color="auto"/>
            </w:tcBorders>
          </w:tcPr>
          <w:p w14:paraId="06B1074B"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Total</w:t>
            </w:r>
          </w:p>
        </w:tc>
      </w:tr>
      <w:tr w:rsidR="00696BD9" w:rsidRPr="003230B7" w14:paraId="4B41D88B" w14:textId="77777777" w:rsidTr="00696BD9">
        <w:trPr>
          <w:jc w:val="center"/>
        </w:trPr>
        <w:tc>
          <w:tcPr>
            <w:tcW w:w="2322" w:type="dxa"/>
            <w:tcBorders>
              <w:top w:val="single" w:sz="4" w:space="0" w:color="auto"/>
              <w:bottom w:val="nil"/>
            </w:tcBorders>
          </w:tcPr>
          <w:p w14:paraId="2BE3A28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56DF8F7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9163</w:t>
            </w:r>
          </w:p>
        </w:tc>
        <w:tc>
          <w:tcPr>
            <w:tcW w:w="2268" w:type="dxa"/>
            <w:tcBorders>
              <w:top w:val="single" w:sz="4" w:space="0" w:color="auto"/>
              <w:bottom w:val="nil"/>
            </w:tcBorders>
          </w:tcPr>
          <w:p w14:paraId="598F30A0"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2291</w:t>
            </w:r>
          </w:p>
        </w:tc>
        <w:tc>
          <w:tcPr>
            <w:tcW w:w="2123" w:type="dxa"/>
            <w:tcBorders>
              <w:top w:val="single" w:sz="4" w:space="0" w:color="auto"/>
              <w:bottom w:val="nil"/>
            </w:tcBorders>
          </w:tcPr>
          <w:p w14:paraId="6549620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11454</w:t>
            </w:r>
          </w:p>
        </w:tc>
      </w:tr>
      <w:tr w:rsidR="00696BD9" w:rsidRPr="003230B7" w14:paraId="0607594F" w14:textId="77777777" w:rsidTr="00696BD9">
        <w:trPr>
          <w:jc w:val="center"/>
        </w:trPr>
        <w:tc>
          <w:tcPr>
            <w:tcW w:w="2322" w:type="dxa"/>
            <w:tcBorders>
              <w:top w:val="nil"/>
            </w:tcBorders>
          </w:tcPr>
          <w:p w14:paraId="381D22F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50D328B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1288</w:t>
            </w:r>
          </w:p>
        </w:tc>
        <w:tc>
          <w:tcPr>
            <w:tcW w:w="2268" w:type="dxa"/>
            <w:tcBorders>
              <w:top w:val="nil"/>
            </w:tcBorders>
          </w:tcPr>
          <w:p w14:paraId="4FCE875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322</w:t>
            </w:r>
          </w:p>
        </w:tc>
        <w:tc>
          <w:tcPr>
            <w:tcW w:w="2123" w:type="dxa"/>
            <w:tcBorders>
              <w:top w:val="nil"/>
            </w:tcBorders>
          </w:tcPr>
          <w:p w14:paraId="412A122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1610</w:t>
            </w:r>
          </w:p>
        </w:tc>
      </w:tr>
      <w:tr w:rsidR="00696BD9" w:rsidRPr="003230B7" w14:paraId="21AC2B47" w14:textId="77777777" w:rsidTr="00696BD9">
        <w:trPr>
          <w:jc w:val="center"/>
        </w:trPr>
        <w:tc>
          <w:tcPr>
            <w:tcW w:w="2322" w:type="dxa"/>
            <w:tcBorders>
              <w:bottom w:val="thickThinSmallGap" w:sz="24" w:space="0" w:color="auto"/>
            </w:tcBorders>
          </w:tcPr>
          <w:p w14:paraId="62F9D7D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24" w:space="0" w:color="auto"/>
            </w:tcBorders>
          </w:tcPr>
          <w:p w14:paraId="25D9DFB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15130</w:t>
            </w:r>
          </w:p>
        </w:tc>
        <w:tc>
          <w:tcPr>
            <w:tcW w:w="2268" w:type="dxa"/>
            <w:tcBorders>
              <w:bottom w:val="thickThinSmallGap" w:sz="24" w:space="0" w:color="auto"/>
            </w:tcBorders>
          </w:tcPr>
          <w:p w14:paraId="326776E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3783</w:t>
            </w:r>
          </w:p>
        </w:tc>
        <w:tc>
          <w:tcPr>
            <w:tcW w:w="2123" w:type="dxa"/>
            <w:tcBorders>
              <w:bottom w:val="thickThinSmallGap" w:sz="24" w:space="0" w:color="auto"/>
            </w:tcBorders>
          </w:tcPr>
          <w:p w14:paraId="464A0B9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Times New Roman" w:hAnsi="Times New Roman"/>
              </w:rPr>
              <w:t>18913</w:t>
            </w:r>
          </w:p>
        </w:tc>
      </w:tr>
    </w:tbl>
    <w:p w14:paraId="650500D5" w14:textId="77777777" w:rsidR="00696BD9" w:rsidRPr="003230B7" w:rsidRDefault="00696BD9" w:rsidP="00696BD9">
      <w:pPr>
        <w:rPr>
          <w:sz w:val="24"/>
          <w:szCs w:val="24"/>
        </w:rPr>
      </w:pPr>
      <w:r w:rsidRPr="003230B7">
        <w:rPr>
          <w:sz w:val="24"/>
          <w:szCs w:val="24"/>
        </w:rPr>
        <w:t xml:space="preserve">The hardware environment is 16g memory + Intel core-i78th, and the software platform </w:t>
      </w:r>
      <w:r w:rsidRPr="003230B7">
        <w:rPr>
          <w:sz w:val="24"/>
          <w:szCs w:val="24"/>
        </w:rPr>
        <w:lastRenderedPageBreak/>
        <w:t>is windows10. The related parameters of lightGBM model are as follows: num_learners = 64, learning_rate = 0.09, and then input the training data to the training model.</w:t>
      </w:r>
    </w:p>
    <w:p w14:paraId="0BFDD482" w14:textId="77777777" w:rsidR="00696BD9" w:rsidRPr="003230B7" w:rsidRDefault="00696BD9" w:rsidP="00696BD9">
      <w:pPr>
        <w:rPr>
          <w:b/>
          <w:bCs/>
          <w:sz w:val="28"/>
          <w:szCs w:val="28"/>
        </w:rPr>
      </w:pPr>
      <w:r w:rsidRPr="003230B7">
        <w:rPr>
          <w:b/>
          <w:bCs/>
          <w:sz w:val="28"/>
          <w:szCs w:val="28"/>
        </w:rPr>
        <w:t>5.2.3 Model Evaluation</w:t>
      </w:r>
    </w:p>
    <w:p w14:paraId="23CE2CA3" w14:textId="77777777" w:rsidR="00696BD9" w:rsidRPr="003230B7" w:rsidRDefault="00696BD9" w:rsidP="00696BD9">
      <w:pPr>
        <w:ind w:firstLineChars="200" w:firstLine="480"/>
        <w:rPr>
          <w:sz w:val="24"/>
          <w:szCs w:val="24"/>
        </w:rPr>
      </w:pPr>
      <w:r w:rsidRPr="003230B7">
        <w:rPr>
          <w:sz w:val="24"/>
          <w:szCs w:val="24"/>
        </w:rPr>
        <w:t>Using test data to evaluate the model, the evaluation index is precision, recall, F1 value, and the calculation formula is as follows:</w:t>
      </w:r>
    </w:p>
    <w:p w14:paraId="37931F8A" w14:textId="77777777" w:rsidR="00696BD9" w:rsidRDefault="00696BD9" w:rsidP="00696BD9">
      <w:pPr>
        <w:pStyle w:val="AMDisplayEquation"/>
      </w:pPr>
      <w:r w:rsidRPr="00391018">
        <w:rPr>
          <w:position w:val="-23"/>
        </w:rPr>
        <w:object w:dxaOrig="2106" w:dyaOrig="573" w14:anchorId="4F83A3D6">
          <v:shape id="_x0000_i1062" type="#_x0000_t75" style="width:105.4pt;height:28.8pt" o:ole="">
            <v:imagedata r:id="rId30" o:title=""/>
          </v:shape>
          <o:OLEObject Type="Embed" ProgID="Equation.AxMath" ShapeID="_x0000_i1062" DrawAspect="Content" ObjectID="_1645317607" r:id="rId93"/>
        </w:object>
      </w:r>
    </w:p>
    <w:p w14:paraId="222DBF0F" w14:textId="77777777" w:rsidR="00696BD9" w:rsidRPr="003230B7" w:rsidRDefault="00696BD9" w:rsidP="00696BD9">
      <w:pPr>
        <w:ind w:firstLine="420"/>
        <w:jc w:val="center"/>
        <w:rPr>
          <w:rFonts w:ascii="宋体" w:hAnsi="宋体"/>
        </w:rPr>
      </w:pPr>
    </w:p>
    <w:p w14:paraId="500778B1" w14:textId="77777777" w:rsidR="00696BD9" w:rsidRDefault="00696BD9" w:rsidP="00696BD9">
      <w:pPr>
        <w:pStyle w:val="AMDisplayEquation"/>
      </w:pPr>
      <w:r w:rsidRPr="00391018">
        <w:rPr>
          <w:position w:val="-23"/>
        </w:rPr>
        <w:object w:dxaOrig="1776" w:dyaOrig="573" w14:anchorId="08312CA0">
          <v:shape id="_x0000_i1063" type="#_x0000_t75" style="width:88.7pt;height:28.8pt" o:ole="">
            <v:imagedata r:id="rId32" o:title=""/>
          </v:shape>
          <o:OLEObject Type="Embed" ProgID="Equation.AxMath" ShapeID="_x0000_i1063" DrawAspect="Content" ObjectID="_1645317608" r:id="rId94"/>
        </w:object>
      </w:r>
    </w:p>
    <w:p w14:paraId="49ADFAC3" w14:textId="77777777" w:rsidR="00696BD9" w:rsidRPr="003230B7" w:rsidRDefault="00696BD9" w:rsidP="00696BD9">
      <w:pPr>
        <w:ind w:firstLine="420"/>
        <w:jc w:val="center"/>
        <w:rPr>
          <w:rFonts w:ascii="宋体" w:hAnsi="宋体"/>
        </w:rPr>
      </w:pPr>
    </w:p>
    <w:p w14:paraId="3279EA3A" w14:textId="77777777" w:rsidR="00696BD9" w:rsidRDefault="00696BD9" w:rsidP="00696BD9">
      <w:pPr>
        <w:pStyle w:val="AMDisplayEquation"/>
      </w:pPr>
      <w:r w:rsidRPr="00391018">
        <w:rPr>
          <w:position w:val="-23"/>
        </w:rPr>
        <w:object w:dxaOrig="1304" w:dyaOrig="573" w14:anchorId="6189AE78">
          <v:shape id="_x0000_i1064" type="#_x0000_t75" style="width:65.1pt;height:28.8pt" o:ole="">
            <v:imagedata r:id="rId34" o:title=""/>
          </v:shape>
          <o:OLEObject Type="Embed" ProgID="Equation.AxMath" ShapeID="_x0000_i1064" DrawAspect="Content" ObjectID="_1645317609" r:id="rId95"/>
        </w:object>
      </w:r>
    </w:p>
    <w:p w14:paraId="0A1B6F51" w14:textId="77777777" w:rsidR="00696BD9" w:rsidRPr="003230B7" w:rsidRDefault="00696BD9" w:rsidP="00696BD9">
      <w:pPr>
        <w:ind w:firstLine="420"/>
        <w:jc w:val="center"/>
        <w:rPr>
          <w:rFonts w:ascii="宋体" w:hAnsi="宋体"/>
        </w:rPr>
      </w:pPr>
    </w:p>
    <w:p w14:paraId="598A2B66" w14:textId="77777777" w:rsidR="00696BD9" w:rsidRPr="003230B7" w:rsidRDefault="00696BD9" w:rsidP="00696BD9">
      <w:pPr>
        <w:rPr>
          <w:sz w:val="24"/>
          <w:szCs w:val="24"/>
        </w:rPr>
      </w:pPr>
      <w:r w:rsidRPr="003230B7">
        <w:rPr>
          <w:sz w:val="24"/>
          <w:szCs w:val="24"/>
        </w:rPr>
        <w:t>Among them,</w:t>
      </w:r>
      <w:r w:rsidRPr="003230B7">
        <w:rPr>
          <w:rFonts w:ascii="宋体" w:hAnsi="宋体"/>
        </w:rPr>
        <w:t xml:space="preserve"> </w:t>
      </w:r>
      <w:r w:rsidRPr="003230B7">
        <w:rPr>
          <w:rFonts w:ascii="宋体" w:hAnsi="宋体" w:hint="eastAsia"/>
        </w:rPr>
        <w:t>$TP$</w:t>
      </w:r>
      <w:r w:rsidRPr="003230B7">
        <w:rPr>
          <w:rFonts w:ascii="Calibri" w:hAnsi="Calibri"/>
        </w:rPr>
        <w:t xml:space="preserve"> </w:t>
      </w:r>
      <w:r w:rsidRPr="003230B7">
        <w:rPr>
          <w:sz w:val="24"/>
          <w:szCs w:val="24"/>
        </w:rPr>
        <w:t>indicates that the real evaluation results are positive examples and the predicted results of the model are also the total number of positive examples,</w:t>
      </w:r>
      <w:r w:rsidRPr="003230B7">
        <w:rPr>
          <w:rFonts w:ascii="宋体" w:hAnsi="宋体"/>
        </w:rPr>
        <w:t xml:space="preserve"> </w:t>
      </w:r>
      <w:r w:rsidRPr="003230B7">
        <w:rPr>
          <w:rFonts w:ascii="宋体" w:hAnsi="宋体" w:hint="eastAsia"/>
        </w:rPr>
        <w:t>$FP$</w:t>
      </w:r>
      <w:r w:rsidRPr="003230B7">
        <w:rPr>
          <w:rFonts w:ascii="Calibri" w:hAnsi="Calibri"/>
        </w:rPr>
        <w:t xml:space="preserve"> </w:t>
      </w:r>
      <w:r w:rsidRPr="003230B7">
        <w:rPr>
          <w:sz w:val="24"/>
          <w:szCs w:val="24"/>
        </w:rPr>
        <w:t xml:space="preserve">represents that model predicts the total number of negative cases as positive cases, </w:t>
      </w:r>
      <w:r w:rsidRPr="003230B7">
        <w:rPr>
          <w:rFonts w:ascii="宋体" w:hAnsi="宋体" w:hint="eastAsia"/>
        </w:rPr>
        <w:t>$FN$</w:t>
      </w:r>
      <w:r w:rsidRPr="003230B7">
        <w:rPr>
          <w:rFonts w:ascii="Calibri" w:hAnsi="Calibri"/>
        </w:rPr>
        <w:t xml:space="preserve"> </w:t>
      </w:r>
      <w:r w:rsidRPr="003230B7">
        <w:rPr>
          <w:sz w:val="24"/>
          <w:szCs w:val="24"/>
        </w:rPr>
        <w:t>represents the total number of positive cases predicted as negative cases.</w:t>
      </w:r>
    </w:p>
    <w:p w14:paraId="24AFD201" w14:textId="77777777" w:rsidR="00696BD9" w:rsidRPr="003230B7" w:rsidRDefault="00696BD9" w:rsidP="00696BD9">
      <w:pPr>
        <w:ind w:firstLine="420"/>
        <w:rPr>
          <w:sz w:val="24"/>
          <w:szCs w:val="24"/>
        </w:rPr>
      </w:pPr>
      <w:r w:rsidRPr="003230B7">
        <w:rPr>
          <w:sz w:val="24"/>
          <w:szCs w:val="24"/>
        </w:rPr>
        <w:t>The test results are shown in Table 5.</w:t>
      </w:r>
    </w:p>
    <w:p w14:paraId="08184410"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5:</w:t>
      </w:r>
      <w:r>
        <w:rPr>
          <w:sz w:val="24"/>
          <w:szCs w:val="24"/>
        </w:rPr>
        <w:t xml:space="preserve"> </w:t>
      </w:r>
      <w:r w:rsidRPr="003230B7">
        <w:rPr>
          <w:sz w:val="24"/>
          <w:szCs w:val="24"/>
        </w:rPr>
        <w:t>Test result</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24ED68D2" w14:textId="77777777" w:rsidTr="00696BD9">
        <w:trPr>
          <w:jc w:val="center"/>
        </w:trPr>
        <w:tc>
          <w:tcPr>
            <w:tcW w:w="2322" w:type="dxa"/>
            <w:tcBorders>
              <w:top w:val="thinThickSmallGap" w:sz="24" w:space="0" w:color="auto"/>
              <w:bottom w:val="single" w:sz="4" w:space="0" w:color="auto"/>
            </w:tcBorders>
          </w:tcPr>
          <w:p w14:paraId="25F7C92B"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Product</w:t>
            </w:r>
          </w:p>
        </w:tc>
        <w:tc>
          <w:tcPr>
            <w:tcW w:w="1701" w:type="dxa"/>
            <w:tcBorders>
              <w:top w:val="thinThickSmallGap" w:sz="24" w:space="0" w:color="auto"/>
              <w:bottom w:val="single" w:sz="4" w:space="0" w:color="auto"/>
            </w:tcBorders>
          </w:tcPr>
          <w:p w14:paraId="2DED48AB"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Precision</w:t>
            </w:r>
          </w:p>
        </w:tc>
        <w:tc>
          <w:tcPr>
            <w:tcW w:w="2268" w:type="dxa"/>
            <w:tcBorders>
              <w:top w:val="thinThickSmallGap" w:sz="24" w:space="0" w:color="auto"/>
              <w:bottom w:val="single" w:sz="4" w:space="0" w:color="auto"/>
            </w:tcBorders>
          </w:tcPr>
          <w:p w14:paraId="03099DFE"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Recall</w:t>
            </w:r>
          </w:p>
        </w:tc>
        <w:tc>
          <w:tcPr>
            <w:tcW w:w="2123" w:type="dxa"/>
            <w:tcBorders>
              <w:top w:val="thinThickSmallGap" w:sz="24" w:space="0" w:color="auto"/>
              <w:bottom w:val="single" w:sz="4" w:space="0" w:color="auto"/>
            </w:tcBorders>
          </w:tcPr>
          <w:p w14:paraId="22FED2E5"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F1</w:t>
            </w:r>
          </w:p>
        </w:tc>
      </w:tr>
      <w:tr w:rsidR="00696BD9" w:rsidRPr="003230B7" w14:paraId="5C58D9F1" w14:textId="77777777" w:rsidTr="00696BD9">
        <w:trPr>
          <w:jc w:val="center"/>
        </w:trPr>
        <w:tc>
          <w:tcPr>
            <w:tcW w:w="2322" w:type="dxa"/>
            <w:tcBorders>
              <w:top w:val="single" w:sz="4" w:space="0" w:color="auto"/>
              <w:bottom w:val="nil"/>
            </w:tcBorders>
          </w:tcPr>
          <w:p w14:paraId="42DB11A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6941644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0.812</w:t>
            </w:r>
          </w:p>
        </w:tc>
        <w:tc>
          <w:tcPr>
            <w:tcW w:w="2268" w:type="dxa"/>
            <w:tcBorders>
              <w:top w:val="single" w:sz="4" w:space="0" w:color="auto"/>
              <w:bottom w:val="nil"/>
            </w:tcBorders>
          </w:tcPr>
          <w:p w14:paraId="0CB0B02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0.982</w:t>
            </w:r>
          </w:p>
        </w:tc>
        <w:tc>
          <w:tcPr>
            <w:tcW w:w="2123" w:type="dxa"/>
            <w:tcBorders>
              <w:top w:val="single" w:sz="4" w:space="0" w:color="auto"/>
              <w:bottom w:val="nil"/>
            </w:tcBorders>
          </w:tcPr>
          <w:p w14:paraId="71621F54"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0.889</w:t>
            </w:r>
          </w:p>
        </w:tc>
      </w:tr>
      <w:tr w:rsidR="00696BD9" w:rsidRPr="003230B7" w14:paraId="35051BCF" w14:textId="77777777" w:rsidTr="00696BD9">
        <w:trPr>
          <w:jc w:val="center"/>
        </w:trPr>
        <w:tc>
          <w:tcPr>
            <w:tcW w:w="2322" w:type="dxa"/>
            <w:tcBorders>
              <w:top w:val="nil"/>
            </w:tcBorders>
          </w:tcPr>
          <w:p w14:paraId="57ADD94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437553C2"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0.846</w:t>
            </w:r>
          </w:p>
        </w:tc>
        <w:tc>
          <w:tcPr>
            <w:tcW w:w="2268" w:type="dxa"/>
            <w:tcBorders>
              <w:top w:val="nil"/>
            </w:tcBorders>
          </w:tcPr>
          <w:p w14:paraId="071B009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0.903</w:t>
            </w:r>
          </w:p>
        </w:tc>
        <w:tc>
          <w:tcPr>
            <w:tcW w:w="2123" w:type="dxa"/>
            <w:tcBorders>
              <w:top w:val="nil"/>
            </w:tcBorders>
          </w:tcPr>
          <w:p w14:paraId="31F23C6E"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0.874</w:t>
            </w:r>
          </w:p>
        </w:tc>
      </w:tr>
      <w:tr w:rsidR="00696BD9" w:rsidRPr="003230B7" w14:paraId="1E4FE347" w14:textId="77777777" w:rsidTr="00696BD9">
        <w:trPr>
          <w:jc w:val="center"/>
        </w:trPr>
        <w:tc>
          <w:tcPr>
            <w:tcW w:w="2322" w:type="dxa"/>
            <w:tcBorders>
              <w:bottom w:val="thickThinSmallGap" w:sz="24" w:space="0" w:color="auto"/>
            </w:tcBorders>
          </w:tcPr>
          <w:p w14:paraId="2008917E"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24" w:space="0" w:color="auto"/>
            </w:tcBorders>
          </w:tcPr>
          <w:p w14:paraId="03C2589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0.892</w:t>
            </w:r>
          </w:p>
        </w:tc>
        <w:tc>
          <w:tcPr>
            <w:tcW w:w="2268" w:type="dxa"/>
            <w:tcBorders>
              <w:bottom w:val="thickThinSmallGap" w:sz="24" w:space="0" w:color="auto"/>
            </w:tcBorders>
          </w:tcPr>
          <w:p w14:paraId="51CCFC6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0.989</w:t>
            </w:r>
          </w:p>
        </w:tc>
        <w:tc>
          <w:tcPr>
            <w:tcW w:w="2123" w:type="dxa"/>
            <w:tcBorders>
              <w:bottom w:val="thickThinSmallGap" w:sz="24" w:space="0" w:color="auto"/>
            </w:tcBorders>
          </w:tcPr>
          <w:p w14:paraId="3FFB148B"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0.939</w:t>
            </w:r>
          </w:p>
        </w:tc>
      </w:tr>
    </w:tbl>
    <w:p w14:paraId="79CED8E8" w14:textId="77777777" w:rsidR="00696BD9" w:rsidRPr="003230B7" w:rsidRDefault="00696BD9" w:rsidP="00696BD9">
      <w:pPr>
        <w:ind w:firstLineChars="200" w:firstLine="480"/>
        <w:rPr>
          <w:sz w:val="24"/>
          <w:szCs w:val="24"/>
        </w:rPr>
      </w:pPr>
      <w:r w:rsidRPr="003230B7">
        <w:rPr>
          <w:sz w:val="24"/>
          <w:szCs w:val="24"/>
        </w:rPr>
        <w:t>It can be seen from the above table that the F1 value of lightgbm model in three products is high, which proves that the effect of the model is very good.</w:t>
      </w:r>
    </w:p>
    <w:p w14:paraId="0F642C61" w14:textId="77777777" w:rsidR="00696BD9" w:rsidRPr="00CA4839" w:rsidRDefault="00696BD9" w:rsidP="00696BD9">
      <w:pPr>
        <w:rPr>
          <w:b/>
          <w:bCs/>
          <w:sz w:val="28"/>
          <w:szCs w:val="28"/>
        </w:rPr>
      </w:pPr>
      <w:r w:rsidRPr="003230B7">
        <w:rPr>
          <w:b/>
          <w:bCs/>
          <w:sz w:val="28"/>
          <w:szCs w:val="28"/>
        </w:rPr>
        <w:t>5.2.2</w:t>
      </w:r>
      <w:r w:rsidRPr="003230B7">
        <w:rPr>
          <w:rFonts w:ascii="Calibri" w:hAnsi="Calibri"/>
        </w:rPr>
        <w:t xml:space="preserve"> </w:t>
      </w:r>
      <w:r w:rsidRPr="003230B7">
        <w:rPr>
          <w:b/>
          <w:bCs/>
          <w:sz w:val="28"/>
          <w:szCs w:val="28"/>
        </w:rPr>
        <w:t>Result Analysis</w:t>
      </w:r>
    </w:p>
    <w:p w14:paraId="11072E87" w14:textId="77777777" w:rsidR="00696BD9" w:rsidRPr="003230B7" w:rsidRDefault="00696BD9" w:rsidP="00696BD9">
      <w:pPr>
        <w:ind w:firstLineChars="200" w:firstLine="480"/>
        <w:rPr>
          <w:sz w:val="24"/>
          <w:szCs w:val="24"/>
        </w:rPr>
      </w:pPr>
      <w:r w:rsidRPr="003230B7">
        <w:rPr>
          <w:sz w:val="24"/>
          <w:szCs w:val="24"/>
        </w:rPr>
        <w:t>The lightGBM model has been successfully established above, and we can use the model to get the following data:</w:t>
      </w:r>
    </w:p>
    <w:p w14:paraId="5B90A7BD" w14:textId="77777777" w:rsidR="00696BD9" w:rsidRPr="003230B7" w:rsidRDefault="00696BD9" w:rsidP="00696BD9">
      <w:pPr>
        <w:jc w:val="center"/>
        <w:rPr>
          <w:sz w:val="24"/>
          <w:szCs w:val="24"/>
        </w:rPr>
      </w:pPr>
      <w:r w:rsidRPr="003230B7">
        <w:rPr>
          <w:sz w:val="24"/>
          <w:szCs w:val="24"/>
        </w:rPr>
        <w:t xml:space="preserve">Table 6: Weight of eigenvalue </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1BA92D1D" w14:textId="77777777" w:rsidTr="00696BD9">
        <w:trPr>
          <w:jc w:val="center"/>
        </w:trPr>
        <w:tc>
          <w:tcPr>
            <w:tcW w:w="2322" w:type="dxa"/>
            <w:tcBorders>
              <w:top w:val="thinThickSmallGap" w:sz="24" w:space="0" w:color="auto"/>
              <w:bottom w:val="single" w:sz="4" w:space="0" w:color="auto"/>
            </w:tcBorders>
          </w:tcPr>
          <w:p w14:paraId="577FEE6D" w14:textId="77777777" w:rsidR="00696BD9" w:rsidRPr="003230B7" w:rsidRDefault="00696BD9" w:rsidP="00696BD9">
            <w:pPr>
              <w:jc w:val="center"/>
              <w:rPr>
                <w:rFonts w:ascii="Times New Roman" w:eastAsia="宋体" w:hAnsi="Times New Roman"/>
              </w:rPr>
            </w:pPr>
          </w:p>
        </w:tc>
        <w:tc>
          <w:tcPr>
            <w:tcW w:w="1701" w:type="dxa"/>
            <w:tcBorders>
              <w:top w:val="thinThickSmallGap" w:sz="24" w:space="0" w:color="auto"/>
              <w:bottom w:val="single" w:sz="4" w:space="0" w:color="auto"/>
            </w:tcBorders>
          </w:tcPr>
          <w:p w14:paraId="61EAB399"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Hair_dryer</w:t>
            </w:r>
          </w:p>
        </w:tc>
        <w:tc>
          <w:tcPr>
            <w:tcW w:w="2268" w:type="dxa"/>
            <w:tcBorders>
              <w:top w:val="thinThickSmallGap" w:sz="24" w:space="0" w:color="auto"/>
              <w:bottom w:val="single" w:sz="4" w:space="0" w:color="auto"/>
            </w:tcBorders>
          </w:tcPr>
          <w:p w14:paraId="03F8D2EC"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Microwave</w:t>
            </w:r>
          </w:p>
        </w:tc>
        <w:tc>
          <w:tcPr>
            <w:tcW w:w="2123" w:type="dxa"/>
            <w:tcBorders>
              <w:top w:val="thinThickSmallGap" w:sz="24" w:space="0" w:color="auto"/>
              <w:bottom w:val="single" w:sz="4" w:space="0" w:color="auto"/>
            </w:tcBorders>
          </w:tcPr>
          <w:p w14:paraId="7BC04F25"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Pacifier</w:t>
            </w:r>
          </w:p>
        </w:tc>
      </w:tr>
      <w:tr w:rsidR="00696BD9" w:rsidRPr="003230B7" w14:paraId="1559CF06" w14:textId="77777777" w:rsidTr="00696BD9">
        <w:trPr>
          <w:jc w:val="center"/>
        </w:trPr>
        <w:tc>
          <w:tcPr>
            <w:tcW w:w="2322" w:type="dxa"/>
            <w:tcBorders>
              <w:top w:val="single" w:sz="4" w:space="0" w:color="auto"/>
              <w:bottom w:val="nil"/>
            </w:tcBorders>
          </w:tcPr>
          <w:p w14:paraId="44346FF3"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customer_id</w:t>
            </w:r>
          </w:p>
        </w:tc>
        <w:tc>
          <w:tcPr>
            <w:tcW w:w="1701" w:type="dxa"/>
            <w:tcBorders>
              <w:top w:val="single" w:sz="4" w:space="0" w:color="auto"/>
              <w:bottom w:val="nil"/>
            </w:tcBorders>
          </w:tcPr>
          <w:p w14:paraId="2AB7A2E2"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single" w:sz="4" w:space="0" w:color="auto"/>
              <w:bottom w:val="nil"/>
            </w:tcBorders>
          </w:tcPr>
          <w:p w14:paraId="61F07744"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single" w:sz="4" w:space="0" w:color="auto"/>
              <w:bottom w:val="nil"/>
            </w:tcBorders>
          </w:tcPr>
          <w:p w14:paraId="611C4A4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4F6ECC4B" w14:textId="77777777" w:rsidTr="00696BD9">
        <w:trPr>
          <w:jc w:val="center"/>
        </w:trPr>
        <w:tc>
          <w:tcPr>
            <w:tcW w:w="2322" w:type="dxa"/>
            <w:tcBorders>
              <w:top w:val="nil"/>
            </w:tcBorders>
          </w:tcPr>
          <w:p w14:paraId="3167D520"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review_id</w:t>
            </w:r>
          </w:p>
        </w:tc>
        <w:tc>
          <w:tcPr>
            <w:tcW w:w="1701" w:type="dxa"/>
            <w:tcBorders>
              <w:top w:val="nil"/>
            </w:tcBorders>
          </w:tcPr>
          <w:p w14:paraId="7767EC16"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nil"/>
            </w:tcBorders>
          </w:tcPr>
          <w:p w14:paraId="68D9026C"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nil"/>
            </w:tcBorders>
          </w:tcPr>
          <w:p w14:paraId="683EE1F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6AB7C4BC" w14:textId="77777777" w:rsidTr="00696BD9">
        <w:trPr>
          <w:jc w:val="center"/>
        </w:trPr>
        <w:tc>
          <w:tcPr>
            <w:tcW w:w="2322" w:type="dxa"/>
          </w:tcPr>
          <w:p w14:paraId="68A028BE"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product_id</w:t>
            </w:r>
          </w:p>
        </w:tc>
        <w:tc>
          <w:tcPr>
            <w:tcW w:w="1701" w:type="dxa"/>
          </w:tcPr>
          <w:p w14:paraId="6347F682"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0.036</w:t>
            </w:r>
          </w:p>
        </w:tc>
        <w:tc>
          <w:tcPr>
            <w:tcW w:w="2268" w:type="dxa"/>
          </w:tcPr>
          <w:p w14:paraId="5AC8D23C"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0.000</w:t>
            </w:r>
          </w:p>
        </w:tc>
        <w:tc>
          <w:tcPr>
            <w:tcW w:w="2123" w:type="dxa"/>
          </w:tcPr>
          <w:p w14:paraId="65362F0C"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0.009</w:t>
            </w:r>
          </w:p>
        </w:tc>
      </w:tr>
      <w:tr w:rsidR="00696BD9" w:rsidRPr="003230B7" w14:paraId="76A21CE2" w14:textId="77777777" w:rsidTr="00696BD9">
        <w:trPr>
          <w:jc w:val="center"/>
        </w:trPr>
        <w:tc>
          <w:tcPr>
            <w:tcW w:w="2322" w:type="dxa"/>
          </w:tcPr>
          <w:p w14:paraId="2703574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helpful_votes</w:t>
            </w:r>
          </w:p>
        </w:tc>
        <w:tc>
          <w:tcPr>
            <w:tcW w:w="1701" w:type="dxa"/>
          </w:tcPr>
          <w:p w14:paraId="4638501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0.041</w:t>
            </w:r>
          </w:p>
        </w:tc>
        <w:tc>
          <w:tcPr>
            <w:tcW w:w="2268" w:type="dxa"/>
          </w:tcPr>
          <w:p w14:paraId="7964F0D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0.038</w:t>
            </w:r>
          </w:p>
        </w:tc>
        <w:tc>
          <w:tcPr>
            <w:tcW w:w="2123" w:type="dxa"/>
          </w:tcPr>
          <w:p w14:paraId="3077952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0.044</w:t>
            </w:r>
          </w:p>
        </w:tc>
      </w:tr>
      <w:tr w:rsidR="00696BD9" w:rsidRPr="003230B7" w14:paraId="4F5B779B" w14:textId="77777777" w:rsidTr="00696BD9">
        <w:trPr>
          <w:jc w:val="center"/>
        </w:trPr>
        <w:tc>
          <w:tcPr>
            <w:tcW w:w="2322" w:type="dxa"/>
          </w:tcPr>
          <w:p w14:paraId="443B05E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total_votes</w:t>
            </w:r>
          </w:p>
        </w:tc>
        <w:tc>
          <w:tcPr>
            <w:tcW w:w="1701" w:type="dxa"/>
          </w:tcPr>
          <w:p w14:paraId="275D8BA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0.138</w:t>
            </w:r>
          </w:p>
        </w:tc>
        <w:tc>
          <w:tcPr>
            <w:tcW w:w="2268" w:type="dxa"/>
          </w:tcPr>
          <w:p w14:paraId="4AC2D29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0.122</w:t>
            </w:r>
          </w:p>
        </w:tc>
        <w:tc>
          <w:tcPr>
            <w:tcW w:w="2123" w:type="dxa"/>
          </w:tcPr>
          <w:p w14:paraId="2F14E32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0.139</w:t>
            </w:r>
          </w:p>
        </w:tc>
      </w:tr>
      <w:tr w:rsidR="00696BD9" w:rsidRPr="003230B7" w14:paraId="56B50502" w14:textId="77777777" w:rsidTr="00696BD9">
        <w:trPr>
          <w:jc w:val="center"/>
        </w:trPr>
        <w:tc>
          <w:tcPr>
            <w:tcW w:w="2322" w:type="dxa"/>
          </w:tcPr>
          <w:p w14:paraId="03085BB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vine</w:t>
            </w:r>
          </w:p>
        </w:tc>
        <w:tc>
          <w:tcPr>
            <w:tcW w:w="1701" w:type="dxa"/>
          </w:tcPr>
          <w:p w14:paraId="72B420B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268" w:type="dxa"/>
          </w:tcPr>
          <w:p w14:paraId="03593D5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1193306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0.004</w:t>
            </w:r>
          </w:p>
        </w:tc>
      </w:tr>
      <w:tr w:rsidR="00696BD9" w:rsidRPr="003230B7" w14:paraId="736E2984" w14:textId="77777777" w:rsidTr="00696BD9">
        <w:trPr>
          <w:jc w:val="center"/>
        </w:trPr>
        <w:tc>
          <w:tcPr>
            <w:tcW w:w="2322" w:type="dxa"/>
          </w:tcPr>
          <w:p w14:paraId="798E07E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verified_purchase</w:t>
            </w:r>
          </w:p>
        </w:tc>
        <w:tc>
          <w:tcPr>
            <w:tcW w:w="1701" w:type="dxa"/>
          </w:tcPr>
          <w:p w14:paraId="58D1EB2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268" w:type="dxa"/>
          </w:tcPr>
          <w:p w14:paraId="083726E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123" w:type="dxa"/>
          </w:tcPr>
          <w:p w14:paraId="46DBA5A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0.025</w:t>
            </w:r>
          </w:p>
        </w:tc>
      </w:tr>
      <w:tr w:rsidR="00696BD9" w:rsidRPr="003230B7" w14:paraId="75956E1D" w14:textId="77777777" w:rsidTr="00696BD9">
        <w:trPr>
          <w:jc w:val="center"/>
        </w:trPr>
        <w:tc>
          <w:tcPr>
            <w:tcW w:w="2322" w:type="dxa"/>
          </w:tcPr>
          <w:p w14:paraId="643B9BD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review_body</w:t>
            </w:r>
          </w:p>
        </w:tc>
        <w:tc>
          <w:tcPr>
            <w:tcW w:w="1701" w:type="dxa"/>
          </w:tcPr>
          <w:p w14:paraId="5DD6A71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0.223</w:t>
            </w:r>
          </w:p>
        </w:tc>
        <w:tc>
          <w:tcPr>
            <w:tcW w:w="2268" w:type="dxa"/>
          </w:tcPr>
          <w:p w14:paraId="0ED47C8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0.329</w:t>
            </w:r>
          </w:p>
        </w:tc>
        <w:tc>
          <w:tcPr>
            <w:tcW w:w="2123" w:type="dxa"/>
          </w:tcPr>
          <w:p w14:paraId="08BA7E8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0.285</w:t>
            </w:r>
          </w:p>
        </w:tc>
      </w:tr>
      <w:tr w:rsidR="00696BD9" w:rsidRPr="003230B7" w14:paraId="6E783BCD" w14:textId="77777777" w:rsidTr="00696BD9">
        <w:trPr>
          <w:jc w:val="center"/>
        </w:trPr>
        <w:tc>
          <w:tcPr>
            <w:tcW w:w="2322" w:type="dxa"/>
          </w:tcPr>
          <w:p w14:paraId="00AE43A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review_date</w:t>
            </w:r>
          </w:p>
        </w:tc>
        <w:tc>
          <w:tcPr>
            <w:tcW w:w="1701" w:type="dxa"/>
          </w:tcPr>
          <w:p w14:paraId="38660D8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0.200</w:t>
            </w:r>
          </w:p>
        </w:tc>
        <w:tc>
          <w:tcPr>
            <w:tcW w:w="2268" w:type="dxa"/>
          </w:tcPr>
          <w:p w14:paraId="3E22905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0.213</w:t>
            </w:r>
          </w:p>
        </w:tc>
        <w:tc>
          <w:tcPr>
            <w:tcW w:w="2123" w:type="dxa"/>
          </w:tcPr>
          <w:p w14:paraId="4F0784A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0.201</w:t>
            </w:r>
          </w:p>
        </w:tc>
      </w:tr>
      <w:tr w:rsidR="00696BD9" w:rsidRPr="003230B7" w14:paraId="739145C5" w14:textId="77777777" w:rsidTr="00696BD9">
        <w:trPr>
          <w:jc w:val="center"/>
        </w:trPr>
        <w:tc>
          <w:tcPr>
            <w:tcW w:w="2322" w:type="dxa"/>
          </w:tcPr>
          <w:p w14:paraId="159B187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year</w:t>
            </w:r>
          </w:p>
        </w:tc>
        <w:tc>
          <w:tcPr>
            <w:tcW w:w="1701" w:type="dxa"/>
          </w:tcPr>
          <w:p w14:paraId="7A0663C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0.003</w:t>
            </w:r>
          </w:p>
        </w:tc>
        <w:tc>
          <w:tcPr>
            <w:tcW w:w="2268" w:type="dxa"/>
          </w:tcPr>
          <w:p w14:paraId="622E74E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2B4790F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5FC91826" w14:textId="77777777" w:rsidTr="00696BD9">
        <w:trPr>
          <w:jc w:val="center"/>
        </w:trPr>
        <w:tc>
          <w:tcPr>
            <w:tcW w:w="2322" w:type="dxa"/>
          </w:tcPr>
          <w:p w14:paraId="272E81F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lastRenderedPageBreak/>
              <w:t>month</w:t>
            </w:r>
          </w:p>
        </w:tc>
        <w:tc>
          <w:tcPr>
            <w:tcW w:w="1701" w:type="dxa"/>
          </w:tcPr>
          <w:p w14:paraId="3E3BB94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0.053</w:t>
            </w:r>
          </w:p>
        </w:tc>
        <w:tc>
          <w:tcPr>
            <w:tcW w:w="2268" w:type="dxa"/>
          </w:tcPr>
          <w:p w14:paraId="143F40D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0.081</w:t>
            </w:r>
          </w:p>
        </w:tc>
        <w:tc>
          <w:tcPr>
            <w:tcW w:w="2123" w:type="dxa"/>
          </w:tcPr>
          <w:p w14:paraId="59A666F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0.055</w:t>
            </w:r>
          </w:p>
        </w:tc>
      </w:tr>
      <w:tr w:rsidR="00696BD9" w:rsidRPr="003230B7" w14:paraId="0C46C481" w14:textId="77777777" w:rsidTr="00696BD9">
        <w:trPr>
          <w:jc w:val="center"/>
        </w:trPr>
        <w:tc>
          <w:tcPr>
            <w:tcW w:w="2322" w:type="dxa"/>
            <w:tcBorders>
              <w:bottom w:val="thickThinSmallGap" w:sz="24" w:space="0" w:color="auto"/>
            </w:tcBorders>
          </w:tcPr>
          <w:p w14:paraId="40B064C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rate</w:t>
            </w:r>
          </w:p>
        </w:tc>
        <w:tc>
          <w:tcPr>
            <w:tcW w:w="1701" w:type="dxa"/>
            <w:tcBorders>
              <w:bottom w:val="thickThinSmallGap" w:sz="24" w:space="0" w:color="auto"/>
            </w:tcBorders>
          </w:tcPr>
          <w:p w14:paraId="4A16697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0.274</w:t>
            </w:r>
          </w:p>
        </w:tc>
        <w:tc>
          <w:tcPr>
            <w:tcW w:w="2268" w:type="dxa"/>
            <w:tcBorders>
              <w:bottom w:val="thickThinSmallGap" w:sz="24" w:space="0" w:color="auto"/>
            </w:tcBorders>
          </w:tcPr>
          <w:p w14:paraId="58D84E1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0.184</w:t>
            </w:r>
          </w:p>
        </w:tc>
        <w:tc>
          <w:tcPr>
            <w:tcW w:w="2123" w:type="dxa"/>
            <w:tcBorders>
              <w:bottom w:val="thickThinSmallGap" w:sz="24" w:space="0" w:color="auto"/>
            </w:tcBorders>
          </w:tcPr>
          <w:p w14:paraId="7D38EF7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0.233</w:t>
            </w:r>
          </w:p>
        </w:tc>
      </w:tr>
    </w:tbl>
    <w:p w14:paraId="11ED457C" w14:textId="77777777" w:rsidR="00696BD9" w:rsidRPr="003230B7" w:rsidRDefault="00696BD9" w:rsidP="00696BD9">
      <w:pPr>
        <w:ind w:firstLineChars="200" w:firstLine="480"/>
        <w:rPr>
          <w:sz w:val="24"/>
          <w:szCs w:val="24"/>
        </w:rPr>
      </w:pPr>
      <w:r w:rsidRPr="003230B7">
        <w:rPr>
          <w:sz w:val="24"/>
          <w:szCs w:val="24"/>
        </w:rPr>
        <w:t>The values in the table are the relative weights of each feature. We can see that the weights of customer_ID and review_ID in the three data sets are all 0, indicating that they are not helpful for the market analysis of sunshine company, only exist as identifiers, and have no impact on the results. Secondly, we can see that the weights of review_body, rate, review_date and total_votes are relatively high, and to prove that they are very important for the rating of a product. Therefore, for sunshine company, we should focus on the above four aspects to achieve success.</w:t>
      </w:r>
    </w:p>
    <w:p w14:paraId="568F5780" w14:textId="77777777" w:rsidR="00696BD9" w:rsidRPr="003230B7" w:rsidRDefault="00696BD9" w:rsidP="00696BD9">
      <w:pPr>
        <w:rPr>
          <w:b/>
          <w:bCs/>
          <w:sz w:val="28"/>
          <w:szCs w:val="28"/>
        </w:rPr>
      </w:pPr>
      <w:r w:rsidRPr="003230B7">
        <w:rPr>
          <w:b/>
          <w:bCs/>
          <w:sz w:val="28"/>
          <w:szCs w:val="28"/>
        </w:rPr>
        <w:t xml:space="preserve">5.3 The Solution </w:t>
      </w:r>
      <w:r w:rsidRPr="003230B7">
        <w:rPr>
          <w:rFonts w:hint="eastAsia"/>
          <w:b/>
          <w:bCs/>
          <w:sz w:val="28"/>
          <w:szCs w:val="28"/>
        </w:rPr>
        <w:t>for</w:t>
      </w:r>
      <w:r w:rsidRPr="003230B7">
        <w:rPr>
          <w:b/>
          <w:bCs/>
          <w:sz w:val="28"/>
          <w:szCs w:val="28"/>
        </w:rPr>
        <w:t xml:space="preserve"> Task A</w:t>
      </w:r>
    </w:p>
    <w:p w14:paraId="541C9ED8" w14:textId="77777777" w:rsidR="00696BD9" w:rsidRPr="003230B7" w:rsidRDefault="00696BD9" w:rsidP="00696BD9">
      <w:pPr>
        <w:ind w:firstLineChars="200" w:firstLine="480"/>
        <w:rPr>
          <w:sz w:val="24"/>
          <w:szCs w:val="24"/>
        </w:rPr>
      </w:pPr>
      <w:r w:rsidRPr="003230B7">
        <w:rPr>
          <w:sz w:val="24"/>
          <w:szCs w:val="24"/>
        </w:rPr>
        <w:t>Once the products of sunshine company are sold, the model of the first question will be used to predict the user rating. If the prediction rating is consistent with the actual rating of the user and the rating is good, the importance of the first question will be used to analyze the success of the products, and the successful aspects will be done to the end to ensure that the product reputation does not decline. If the rating is poor, the importance will also be used to analyze the aspects of the products that are not enough, Next, we should focus on improving the product disadvantage and realizing the reversal. If it is inconsistent with the predicted rating and the actual rating of users, we should analyze whether these users are false users or malicious users, so as to deal with these users in a targeted way and ensure the normal sales market</w:t>
      </w:r>
      <w:r w:rsidRPr="003230B7">
        <w:rPr>
          <w:rFonts w:hint="eastAsia"/>
          <w:sz w:val="24"/>
          <w:szCs w:val="24"/>
        </w:rPr>
        <w:t>。</w:t>
      </w:r>
    </w:p>
    <w:p w14:paraId="69069A09" w14:textId="77777777" w:rsidR="00696BD9" w:rsidRPr="003230B7" w:rsidRDefault="00696BD9" w:rsidP="00696BD9">
      <w:pPr>
        <w:rPr>
          <w:b/>
          <w:bCs/>
          <w:sz w:val="28"/>
          <w:szCs w:val="28"/>
        </w:rPr>
      </w:pPr>
      <w:r w:rsidRPr="003230B7">
        <w:rPr>
          <w:rFonts w:hint="eastAsia"/>
          <w:b/>
          <w:bCs/>
          <w:sz w:val="28"/>
          <w:szCs w:val="28"/>
        </w:rPr>
        <w:t>5.4</w:t>
      </w:r>
      <w:r w:rsidRPr="003230B7">
        <w:rPr>
          <w:b/>
          <w:bCs/>
          <w:sz w:val="28"/>
          <w:szCs w:val="28"/>
        </w:rPr>
        <w:t xml:space="preserve"> </w:t>
      </w:r>
      <w:r w:rsidRPr="003230B7">
        <w:rPr>
          <w:rFonts w:hint="eastAsia"/>
          <w:b/>
          <w:bCs/>
          <w:sz w:val="28"/>
          <w:szCs w:val="28"/>
        </w:rPr>
        <w:t>Task</w:t>
      </w:r>
      <w:r w:rsidRPr="003230B7">
        <w:rPr>
          <w:b/>
          <w:bCs/>
          <w:sz w:val="28"/>
          <w:szCs w:val="28"/>
        </w:rPr>
        <w:t xml:space="preserve"> </w:t>
      </w:r>
      <w:r w:rsidRPr="003230B7">
        <w:rPr>
          <w:rFonts w:hint="eastAsia"/>
          <w:b/>
          <w:bCs/>
          <w:sz w:val="28"/>
          <w:szCs w:val="28"/>
        </w:rPr>
        <w:t>B</w:t>
      </w:r>
      <w:r w:rsidRPr="003230B7">
        <w:rPr>
          <w:rFonts w:hint="eastAsia"/>
          <w:b/>
          <w:bCs/>
          <w:sz w:val="28"/>
          <w:szCs w:val="28"/>
        </w:rPr>
        <w:t>——</w:t>
      </w:r>
      <w:r w:rsidRPr="003230B7">
        <w:rPr>
          <w:b/>
          <w:bCs/>
          <w:sz w:val="28"/>
          <w:szCs w:val="28"/>
        </w:rPr>
        <w:t>Entropy Weight Model</w:t>
      </w:r>
    </w:p>
    <w:p w14:paraId="3D5035BE" w14:textId="77777777" w:rsidR="00696BD9" w:rsidRPr="00CA4839" w:rsidRDefault="00696BD9" w:rsidP="00696BD9">
      <w:pPr>
        <w:rPr>
          <w:b/>
          <w:bCs/>
          <w:sz w:val="28"/>
          <w:szCs w:val="28"/>
        </w:rPr>
      </w:pPr>
      <w:r w:rsidRPr="003230B7">
        <w:rPr>
          <w:rFonts w:hint="eastAsia"/>
          <w:b/>
          <w:bCs/>
          <w:sz w:val="28"/>
          <w:szCs w:val="28"/>
        </w:rPr>
        <w:t xml:space="preserve">5.4.1 </w:t>
      </w:r>
      <w:r w:rsidRPr="003230B7">
        <w:rPr>
          <w:b/>
          <w:bCs/>
          <w:sz w:val="28"/>
          <w:szCs w:val="28"/>
        </w:rPr>
        <w:t>Model Building</w:t>
      </w:r>
    </w:p>
    <w:p w14:paraId="492A9822" w14:textId="77777777" w:rsidR="00696BD9" w:rsidRPr="003230B7" w:rsidRDefault="00696BD9" w:rsidP="00696BD9">
      <w:pPr>
        <w:ind w:firstLineChars="200" w:firstLine="480"/>
        <w:rPr>
          <w:sz w:val="24"/>
          <w:szCs w:val="24"/>
        </w:rPr>
      </w:pPr>
      <w:r w:rsidRPr="003230B7">
        <w:rPr>
          <w:sz w:val="24"/>
          <w:szCs w:val="24"/>
        </w:rPr>
        <w:t>For the three data sets provided, this paper uses the previous results of emotional analysis, combined with rating data, uses information entropy to determine the weight of the two, and finally gets the score of each evaluation, using the score to analyze the time pattern.</w:t>
      </w:r>
    </w:p>
    <w:p w14:paraId="021B2F97" w14:textId="77777777" w:rsidR="00696BD9" w:rsidRPr="003230B7" w:rsidRDefault="00696BD9" w:rsidP="00696BD9">
      <w:pPr>
        <w:ind w:firstLine="420"/>
        <w:rPr>
          <w:sz w:val="24"/>
          <w:szCs w:val="24"/>
        </w:rPr>
      </w:pPr>
      <w:r w:rsidRPr="003230B7">
        <w:rPr>
          <w:sz w:val="24"/>
          <w:szCs w:val="24"/>
        </w:rPr>
        <w:t>Information entropy has three properties: monotonicity, nonnegativity and accumulation</w:t>
      </w:r>
      <w:r w:rsidRPr="003230B7">
        <w:rPr>
          <w:rFonts w:hint="eastAsia"/>
          <w:sz w:val="24"/>
          <w:szCs w:val="24"/>
        </w:rPr>
        <w:t>：</w:t>
      </w:r>
    </w:p>
    <w:p w14:paraId="67FD6229" w14:textId="77777777" w:rsidR="00696BD9" w:rsidRPr="003230B7" w:rsidRDefault="00696BD9" w:rsidP="00696BD9">
      <w:pPr>
        <w:ind w:firstLineChars="200" w:firstLine="480"/>
        <w:rPr>
          <w:sz w:val="24"/>
          <w:szCs w:val="24"/>
        </w:rPr>
      </w:pPr>
      <w:r w:rsidRPr="003230B7">
        <w:rPr>
          <w:sz w:val="24"/>
          <w:szCs w:val="24"/>
        </w:rPr>
        <w:t>1. Monotonicity: the higher the probability of occurrence, the lower the amount of information it carries;</w:t>
      </w:r>
    </w:p>
    <w:p w14:paraId="7EABA279" w14:textId="77777777" w:rsidR="00696BD9" w:rsidRPr="003230B7" w:rsidRDefault="00696BD9" w:rsidP="00696BD9">
      <w:pPr>
        <w:ind w:firstLineChars="200" w:firstLine="480"/>
        <w:rPr>
          <w:sz w:val="24"/>
          <w:szCs w:val="24"/>
        </w:rPr>
      </w:pPr>
      <w:r w:rsidRPr="003230B7">
        <w:rPr>
          <w:sz w:val="24"/>
          <w:szCs w:val="24"/>
        </w:rPr>
        <w:t>2. Non negativity: information entropy can be regarded as a kind of breadth, and non negativity is a reasonable necessity;</w:t>
      </w:r>
    </w:p>
    <w:p w14:paraId="1984FC29" w14:textId="77777777" w:rsidR="00696BD9" w:rsidRPr="003230B7" w:rsidRDefault="00696BD9" w:rsidP="00696BD9">
      <w:pPr>
        <w:ind w:firstLineChars="200" w:firstLine="480"/>
        <w:rPr>
          <w:sz w:val="24"/>
          <w:szCs w:val="24"/>
        </w:rPr>
      </w:pPr>
      <w:r w:rsidRPr="003230B7">
        <w:rPr>
          <w:sz w:val="24"/>
          <w:szCs w:val="24"/>
        </w:rPr>
        <w:t>3. Accumulation: that is, the measurement of the total uncertainty of multiple random events occurring at the same time can be expressed as the sum of the measurement of the uncertainty of each event, which is also a reflection of the breadth.</w:t>
      </w:r>
    </w:p>
    <w:p w14:paraId="1DCA82A5" w14:textId="77777777" w:rsidR="00696BD9" w:rsidRPr="003230B7" w:rsidRDefault="00696BD9" w:rsidP="00696BD9">
      <w:pPr>
        <w:ind w:firstLineChars="200" w:firstLine="480"/>
        <w:rPr>
          <w:sz w:val="24"/>
          <w:szCs w:val="24"/>
        </w:rPr>
      </w:pPr>
      <w:r w:rsidRPr="003230B7">
        <w:rPr>
          <w:sz w:val="24"/>
          <w:szCs w:val="24"/>
        </w:rPr>
        <w:t>Assume that the user's rating and evaluation of goods are the sum of two events, and they are expected to be independent, the probability of their simultaneous occurrence is</w:t>
      </w:r>
    </w:p>
    <w:p w14:paraId="7D02ADEF" w14:textId="77777777" w:rsidR="00696BD9" w:rsidRPr="003230B7" w:rsidRDefault="00696BD9" w:rsidP="00696BD9">
      <w:pPr>
        <w:ind w:firstLineChars="200" w:firstLine="420"/>
        <w:jc w:val="center"/>
        <w:rPr>
          <w:rFonts w:ascii="宋体" w:hAnsi="宋体"/>
          <w:sz w:val="24"/>
          <w:szCs w:val="24"/>
        </w:rPr>
      </w:pPr>
      <w:r w:rsidRPr="003230B7">
        <w:rPr>
          <w:rFonts w:ascii="Calibri" w:hAnsi="Calibri"/>
          <w:position w:val="-14"/>
        </w:rPr>
        <w:object w:dxaOrig="4236" w:dyaOrig="387" w14:anchorId="79F72235">
          <v:shape id="_x0000_i1065" type="#_x0000_t75" style="width:211.95pt;height:19pt" o:ole="">
            <v:imagedata r:id="rId42" o:title=""/>
          </v:shape>
          <o:OLEObject Type="Embed" ProgID="Equation.AxMath" ShapeID="_x0000_i1065" DrawAspect="Content" ObjectID="_1645317610" r:id="rId96"/>
        </w:object>
      </w:r>
    </w:p>
    <w:p w14:paraId="6AD79A4A" w14:textId="77777777" w:rsidR="00696BD9" w:rsidRPr="003230B7" w:rsidRDefault="00696BD9" w:rsidP="00696BD9">
      <w:pPr>
        <w:rPr>
          <w:rFonts w:ascii="宋体" w:hAnsi="宋体"/>
          <w:sz w:val="24"/>
          <w:szCs w:val="24"/>
        </w:rPr>
      </w:pPr>
      <w:r w:rsidRPr="003230B7">
        <w:rPr>
          <w:sz w:val="24"/>
          <w:szCs w:val="24"/>
        </w:rPr>
        <w:t>According to the accumulation</w:t>
      </w:r>
      <w:r w:rsidRPr="003230B7">
        <w:rPr>
          <w:sz w:val="24"/>
          <w:szCs w:val="24"/>
        </w:rPr>
        <w:t>，</w:t>
      </w:r>
      <w:r w:rsidRPr="003230B7">
        <w:rPr>
          <w:sz w:val="24"/>
          <w:szCs w:val="24"/>
        </w:rPr>
        <w:t>we can infer that</w:t>
      </w:r>
    </w:p>
    <w:p w14:paraId="6C46FB72" w14:textId="77777777" w:rsidR="00696BD9" w:rsidRPr="003230B7" w:rsidRDefault="00696BD9" w:rsidP="00696BD9">
      <w:pPr>
        <w:ind w:firstLine="420"/>
        <w:jc w:val="center"/>
        <w:rPr>
          <w:rFonts w:ascii="宋体" w:hAnsi="宋体"/>
          <w:sz w:val="24"/>
          <w:szCs w:val="24"/>
        </w:rPr>
      </w:pPr>
      <w:r w:rsidRPr="003230B7">
        <w:rPr>
          <w:rFonts w:ascii="Calibri" w:hAnsi="Calibri"/>
          <w:position w:val="-13"/>
        </w:rPr>
        <w:object w:dxaOrig="8896" w:dyaOrig="386" w14:anchorId="18E84BAF">
          <v:shape id="_x0000_i1066" type="#_x0000_t75" style="width:377.3pt;height:16.7pt" o:ole="">
            <v:imagedata r:id="rId44" o:title=""/>
          </v:shape>
          <o:OLEObject Type="Embed" ProgID="Equation.AxMath" ShapeID="_x0000_i1066" DrawAspect="Content" ObjectID="_1645317611" r:id="rId97"/>
        </w:object>
      </w:r>
    </w:p>
    <w:p w14:paraId="7A293A46" w14:textId="77777777" w:rsidR="00696BD9" w:rsidRPr="003230B7" w:rsidRDefault="00696BD9" w:rsidP="00696BD9">
      <w:pPr>
        <w:ind w:firstLineChars="200" w:firstLine="480"/>
        <w:rPr>
          <w:sz w:val="24"/>
          <w:szCs w:val="24"/>
        </w:rPr>
      </w:pPr>
      <w:r w:rsidRPr="003230B7">
        <w:rPr>
          <w:sz w:val="24"/>
          <w:szCs w:val="24"/>
        </w:rPr>
        <w:lastRenderedPageBreak/>
        <w:t>If the sum of the product function value of two variables is equal to the sum of the function value of two variables, it should be a logarithmic function. Considering that the probability is less than or equal to 1, it is less than 0 after taking the logarithm. Considering the second property of information entropy, it is necessary to add a negative sign in the front. Finally, the definition of information entropy given by Claude Shannon, the father of reference information theory, has the formula of information entropy as follows</w:t>
      </w:r>
      <w:r w:rsidRPr="003230B7">
        <w:rPr>
          <w:rFonts w:hint="eastAsia"/>
          <w:sz w:val="24"/>
          <w:szCs w:val="24"/>
        </w:rPr>
        <w:t>.</w:t>
      </w:r>
    </w:p>
    <w:p w14:paraId="1AAD84FF" w14:textId="77777777" w:rsidR="00696BD9" w:rsidRPr="003230B7" w:rsidRDefault="00696BD9" w:rsidP="00696BD9">
      <w:pPr>
        <w:jc w:val="center"/>
        <w:rPr>
          <w:rFonts w:ascii="微软雅黑" w:eastAsia="微软雅黑" w:hAnsi="微软雅黑"/>
          <w:sz w:val="24"/>
          <w:szCs w:val="24"/>
        </w:rPr>
      </w:pPr>
      <w:r w:rsidRPr="003230B7">
        <w:rPr>
          <w:rFonts w:ascii="Calibri" w:hAnsi="Calibri"/>
          <w:position w:val="-31"/>
        </w:rPr>
        <w:object w:dxaOrig="3113" w:dyaOrig="602" w14:anchorId="22AC38F1">
          <v:shape id="_x0000_i1067" type="#_x0000_t75" style="width:155.5pt;height:29.95pt" o:ole="">
            <v:imagedata r:id="rId46" o:title=""/>
          </v:shape>
          <o:OLEObject Type="Embed" ProgID="Equation.AxMath" ShapeID="_x0000_i1067" DrawAspect="Content" ObjectID="_1645317612" r:id="rId98"/>
        </w:object>
      </w:r>
    </w:p>
    <w:p w14:paraId="0DD3DDF7" w14:textId="77777777" w:rsidR="00696BD9" w:rsidRPr="003230B7" w:rsidRDefault="00696BD9" w:rsidP="00696BD9">
      <w:pPr>
        <w:ind w:firstLineChars="200" w:firstLine="480"/>
        <w:rPr>
          <w:sz w:val="24"/>
          <w:szCs w:val="24"/>
        </w:rPr>
      </w:pPr>
      <w:r w:rsidRPr="003230B7">
        <w:rPr>
          <w:sz w:val="24"/>
          <w:szCs w:val="24"/>
        </w:rPr>
        <w:t>Take the data after emotional analysis as evaluation data and star rating as rating data, and finally calculate the product comprehensive score as follows.</w:t>
      </w:r>
    </w:p>
    <w:p w14:paraId="13F71078" w14:textId="77777777" w:rsidR="00696BD9" w:rsidRPr="003230B7" w:rsidRDefault="00696BD9" w:rsidP="00696BD9">
      <w:pPr>
        <w:ind w:firstLine="420"/>
        <w:jc w:val="center"/>
        <w:rPr>
          <w:rFonts w:ascii="宋体" w:hAnsi="宋体"/>
          <w:sz w:val="24"/>
          <w:szCs w:val="24"/>
        </w:rPr>
      </w:pPr>
      <w:r w:rsidRPr="003230B7">
        <w:rPr>
          <w:rFonts w:ascii="Calibri" w:hAnsi="Calibri"/>
          <w:position w:val="-11"/>
        </w:rPr>
        <w:object w:dxaOrig="4401" w:dyaOrig="357" w14:anchorId="44112A27">
          <v:shape id="_x0000_i1068" type="#_x0000_t75" style="width:220.05pt;height:17.3pt" o:ole="">
            <v:imagedata r:id="rId48" o:title=""/>
          </v:shape>
          <o:OLEObject Type="Embed" ProgID="Equation.AxMath" ShapeID="_x0000_i1068" DrawAspect="Content" ObjectID="_1645317613" r:id="rId99"/>
        </w:object>
      </w:r>
    </w:p>
    <w:p w14:paraId="083F86DE" w14:textId="77777777" w:rsidR="00696BD9" w:rsidRPr="003230B7" w:rsidRDefault="00696BD9" w:rsidP="00696BD9">
      <w:pPr>
        <w:ind w:firstLineChars="200" w:firstLine="480"/>
        <w:rPr>
          <w:sz w:val="24"/>
          <w:szCs w:val="24"/>
        </w:rPr>
      </w:pPr>
      <w:r w:rsidRPr="003230B7">
        <w:rPr>
          <w:sz w:val="24"/>
          <w:szCs w:val="24"/>
        </w:rPr>
        <w:t>Emotion score is the score of review_body sentiment analysis, and starrating is the rating of users. A and B calculate the information entropy weight of the two by using the information entropy formula, and calculate the weight values of the three data sets respectively, as shown in table 7:</w:t>
      </w:r>
    </w:p>
    <w:p w14:paraId="082599C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7:</w:t>
      </w:r>
      <w:r w:rsidRPr="003230B7">
        <w:rPr>
          <w:rFonts w:ascii="Calibri" w:hAnsi="Calibri"/>
        </w:rPr>
        <w:t xml:space="preserve"> </w:t>
      </w:r>
      <w:r w:rsidRPr="003230B7">
        <w:rPr>
          <w:sz w:val="24"/>
          <w:szCs w:val="24"/>
        </w:rPr>
        <w:t>Information entropy weight</w:t>
      </w:r>
    </w:p>
    <w:tbl>
      <w:tblPr>
        <w:tblStyle w:val="22"/>
        <w:tblW w:w="82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694"/>
        <w:gridCol w:w="2731"/>
      </w:tblGrid>
      <w:tr w:rsidR="00696BD9" w:rsidRPr="003230B7" w14:paraId="7B3CFEEF" w14:textId="77777777" w:rsidTr="00696BD9">
        <w:trPr>
          <w:jc w:val="center"/>
        </w:trPr>
        <w:tc>
          <w:tcPr>
            <w:tcW w:w="2789" w:type="dxa"/>
            <w:tcBorders>
              <w:top w:val="thinThickSmallGap" w:sz="24" w:space="0" w:color="auto"/>
              <w:bottom w:val="single" w:sz="4" w:space="0" w:color="auto"/>
            </w:tcBorders>
          </w:tcPr>
          <w:p w14:paraId="2588A0A3" w14:textId="77777777" w:rsidR="00696BD9" w:rsidRPr="003230B7" w:rsidRDefault="00696BD9" w:rsidP="00696BD9">
            <w:pPr>
              <w:jc w:val="center"/>
              <w:rPr>
                <w:rFonts w:ascii="宋体" w:eastAsia="宋体" w:hAnsi="宋体"/>
                <w:color w:val="FF0000"/>
              </w:rPr>
            </w:pPr>
          </w:p>
        </w:tc>
        <w:tc>
          <w:tcPr>
            <w:tcW w:w="2694" w:type="dxa"/>
            <w:tcBorders>
              <w:top w:val="thinThickSmallGap" w:sz="24" w:space="0" w:color="auto"/>
              <w:bottom w:val="single" w:sz="4" w:space="0" w:color="auto"/>
            </w:tcBorders>
          </w:tcPr>
          <w:p w14:paraId="05875C0B" w14:textId="77777777" w:rsidR="00696BD9" w:rsidRPr="003230B7" w:rsidRDefault="00696BD9" w:rsidP="00696BD9">
            <w:pPr>
              <w:jc w:val="center"/>
              <w:rPr>
                <w:rFonts w:ascii="宋体" w:eastAsia="宋体" w:hAnsi="宋体"/>
                <w:color w:val="FF0000"/>
              </w:rPr>
            </w:pPr>
            <w:r w:rsidRPr="003230B7">
              <w:rPr>
                <w:rFonts w:eastAsia="宋体"/>
              </w:rPr>
              <w:t>a</w:t>
            </w:r>
          </w:p>
        </w:tc>
        <w:tc>
          <w:tcPr>
            <w:tcW w:w="2731" w:type="dxa"/>
            <w:tcBorders>
              <w:top w:val="thinThickSmallGap" w:sz="24" w:space="0" w:color="auto"/>
              <w:bottom w:val="single" w:sz="4" w:space="0" w:color="auto"/>
            </w:tcBorders>
          </w:tcPr>
          <w:p w14:paraId="34E2C8C5" w14:textId="77777777" w:rsidR="00696BD9" w:rsidRPr="003230B7" w:rsidRDefault="00696BD9" w:rsidP="00696BD9">
            <w:pPr>
              <w:jc w:val="center"/>
              <w:rPr>
                <w:rFonts w:ascii="宋体" w:eastAsia="宋体" w:hAnsi="宋体"/>
                <w:color w:val="FF0000"/>
              </w:rPr>
            </w:pPr>
            <w:r w:rsidRPr="003230B7">
              <w:rPr>
                <w:rFonts w:eastAsia="宋体"/>
              </w:rPr>
              <w:t>b</w:t>
            </w:r>
          </w:p>
        </w:tc>
      </w:tr>
      <w:tr w:rsidR="00696BD9" w:rsidRPr="003230B7" w14:paraId="2D6C6BAC" w14:textId="77777777" w:rsidTr="00696BD9">
        <w:trPr>
          <w:jc w:val="center"/>
        </w:trPr>
        <w:tc>
          <w:tcPr>
            <w:tcW w:w="2789" w:type="dxa"/>
            <w:tcBorders>
              <w:top w:val="single" w:sz="4" w:space="0" w:color="auto"/>
              <w:bottom w:val="nil"/>
            </w:tcBorders>
          </w:tcPr>
          <w:p w14:paraId="6E0D2110" w14:textId="77777777" w:rsidR="00696BD9" w:rsidRPr="003230B7" w:rsidRDefault="00696BD9" w:rsidP="00696BD9">
            <w:pPr>
              <w:jc w:val="center"/>
              <w:rPr>
                <w:rFonts w:ascii="宋体" w:eastAsia="宋体" w:hAnsi="宋体"/>
                <w:color w:val="FF0000"/>
              </w:rPr>
            </w:pPr>
            <w:r w:rsidRPr="003230B7">
              <w:rPr>
                <w:rFonts w:eastAsia="宋体"/>
              </w:rPr>
              <w:t>hair_dryer</w:t>
            </w:r>
          </w:p>
        </w:tc>
        <w:tc>
          <w:tcPr>
            <w:tcW w:w="2694" w:type="dxa"/>
            <w:tcBorders>
              <w:top w:val="single" w:sz="4" w:space="0" w:color="auto"/>
              <w:bottom w:val="nil"/>
            </w:tcBorders>
          </w:tcPr>
          <w:p w14:paraId="08BA67F7" w14:textId="77777777" w:rsidR="00696BD9" w:rsidRPr="003230B7" w:rsidRDefault="00696BD9" w:rsidP="00696BD9">
            <w:pPr>
              <w:jc w:val="center"/>
              <w:rPr>
                <w:rFonts w:ascii="宋体" w:eastAsia="宋体" w:hAnsi="宋体"/>
                <w:color w:val="FF0000"/>
              </w:rPr>
            </w:pPr>
            <w:r w:rsidRPr="003230B7">
              <w:rPr>
                <w:rFonts w:eastAsia="宋体"/>
              </w:rPr>
              <w:t>0.138</w:t>
            </w:r>
          </w:p>
        </w:tc>
        <w:tc>
          <w:tcPr>
            <w:tcW w:w="2731" w:type="dxa"/>
            <w:tcBorders>
              <w:top w:val="single" w:sz="4" w:space="0" w:color="auto"/>
              <w:bottom w:val="nil"/>
            </w:tcBorders>
          </w:tcPr>
          <w:p w14:paraId="723319A9" w14:textId="77777777" w:rsidR="00696BD9" w:rsidRPr="003230B7" w:rsidRDefault="00696BD9" w:rsidP="00696BD9">
            <w:pPr>
              <w:jc w:val="center"/>
              <w:rPr>
                <w:rFonts w:ascii="宋体" w:eastAsia="宋体" w:hAnsi="宋体"/>
                <w:color w:val="FF0000"/>
              </w:rPr>
            </w:pPr>
            <w:r w:rsidRPr="003230B7">
              <w:rPr>
                <w:rFonts w:eastAsia="宋体"/>
              </w:rPr>
              <w:t>0.861</w:t>
            </w:r>
          </w:p>
        </w:tc>
      </w:tr>
      <w:tr w:rsidR="00696BD9" w:rsidRPr="003230B7" w14:paraId="1B4DC0BD" w14:textId="77777777" w:rsidTr="00696BD9">
        <w:trPr>
          <w:jc w:val="center"/>
        </w:trPr>
        <w:tc>
          <w:tcPr>
            <w:tcW w:w="2789" w:type="dxa"/>
            <w:tcBorders>
              <w:top w:val="nil"/>
            </w:tcBorders>
          </w:tcPr>
          <w:p w14:paraId="336B61F4" w14:textId="77777777" w:rsidR="00696BD9" w:rsidRPr="003230B7" w:rsidRDefault="00696BD9" w:rsidP="00696BD9">
            <w:pPr>
              <w:jc w:val="center"/>
              <w:rPr>
                <w:rFonts w:ascii="宋体" w:eastAsia="宋体" w:hAnsi="宋体"/>
                <w:color w:val="FF0000"/>
              </w:rPr>
            </w:pPr>
            <w:r w:rsidRPr="003230B7">
              <w:rPr>
                <w:rFonts w:eastAsia="宋体"/>
              </w:rPr>
              <w:t>microwave</w:t>
            </w:r>
          </w:p>
        </w:tc>
        <w:tc>
          <w:tcPr>
            <w:tcW w:w="2694" w:type="dxa"/>
            <w:tcBorders>
              <w:top w:val="nil"/>
            </w:tcBorders>
          </w:tcPr>
          <w:p w14:paraId="39999785" w14:textId="77777777" w:rsidR="00696BD9" w:rsidRPr="003230B7" w:rsidRDefault="00696BD9" w:rsidP="00696BD9">
            <w:pPr>
              <w:jc w:val="center"/>
              <w:rPr>
                <w:rFonts w:ascii="宋体" w:eastAsia="宋体" w:hAnsi="宋体"/>
                <w:color w:val="FF0000"/>
              </w:rPr>
            </w:pPr>
            <w:r w:rsidRPr="003230B7">
              <w:rPr>
                <w:rFonts w:eastAsia="宋体"/>
              </w:rPr>
              <w:t>0.069</w:t>
            </w:r>
          </w:p>
        </w:tc>
        <w:tc>
          <w:tcPr>
            <w:tcW w:w="2731" w:type="dxa"/>
            <w:tcBorders>
              <w:top w:val="nil"/>
            </w:tcBorders>
          </w:tcPr>
          <w:p w14:paraId="5456A6E7" w14:textId="77777777" w:rsidR="00696BD9" w:rsidRPr="003230B7" w:rsidRDefault="00696BD9" w:rsidP="00696BD9">
            <w:pPr>
              <w:jc w:val="center"/>
              <w:rPr>
                <w:rFonts w:ascii="宋体" w:eastAsia="宋体" w:hAnsi="宋体"/>
                <w:color w:val="FF0000"/>
              </w:rPr>
            </w:pPr>
            <w:r w:rsidRPr="003230B7">
              <w:rPr>
                <w:rFonts w:eastAsia="宋体"/>
              </w:rPr>
              <w:t>0.930</w:t>
            </w:r>
          </w:p>
        </w:tc>
      </w:tr>
      <w:tr w:rsidR="00696BD9" w:rsidRPr="003230B7" w14:paraId="428B725C" w14:textId="77777777" w:rsidTr="00696BD9">
        <w:trPr>
          <w:jc w:val="center"/>
        </w:trPr>
        <w:tc>
          <w:tcPr>
            <w:tcW w:w="2789" w:type="dxa"/>
            <w:tcBorders>
              <w:bottom w:val="thickThinSmallGap" w:sz="24" w:space="0" w:color="auto"/>
            </w:tcBorders>
          </w:tcPr>
          <w:p w14:paraId="10E7DDD1"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pacifier</w:t>
            </w:r>
          </w:p>
        </w:tc>
        <w:tc>
          <w:tcPr>
            <w:tcW w:w="2694" w:type="dxa"/>
            <w:tcBorders>
              <w:bottom w:val="thickThinSmallGap" w:sz="24" w:space="0" w:color="auto"/>
            </w:tcBorders>
          </w:tcPr>
          <w:p w14:paraId="2A355585"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0.169</w:t>
            </w:r>
          </w:p>
        </w:tc>
        <w:tc>
          <w:tcPr>
            <w:tcW w:w="2731" w:type="dxa"/>
            <w:tcBorders>
              <w:bottom w:val="thickThinSmallGap" w:sz="24" w:space="0" w:color="auto"/>
            </w:tcBorders>
          </w:tcPr>
          <w:p w14:paraId="5B1EAACD"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0.831</w:t>
            </w:r>
          </w:p>
        </w:tc>
      </w:tr>
    </w:tbl>
    <w:p w14:paraId="7AAEFEDF" w14:textId="77777777" w:rsidR="00696BD9" w:rsidRPr="003230B7" w:rsidRDefault="00696BD9" w:rsidP="00696BD9">
      <w:pPr>
        <w:spacing w:line="320" w:lineRule="exact"/>
        <w:ind w:firstLineChars="200" w:firstLine="480"/>
        <w:rPr>
          <w:sz w:val="24"/>
          <w:szCs w:val="24"/>
        </w:rPr>
      </w:pPr>
      <w:r w:rsidRPr="003230B7">
        <w:rPr>
          <w:sz w:val="24"/>
          <w:szCs w:val="24"/>
        </w:rPr>
        <w:t>Calculate the score of each product to analyze the time-based measurement mode of each data set. In this paper, the overall sales volume, favorable rate, poor rate and other data of each month are calculated by month for visual analysis.</w:t>
      </w:r>
      <w:r w:rsidRPr="003230B7">
        <w:rPr>
          <w:sz w:val="24"/>
          <w:szCs w:val="24"/>
        </w:rPr>
        <w:t>单月份整体销量</w:t>
      </w:r>
      <w:r w:rsidRPr="003230B7">
        <w:rPr>
          <w:sz w:val="24"/>
          <w:szCs w:val="24"/>
        </w:rPr>
        <w:t xml:space="preserve"> </w:t>
      </w:r>
      <w:r w:rsidRPr="003230B7">
        <w:rPr>
          <w:position w:val="-11"/>
          <w:sz w:val="24"/>
          <w:szCs w:val="24"/>
        </w:rPr>
        <w:object w:dxaOrig="575" w:dyaOrig="357" w14:anchorId="618AE146">
          <v:shape id="_x0000_i1069" type="#_x0000_t75" style="width:28.2pt;height:17.3pt" o:ole="">
            <v:imagedata r:id="rId50" o:title=""/>
          </v:shape>
          <o:OLEObject Type="Embed" ProgID="Equation.AxMath" ShapeID="_x0000_i1069" DrawAspect="Content" ObjectID="_1645317614" r:id="rId100"/>
        </w:object>
      </w:r>
      <w:r w:rsidRPr="003230B7">
        <w:rPr>
          <w:sz w:val="24"/>
          <w:szCs w:val="24"/>
        </w:rPr>
        <w:t xml:space="preserve">represents overall sales volume in a single month, </w:t>
      </w:r>
      <w:r w:rsidRPr="003230B7">
        <w:rPr>
          <w:position w:val="-11"/>
          <w:sz w:val="24"/>
          <w:szCs w:val="24"/>
        </w:rPr>
        <w:object w:dxaOrig="554" w:dyaOrig="357" w14:anchorId="27F122BB">
          <v:shape id="_x0000_i1070" type="#_x0000_t75" style="width:27.65pt;height:17.3pt" o:ole="">
            <v:imagedata r:id="rId52" o:title=""/>
          </v:shape>
          <o:OLEObject Type="Embed" ProgID="Equation.AxMath" ShapeID="_x0000_i1070" DrawAspect="Content" ObjectID="_1645317615" r:id="rId101"/>
        </w:object>
      </w:r>
      <w:r w:rsidRPr="003230B7">
        <w:rPr>
          <w:sz w:val="24"/>
          <w:szCs w:val="24"/>
        </w:rPr>
        <w:t>indicates</w:t>
      </w:r>
      <w:r w:rsidRPr="003230B7">
        <w:t xml:space="preserve"> </w:t>
      </w:r>
      <w:r w:rsidRPr="003230B7">
        <w:rPr>
          <w:sz w:val="24"/>
          <w:szCs w:val="24"/>
        </w:rPr>
        <w:t xml:space="preserve">favorable rate , </w:t>
      </w:r>
      <w:r w:rsidRPr="003230B7">
        <w:rPr>
          <w:position w:val="-11"/>
          <w:sz w:val="24"/>
          <w:szCs w:val="24"/>
        </w:rPr>
        <w:object w:dxaOrig="417" w:dyaOrig="357" w14:anchorId="68CE33C7">
          <v:shape id="_x0000_i1071" type="#_x0000_t75" style="width:20.75pt;height:17.3pt" o:ole="">
            <v:imagedata r:id="rId54" o:title=""/>
          </v:shape>
          <o:OLEObject Type="Embed" ProgID="Equation.AxMath" ShapeID="_x0000_i1071" DrawAspect="Content" ObjectID="_1645317616" r:id="rId102"/>
        </w:object>
      </w:r>
      <w:r w:rsidRPr="003230B7">
        <w:rPr>
          <w:sz w:val="24"/>
          <w:szCs w:val="24"/>
        </w:rPr>
        <w:t>indicates</w:t>
      </w:r>
      <w:r w:rsidRPr="003230B7">
        <w:t xml:space="preserve"> </w:t>
      </w:r>
      <w:r w:rsidRPr="003230B7">
        <w:rPr>
          <w:sz w:val="24"/>
          <w:szCs w:val="24"/>
        </w:rPr>
        <w:t>bad rate.</w:t>
      </w:r>
      <w:r w:rsidRPr="003230B7">
        <w:t xml:space="preserve"> </w:t>
      </w:r>
      <w:r w:rsidRPr="003230B7">
        <w:rPr>
          <w:sz w:val="24"/>
          <w:szCs w:val="24"/>
        </w:rPr>
        <w:t>The calculation formula is as follows:</w:t>
      </w:r>
    </w:p>
    <w:p w14:paraId="2674ADD8" w14:textId="77777777" w:rsidR="00696BD9" w:rsidRPr="003230B7" w:rsidRDefault="00696BD9" w:rsidP="00696BD9">
      <w:pPr>
        <w:jc w:val="center"/>
        <w:rPr>
          <w:rFonts w:ascii="微软雅黑" w:eastAsia="微软雅黑" w:hAnsi="微软雅黑"/>
          <w:sz w:val="24"/>
          <w:szCs w:val="24"/>
        </w:rPr>
      </w:pPr>
      <w:r w:rsidRPr="003230B7">
        <w:rPr>
          <w:rFonts w:ascii="Calibri" w:hAnsi="Calibri"/>
          <w:position w:val="-35"/>
        </w:rPr>
        <w:object w:dxaOrig="2284" w:dyaOrig="638" w14:anchorId="49A53CF3">
          <v:shape id="_x0000_i1072" type="#_x0000_t75" style="width:114.05pt;height:32.85pt" o:ole="">
            <v:imagedata r:id="rId56" o:title=""/>
          </v:shape>
          <o:OLEObject Type="Embed" ProgID="Equation.AxMath" ShapeID="_x0000_i1072" DrawAspect="Content" ObjectID="_1645317617" r:id="rId103"/>
        </w:object>
      </w:r>
    </w:p>
    <w:p w14:paraId="653E029F" w14:textId="77777777" w:rsidR="00696BD9" w:rsidRPr="003230B7" w:rsidRDefault="00696BD9" w:rsidP="00696BD9">
      <w:pPr>
        <w:jc w:val="center"/>
        <w:rPr>
          <w:rFonts w:ascii="宋体" w:hAnsi="宋体"/>
          <w:sz w:val="24"/>
          <w:szCs w:val="24"/>
        </w:rPr>
      </w:pPr>
      <w:r w:rsidRPr="003230B7">
        <w:rPr>
          <w:rFonts w:ascii="Calibri" w:hAnsi="Calibri"/>
          <w:position w:val="-32"/>
        </w:rPr>
        <w:object w:dxaOrig="2908" w:dyaOrig="776" w14:anchorId="63200014">
          <v:shape id="_x0000_i1073" type="#_x0000_t75" style="width:145.75pt;height:39.15pt" o:ole="">
            <v:imagedata r:id="rId58" o:title=""/>
          </v:shape>
          <o:OLEObject Type="Embed" ProgID="Equation.AxMath" ShapeID="_x0000_i1073" DrawAspect="Content" ObjectID="_1645317618" r:id="rId104"/>
        </w:object>
      </w:r>
    </w:p>
    <w:p w14:paraId="16F76EB9" w14:textId="77777777" w:rsidR="00696BD9" w:rsidRPr="003230B7" w:rsidRDefault="00696BD9" w:rsidP="00696BD9">
      <w:pPr>
        <w:jc w:val="center"/>
        <w:rPr>
          <w:rFonts w:ascii="宋体" w:hAnsi="宋体"/>
          <w:sz w:val="24"/>
          <w:szCs w:val="24"/>
        </w:rPr>
      </w:pPr>
      <w:r w:rsidRPr="003230B7">
        <w:rPr>
          <w:rFonts w:ascii="Calibri" w:hAnsi="Calibri"/>
          <w:position w:val="-32"/>
        </w:rPr>
        <w:object w:dxaOrig="2752" w:dyaOrig="776" w14:anchorId="5DAFFC3F">
          <v:shape id="_x0000_i1074" type="#_x0000_t75" style="width:137.65pt;height:39.15pt" o:ole="">
            <v:imagedata r:id="rId60" o:title=""/>
          </v:shape>
          <o:OLEObject Type="Embed" ProgID="Equation.AxMath" ShapeID="_x0000_i1074" DrawAspect="Content" ObjectID="_1645317619" r:id="rId105"/>
        </w:object>
      </w:r>
    </w:p>
    <w:p w14:paraId="2D5F6455" w14:textId="77777777" w:rsidR="00696BD9" w:rsidRPr="003230B7" w:rsidRDefault="00696BD9" w:rsidP="00696BD9">
      <w:pPr>
        <w:spacing w:line="320" w:lineRule="exact"/>
        <w:rPr>
          <w:sz w:val="24"/>
          <w:szCs w:val="24"/>
        </w:rPr>
      </w:pPr>
      <w:r w:rsidRPr="003230B7">
        <w:rPr>
          <w:position w:val="-11"/>
          <w:sz w:val="24"/>
          <w:szCs w:val="24"/>
        </w:rPr>
        <w:object w:dxaOrig="511" w:dyaOrig="357" w14:anchorId="436CD5D4">
          <v:shape id="_x0000_i1075" type="#_x0000_t75" style="width:25.35pt;height:17.3pt" o:ole="">
            <v:imagedata r:id="rId62" o:title=""/>
          </v:shape>
          <o:OLEObject Type="Embed" ProgID="Equation.AxMath" ShapeID="_x0000_i1075" DrawAspect="Content" ObjectID="_1645317620" r:id="rId106"/>
        </w:object>
      </w:r>
      <w:r w:rsidRPr="003230B7">
        <w:rPr>
          <w:sz w:val="24"/>
          <w:szCs w:val="24"/>
        </w:rPr>
        <w:t>represents a row of data,</w:t>
      </w:r>
      <w:r w:rsidRPr="003230B7">
        <w:rPr>
          <w:position w:val="-11"/>
          <w:sz w:val="24"/>
          <w:szCs w:val="24"/>
        </w:rPr>
        <w:object w:dxaOrig="499" w:dyaOrig="357" w14:anchorId="4153F0CB">
          <v:shape id="_x0000_i1076" type="#_x0000_t75" style="width:25.35pt;height:17.3pt" o:ole="">
            <v:imagedata r:id="rId64" o:title=""/>
          </v:shape>
          <o:OLEObject Type="Embed" ProgID="Equation.AxMath" ShapeID="_x0000_i1076" DrawAspect="Content" ObjectID="_1645317621" r:id="rId107"/>
        </w:object>
      </w:r>
      <w:r w:rsidRPr="003230B7">
        <w:rPr>
          <w:sz w:val="24"/>
          <w:szCs w:val="24"/>
        </w:rPr>
        <w:t>is in review_date, and</w:t>
      </w:r>
      <w:r w:rsidRPr="003230B7">
        <w:rPr>
          <w:position w:val="-11"/>
          <w:sz w:val="24"/>
          <w:szCs w:val="24"/>
        </w:rPr>
        <w:object w:dxaOrig="627" w:dyaOrig="357" w14:anchorId="4C498039">
          <v:shape id="_x0000_i1077" type="#_x0000_t75" style="width:31.7pt;height:17.3pt" o:ole="">
            <v:imagedata r:id="rId66" o:title=""/>
          </v:shape>
          <o:OLEObject Type="Embed" ProgID="Equation.AxMath" ShapeID="_x0000_i1077" DrawAspect="Content" ObjectID="_1645317622" r:id="rId108"/>
        </w:object>
      </w:r>
      <w:r w:rsidRPr="003230B7">
        <w:rPr>
          <w:sz w:val="24"/>
          <w:szCs w:val="24"/>
        </w:rPr>
        <w:t>is the score calculated by formula for each piece of data.</w:t>
      </w:r>
    </w:p>
    <w:p w14:paraId="3F98E267" w14:textId="77777777" w:rsidR="00696BD9" w:rsidRPr="003230B7" w:rsidRDefault="00696BD9" w:rsidP="00696BD9">
      <w:pPr>
        <w:rPr>
          <w:b/>
          <w:bCs/>
          <w:sz w:val="28"/>
          <w:szCs w:val="28"/>
        </w:rPr>
      </w:pPr>
      <w:r w:rsidRPr="003230B7">
        <w:rPr>
          <w:rFonts w:hint="eastAsia"/>
          <w:b/>
          <w:bCs/>
          <w:sz w:val="28"/>
          <w:szCs w:val="28"/>
        </w:rPr>
        <w:t>5.4.2</w:t>
      </w:r>
      <w:r w:rsidRPr="003230B7">
        <w:rPr>
          <w:b/>
          <w:bCs/>
          <w:sz w:val="28"/>
          <w:szCs w:val="28"/>
        </w:rPr>
        <w:t xml:space="preserve"> </w:t>
      </w:r>
      <w:r w:rsidRPr="003230B7">
        <w:rPr>
          <w:rFonts w:hint="eastAsia"/>
          <w:b/>
          <w:bCs/>
          <w:sz w:val="28"/>
          <w:szCs w:val="28"/>
        </w:rPr>
        <w:t>Result</w:t>
      </w:r>
      <w:r w:rsidRPr="003230B7">
        <w:rPr>
          <w:b/>
          <w:bCs/>
          <w:sz w:val="28"/>
          <w:szCs w:val="28"/>
        </w:rPr>
        <w:t>s</w:t>
      </w:r>
    </w:p>
    <w:p w14:paraId="673254DE" w14:textId="77777777" w:rsidR="00696BD9" w:rsidRPr="003230B7" w:rsidRDefault="00696BD9" w:rsidP="00696BD9">
      <w:pPr>
        <w:rPr>
          <w:sz w:val="24"/>
          <w:szCs w:val="24"/>
        </w:rPr>
      </w:pPr>
      <w:r w:rsidRPr="003230B7">
        <w:rPr>
          <w:sz w:val="24"/>
          <w:szCs w:val="24"/>
        </w:rPr>
        <w:t>1. Overall sales volume analysis and data selection</w:t>
      </w:r>
    </w:p>
    <w:p w14:paraId="10EEC57B" w14:textId="77777777" w:rsidR="00696BD9" w:rsidRPr="003230B7" w:rsidRDefault="00696BD9" w:rsidP="00696BD9">
      <w:pPr>
        <w:ind w:firstLineChars="200" w:firstLine="480"/>
        <w:rPr>
          <w:sz w:val="24"/>
          <w:szCs w:val="24"/>
        </w:rPr>
      </w:pPr>
      <w:r w:rsidRPr="003230B7">
        <w:rPr>
          <w:sz w:val="24"/>
          <w:szCs w:val="24"/>
        </w:rPr>
        <w:t>According to the pre-processing data, the sales figures of the three products are as follows:</w:t>
      </w:r>
    </w:p>
    <w:p w14:paraId="331ACAB0" w14:textId="77777777" w:rsidR="00696BD9" w:rsidRPr="003230B7" w:rsidRDefault="00696BD9" w:rsidP="00696BD9">
      <w:pPr>
        <w:jc w:val="center"/>
        <w:rPr>
          <w:rFonts w:ascii="宋体" w:hAnsi="宋体"/>
          <w:sz w:val="24"/>
          <w:szCs w:val="24"/>
        </w:rPr>
      </w:pPr>
      <w:r w:rsidRPr="003230B7">
        <w:rPr>
          <w:rFonts w:ascii="微软雅黑" w:eastAsia="微软雅黑" w:hAnsi="微软雅黑"/>
          <w:noProof/>
        </w:rPr>
        <w:lastRenderedPageBreak/>
        <w:drawing>
          <wp:inline distT="0" distB="0" distL="0" distR="0" wp14:anchorId="1A349911" wp14:editId="6EE0E7FB">
            <wp:extent cx="5267325" cy="2600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67325" cy="2600325"/>
                    </a:xfrm>
                    <a:prstGeom prst="rect">
                      <a:avLst/>
                    </a:prstGeom>
                  </pic:spPr>
                </pic:pic>
              </a:graphicData>
            </a:graphic>
          </wp:inline>
        </w:drawing>
      </w:r>
    </w:p>
    <w:p w14:paraId="25DE94F6" w14:textId="77777777" w:rsidR="00696BD9" w:rsidRPr="003230B7" w:rsidRDefault="00696BD9" w:rsidP="00696BD9">
      <w:pPr>
        <w:ind w:firstLineChars="200" w:firstLine="480"/>
        <w:rPr>
          <w:sz w:val="24"/>
          <w:szCs w:val="24"/>
        </w:rPr>
      </w:pPr>
      <w:r w:rsidRPr="003230B7">
        <w:rPr>
          <w:sz w:val="24"/>
          <w:szCs w:val="24"/>
        </w:rPr>
        <w:t>Due to space limitation, image is blurred, and if you want to see the clear version, please refer to the appendix. Through the image, we can know that the sales volume before 2010 is very small. Therefore, the following analysis only takes the data after January 2010 for analysis. Meanwhile, it can be seen that the overall sales volume of the three products is increasing year by year. The sales volume of microwave ovens is relatively low, and the sales volume of diapers is relatively high. The reason may be that the microwave ovens are durable products, while diapers are disposable nondurable products, and the sales volume of hair dryer is in the middle. This is related to the characteristics and uses of the products.</w:t>
      </w:r>
    </w:p>
    <w:p w14:paraId="67055EBB" w14:textId="77777777" w:rsidR="00696BD9" w:rsidRPr="003230B7" w:rsidRDefault="00696BD9" w:rsidP="00696BD9">
      <w:pPr>
        <w:rPr>
          <w:sz w:val="24"/>
          <w:szCs w:val="24"/>
        </w:rPr>
      </w:pPr>
      <w:r w:rsidRPr="003230B7">
        <w:rPr>
          <w:sz w:val="24"/>
          <w:szCs w:val="24"/>
        </w:rPr>
        <w:t>(1)The analysis of hair's time pattern</w:t>
      </w:r>
    </w:p>
    <w:p w14:paraId="54102312" w14:textId="77777777" w:rsidR="00696BD9" w:rsidRDefault="00696BD9" w:rsidP="00696BD9">
      <w:pPr>
        <w:ind w:firstLineChars="200" w:firstLine="480"/>
        <w:rPr>
          <w:sz w:val="24"/>
          <w:szCs w:val="24"/>
        </w:rPr>
      </w:pPr>
      <w:r w:rsidRPr="003230B7">
        <w:rPr>
          <w:sz w:val="24"/>
          <w:szCs w:val="24"/>
        </w:rPr>
        <w:t xml:space="preserve">Using the data after preprocessing, we get the monthly positive and negative rate of hair player as shown in Figure </w:t>
      </w:r>
      <w:r>
        <w:rPr>
          <w:sz w:val="24"/>
          <w:szCs w:val="24"/>
        </w:rPr>
        <w:t>123</w:t>
      </w:r>
      <w:r w:rsidRPr="003230B7">
        <w:rPr>
          <w:sz w:val="24"/>
          <w:szCs w:val="24"/>
        </w:rPr>
        <w:t>:</w:t>
      </w:r>
    </w:p>
    <w:p w14:paraId="0A1E3C0A" w14:textId="77777777" w:rsidR="00696BD9" w:rsidRPr="003230B7" w:rsidRDefault="00696BD9" w:rsidP="00696BD9">
      <w:pPr>
        <w:ind w:firstLineChars="200" w:firstLine="420"/>
        <w:rPr>
          <w:rFonts w:ascii="宋体" w:hAnsi="宋体"/>
          <w:sz w:val="24"/>
          <w:szCs w:val="24"/>
        </w:rPr>
      </w:pPr>
      <w:r w:rsidRPr="003230B7">
        <w:rPr>
          <w:rFonts w:ascii="微软雅黑" w:eastAsia="微软雅黑" w:hAnsi="微软雅黑"/>
          <w:noProof/>
        </w:rPr>
        <w:drawing>
          <wp:inline distT="0" distB="0" distL="0" distR="0" wp14:anchorId="45307AF9" wp14:editId="6FEA86C9">
            <wp:extent cx="5174673" cy="2760449"/>
            <wp:effectExtent l="0" t="0" r="698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9"/>
                    <a:stretch>
                      <a:fillRect/>
                    </a:stretch>
                  </pic:blipFill>
                  <pic:spPr>
                    <a:xfrm>
                      <a:off x="0" y="0"/>
                      <a:ext cx="5177562" cy="2761990"/>
                    </a:xfrm>
                    <a:prstGeom prst="rect">
                      <a:avLst/>
                    </a:prstGeom>
                  </pic:spPr>
                </pic:pic>
              </a:graphicData>
            </a:graphic>
          </wp:inline>
        </w:drawing>
      </w:r>
    </w:p>
    <w:p w14:paraId="44F1FE96" w14:textId="77777777" w:rsidR="00696BD9" w:rsidRPr="003230B7" w:rsidRDefault="00696BD9" w:rsidP="00696BD9">
      <w:pPr>
        <w:ind w:firstLineChars="200" w:firstLine="480"/>
        <w:rPr>
          <w:sz w:val="24"/>
          <w:szCs w:val="24"/>
        </w:rPr>
      </w:pPr>
      <w:r w:rsidRPr="003230B7">
        <w:rPr>
          <w:sz w:val="24"/>
          <w:szCs w:val="24"/>
        </w:rPr>
        <w:t xml:space="preserve">From the figure, we can analyze that since January 2010, the overall positive rate of the hair dryer has increased, and the overall negative rate has declined. And the positive rate has always been far higher than the negative rate. Before January 2013, the negative rate of the whole product is high, and the product quality is not objective, but after 2013, </w:t>
      </w:r>
      <w:r w:rsidRPr="003230B7">
        <w:rPr>
          <w:sz w:val="24"/>
          <w:szCs w:val="24"/>
        </w:rPr>
        <w:lastRenderedPageBreak/>
        <w:t>the positive rate of the product is basically high, It shows that the quality of hair dryer gradually rises after market baptism, and people are more comfortable to use it, but there will still be a slight fluctuation</w:t>
      </w:r>
    </w:p>
    <w:p w14:paraId="12C087C1" w14:textId="77777777" w:rsidR="00696BD9" w:rsidRPr="003230B7" w:rsidRDefault="00696BD9" w:rsidP="00696BD9">
      <w:pPr>
        <w:rPr>
          <w:sz w:val="24"/>
          <w:szCs w:val="24"/>
        </w:rPr>
      </w:pPr>
      <w:r w:rsidRPr="003230B7">
        <w:rPr>
          <w:sz w:val="24"/>
          <w:szCs w:val="24"/>
        </w:rPr>
        <w:t>(2) Analysis of time pattern of microwave</w:t>
      </w:r>
    </w:p>
    <w:p w14:paraId="7F24A09F" w14:textId="77777777" w:rsidR="00696BD9" w:rsidRDefault="00696BD9" w:rsidP="00696BD9">
      <w:pPr>
        <w:ind w:firstLineChars="200" w:firstLine="480"/>
        <w:rPr>
          <w:sz w:val="24"/>
          <w:szCs w:val="24"/>
        </w:rPr>
      </w:pPr>
      <w:r w:rsidRPr="003230B7">
        <w:rPr>
          <w:sz w:val="24"/>
          <w:szCs w:val="24"/>
        </w:rPr>
        <w:t>Using the data after preprocessing, the monthly positive and negative rates of microwave are as follows:</w:t>
      </w:r>
    </w:p>
    <w:p w14:paraId="3B32E5BA" w14:textId="77777777" w:rsidR="00696BD9" w:rsidRPr="003230B7" w:rsidRDefault="00696BD9" w:rsidP="00696BD9">
      <w:pPr>
        <w:ind w:firstLineChars="200" w:firstLine="420"/>
        <w:rPr>
          <w:rFonts w:ascii="宋体" w:hAnsi="宋体"/>
          <w:sz w:val="24"/>
          <w:szCs w:val="24"/>
        </w:rPr>
      </w:pPr>
      <w:r w:rsidRPr="003230B7">
        <w:rPr>
          <w:rFonts w:ascii="微软雅黑" w:eastAsia="微软雅黑" w:hAnsi="微软雅黑"/>
          <w:noProof/>
        </w:rPr>
        <w:drawing>
          <wp:inline distT="0" distB="0" distL="0" distR="0" wp14:anchorId="1341AF2E" wp14:editId="59EA2963">
            <wp:extent cx="5112328" cy="27271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0"/>
                    <a:stretch>
                      <a:fillRect/>
                    </a:stretch>
                  </pic:blipFill>
                  <pic:spPr>
                    <a:xfrm>
                      <a:off x="0" y="0"/>
                      <a:ext cx="5121888" cy="2732291"/>
                    </a:xfrm>
                    <a:prstGeom prst="rect">
                      <a:avLst/>
                    </a:prstGeom>
                  </pic:spPr>
                </pic:pic>
              </a:graphicData>
            </a:graphic>
          </wp:inline>
        </w:drawing>
      </w:r>
    </w:p>
    <w:p w14:paraId="2AA3F50D" w14:textId="77777777" w:rsidR="00696BD9" w:rsidRPr="003230B7" w:rsidRDefault="00696BD9" w:rsidP="00696BD9">
      <w:pPr>
        <w:ind w:firstLineChars="200" w:firstLine="480"/>
        <w:rPr>
          <w:sz w:val="24"/>
          <w:szCs w:val="24"/>
        </w:rPr>
      </w:pPr>
      <w:r w:rsidRPr="003230B7">
        <w:rPr>
          <w:sz w:val="24"/>
          <w:szCs w:val="24"/>
        </w:rPr>
        <w:t>From the figure, we can see that in the early stage when the microwave oven was put into the market, the market's poor evaluation rate of the microwave oven was slightly higher than the high evaluation rate, and the good evaluation rate of the microwave oven peaked in October 2011, and then declined; from December 2012 to October 2013, the good evaluation rate and bad evaluation rate of the microwave oven fluctuated in a certain range and were relatively stable. In November 2013 and, the good evaluation rate of the product was within a certain range It fluctuates within the range but is always greater than the rate of poor evaluation. Generally speaking, the poor evaluation rate of microwave oven is declining, and the good evaluation rate is rising.</w:t>
      </w:r>
    </w:p>
    <w:p w14:paraId="6EFCBD73" w14:textId="77777777" w:rsidR="00696BD9" w:rsidRPr="003230B7" w:rsidRDefault="00696BD9" w:rsidP="00696BD9">
      <w:pPr>
        <w:rPr>
          <w:sz w:val="24"/>
          <w:szCs w:val="24"/>
        </w:rPr>
      </w:pPr>
      <w:r w:rsidRPr="003230B7">
        <w:rPr>
          <w:sz w:val="24"/>
          <w:szCs w:val="24"/>
        </w:rPr>
        <w:t>(3) Analysis of pacifier time pattern</w:t>
      </w:r>
    </w:p>
    <w:p w14:paraId="70FCDAC9" w14:textId="77777777" w:rsidR="00696BD9" w:rsidRDefault="00696BD9" w:rsidP="00696BD9">
      <w:pPr>
        <w:ind w:leftChars="16" w:left="34" w:firstLineChars="200" w:firstLine="480"/>
        <w:rPr>
          <w:rFonts w:ascii="微软雅黑" w:eastAsia="微软雅黑" w:hAnsi="微软雅黑"/>
          <w:noProof/>
        </w:rPr>
      </w:pPr>
      <w:r w:rsidRPr="003230B7">
        <w:rPr>
          <w:sz w:val="24"/>
          <w:szCs w:val="24"/>
        </w:rPr>
        <w:t>Using the data after preprocessing, the monthly positive and negative rates of pacifier are as follows:</w:t>
      </w:r>
      <w:r w:rsidRPr="003230B7">
        <w:rPr>
          <w:rFonts w:eastAsia="微软雅黑"/>
          <w:noProof/>
        </w:rPr>
        <w:t xml:space="preserve">    </w:t>
      </w:r>
      <w:r w:rsidRPr="003230B7">
        <w:rPr>
          <w:rFonts w:ascii="微软雅黑" w:eastAsia="微软雅黑" w:hAnsi="微软雅黑"/>
          <w:noProof/>
        </w:rPr>
        <w:t xml:space="preserve">  </w:t>
      </w:r>
    </w:p>
    <w:p w14:paraId="2F625485" w14:textId="77777777" w:rsidR="00696BD9" w:rsidRPr="003230B7" w:rsidRDefault="00696BD9" w:rsidP="00696BD9">
      <w:pPr>
        <w:jc w:val="center"/>
        <w:rPr>
          <w:rFonts w:ascii="微软雅黑" w:eastAsia="微软雅黑" w:hAnsi="微软雅黑"/>
          <w:noProof/>
        </w:rPr>
      </w:pPr>
      <w:r w:rsidRPr="003230B7">
        <w:rPr>
          <w:rFonts w:ascii="微软雅黑" w:eastAsia="微软雅黑" w:hAnsi="微软雅黑"/>
          <w:noProof/>
        </w:rPr>
        <w:lastRenderedPageBreak/>
        <w:drawing>
          <wp:inline distT="0" distB="0" distL="0" distR="0" wp14:anchorId="0742A538" wp14:editId="22C8F830">
            <wp:extent cx="5320145" cy="2838052"/>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1"/>
                    <a:stretch>
                      <a:fillRect/>
                    </a:stretch>
                  </pic:blipFill>
                  <pic:spPr>
                    <a:xfrm>
                      <a:off x="0" y="0"/>
                      <a:ext cx="5323413" cy="2839795"/>
                    </a:xfrm>
                    <a:prstGeom prst="rect">
                      <a:avLst/>
                    </a:prstGeom>
                  </pic:spPr>
                </pic:pic>
              </a:graphicData>
            </a:graphic>
          </wp:inline>
        </w:drawing>
      </w:r>
    </w:p>
    <w:p w14:paraId="6A5143C3" w14:textId="77777777" w:rsidR="00696BD9" w:rsidRPr="003230B7" w:rsidRDefault="00696BD9" w:rsidP="00696BD9">
      <w:pPr>
        <w:ind w:firstLineChars="200" w:firstLine="480"/>
        <w:rPr>
          <w:sz w:val="24"/>
          <w:szCs w:val="24"/>
        </w:rPr>
      </w:pPr>
      <w:r w:rsidRPr="003230B7">
        <w:rPr>
          <w:sz w:val="24"/>
          <w:szCs w:val="24"/>
        </w:rPr>
        <w:t>It can be analyzed from the figure that from the time when pacifier put the product into the market to August 2015, the product's favorable rate in the market is far higher than the negative rate, and the fluctuation frequency is getting smaller and smaller, which is in a very stable situation and a very good product.</w:t>
      </w:r>
    </w:p>
    <w:p w14:paraId="4AA17AB0" w14:textId="77777777" w:rsidR="00696BD9" w:rsidRPr="003230B7" w:rsidRDefault="00696BD9" w:rsidP="00696BD9">
      <w:pPr>
        <w:rPr>
          <w:b/>
          <w:bCs/>
          <w:sz w:val="28"/>
          <w:szCs w:val="28"/>
        </w:rPr>
      </w:pPr>
      <w:r w:rsidRPr="003230B7">
        <w:rPr>
          <w:b/>
          <w:bCs/>
          <w:sz w:val="28"/>
          <w:szCs w:val="28"/>
        </w:rPr>
        <w:t xml:space="preserve">5.5 </w:t>
      </w:r>
      <w:r w:rsidRPr="003230B7">
        <w:rPr>
          <w:rFonts w:hint="eastAsia"/>
          <w:b/>
          <w:bCs/>
          <w:sz w:val="28"/>
          <w:szCs w:val="28"/>
        </w:rPr>
        <w:t>The</w:t>
      </w:r>
      <w:r w:rsidRPr="003230B7">
        <w:rPr>
          <w:b/>
          <w:bCs/>
          <w:sz w:val="28"/>
          <w:szCs w:val="28"/>
        </w:rPr>
        <w:t xml:space="preserve"> </w:t>
      </w:r>
      <w:r w:rsidRPr="003230B7">
        <w:rPr>
          <w:rFonts w:hint="eastAsia"/>
          <w:b/>
          <w:bCs/>
          <w:sz w:val="28"/>
          <w:szCs w:val="28"/>
        </w:rPr>
        <w:t>Solution</w:t>
      </w:r>
      <w:r w:rsidRPr="003230B7">
        <w:rPr>
          <w:b/>
          <w:bCs/>
          <w:sz w:val="28"/>
          <w:szCs w:val="28"/>
        </w:rPr>
        <w:t xml:space="preserve"> </w:t>
      </w:r>
      <w:r w:rsidRPr="003230B7">
        <w:rPr>
          <w:rFonts w:hint="eastAsia"/>
          <w:b/>
          <w:bCs/>
          <w:sz w:val="28"/>
          <w:szCs w:val="28"/>
        </w:rPr>
        <w:t>for</w:t>
      </w:r>
      <w:r w:rsidRPr="003230B7">
        <w:rPr>
          <w:b/>
          <w:bCs/>
          <w:sz w:val="28"/>
          <w:szCs w:val="28"/>
        </w:rPr>
        <w:t xml:space="preserve"> Task C</w:t>
      </w:r>
    </w:p>
    <w:p w14:paraId="2FEC8C87" w14:textId="77777777" w:rsidR="00696BD9" w:rsidRPr="003230B7" w:rsidRDefault="00696BD9" w:rsidP="00696BD9">
      <w:pPr>
        <w:ind w:firstLineChars="200" w:firstLine="480"/>
        <w:rPr>
          <w:sz w:val="24"/>
          <w:szCs w:val="24"/>
        </w:rPr>
      </w:pPr>
      <w:r w:rsidRPr="003230B7">
        <w:rPr>
          <w:sz w:val="24"/>
          <w:szCs w:val="24"/>
        </w:rPr>
        <w:t>It is required to determine the combination of a text-based measurement method and a rating based measurement method to indicate the success or failure of a product. In the first question, the LGB model is established and the impact of the corresponding indicators on the quality of the product is obtained. In the last question, the score of the product is obtained by using the emotional score of rating and comment with the help of entropy weight method, Both of the above solutions refer to comments and ratings, i.e. text and ratings, so the combination of the two solutions best indicates potential successful or failed products.</w:t>
      </w:r>
    </w:p>
    <w:p w14:paraId="20D7E1AC" w14:textId="77777777" w:rsidR="00696BD9" w:rsidRPr="003230B7" w:rsidRDefault="00696BD9" w:rsidP="00696BD9">
      <w:pPr>
        <w:rPr>
          <w:b/>
          <w:bCs/>
          <w:sz w:val="28"/>
          <w:szCs w:val="28"/>
        </w:rPr>
      </w:pPr>
      <w:r w:rsidRPr="003230B7">
        <w:rPr>
          <w:rFonts w:hint="eastAsia"/>
          <w:b/>
          <w:bCs/>
          <w:sz w:val="28"/>
          <w:szCs w:val="28"/>
        </w:rPr>
        <w:t>5.5.1</w:t>
      </w:r>
      <w:r w:rsidRPr="003230B7">
        <w:rPr>
          <w:rFonts w:ascii="Calibri" w:hAnsi="Calibri"/>
        </w:rPr>
        <w:t xml:space="preserve"> </w:t>
      </w:r>
      <w:r w:rsidRPr="003230B7">
        <w:rPr>
          <w:b/>
          <w:bCs/>
          <w:sz w:val="28"/>
          <w:szCs w:val="28"/>
        </w:rPr>
        <w:t xml:space="preserve">Establishment and </w:t>
      </w:r>
      <w:r w:rsidRPr="003230B7">
        <w:rPr>
          <w:rFonts w:hint="eastAsia"/>
          <w:b/>
          <w:bCs/>
          <w:sz w:val="28"/>
          <w:szCs w:val="28"/>
        </w:rPr>
        <w:t>S</w:t>
      </w:r>
      <w:r w:rsidRPr="003230B7">
        <w:rPr>
          <w:b/>
          <w:bCs/>
          <w:sz w:val="28"/>
          <w:szCs w:val="28"/>
        </w:rPr>
        <w:t xml:space="preserve">olution of </w:t>
      </w:r>
      <w:r w:rsidRPr="003230B7">
        <w:rPr>
          <w:rFonts w:hint="eastAsia"/>
          <w:b/>
          <w:bCs/>
          <w:sz w:val="28"/>
          <w:szCs w:val="28"/>
        </w:rPr>
        <w:t>T</w:t>
      </w:r>
      <w:r w:rsidRPr="003230B7">
        <w:rPr>
          <w:b/>
          <w:bCs/>
          <w:sz w:val="28"/>
          <w:szCs w:val="28"/>
        </w:rPr>
        <w:t xml:space="preserve">he </w:t>
      </w:r>
      <w:r w:rsidRPr="003230B7">
        <w:rPr>
          <w:rFonts w:hint="eastAsia"/>
          <w:b/>
          <w:bCs/>
          <w:sz w:val="28"/>
          <w:szCs w:val="28"/>
        </w:rPr>
        <w:t>M</w:t>
      </w:r>
      <w:r w:rsidRPr="003230B7">
        <w:rPr>
          <w:b/>
          <w:bCs/>
          <w:sz w:val="28"/>
          <w:szCs w:val="28"/>
        </w:rPr>
        <w:t>odel</w:t>
      </w:r>
    </w:p>
    <w:p w14:paraId="14F95A08" w14:textId="77777777" w:rsidR="00696BD9" w:rsidRPr="003230B7" w:rsidRDefault="00696BD9" w:rsidP="00696BD9">
      <w:pPr>
        <w:ind w:firstLineChars="200" w:firstLine="480"/>
        <w:rPr>
          <w:rFonts w:ascii="Cambria" w:hAnsi="Cambria"/>
          <w:sz w:val="24"/>
          <w:szCs w:val="24"/>
        </w:rPr>
      </w:pPr>
      <w:r w:rsidRPr="003230B7">
        <w:rPr>
          <w:rFonts w:ascii="Cambria" w:eastAsia="Cambria" w:hAnsi="Cambria"/>
          <w:sz w:val="24"/>
          <w:szCs w:val="24"/>
        </w:rPr>
        <w:t>Combined with the feature weight of question 1, the features of relevant text and rating are further screened: review</w:t>
      </w:r>
      <w:r w:rsidRPr="003230B7">
        <w:rPr>
          <w:rFonts w:ascii="宋体" w:hAnsi="宋体"/>
          <w:sz w:val="24"/>
          <w:szCs w:val="24"/>
        </w:rPr>
        <w:t>_</w:t>
      </w:r>
      <w:r w:rsidRPr="003230B7">
        <w:rPr>
          <w:rFonts w:ascii="Cambria" w:eastAsia="Cambria" w:hAnsi="Cambria"/>
          <w:sz w:val="24"/>
          <w:szCs w:val="24"/>
        </w:rPr>
        <w:t>body, review_date, rate, star_rating. At the same time, combined with the score of the previous question, the fuzzy comprehensive evaluation model is established to evaluate the potential success of the product. The basic steps of the fuzzy comprehensive evaluation model are as follows:</w:t>
      </w:r>
    </w:p>
    <w:p w14:paraId="3CFF9084"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1. Select features</w:t>
      </w:r>
      <w:r>
        <w:rPr>
          <w:rFonts w:ascii="Cambria" w:eastAsia="Cambria" w:hAnsi="Cambria"/>
          <w:sz w:val="24"/>
          <w:szCs w:val="24"/>
        </w:rPr>
        <w:t>;</w:t>
      </w:r>
    </w:p>
    <w:p w14:paraId="3357E6DB"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2. Determine the evaluation matrix</w:t>
      </w:r>
      <w:r>
        <w:rPr>
          <w:rFonts w:ascii="Cambria" w:eastAsia="Cambria" w:hAnsi="Cambria"/>
          <w:sz w:val="24"/>
          <w:szCs w:val="24"/>
        </w:rPr>
        <w:t>;</w:t>
      </w:r>
    </w:p>
    <w:p w14:paraId="4E401D4D"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3. Check the evaluation matrix and calculate the weight</w:t>
      </w:r>
      <w:r>
        <w:rPr>
          <w:rFonts w:ascii="Cambria" w:eastAsia="Cambria" w:hAnsi="Cambria"/>
          <w:sz w:val="24"/>
          <w:szCs w:val="24"/>
        </w:rPr>
        <w:t>;</w:t>
      </w:r>
    </w:p>
    <w:p w14:paraId="0CB0E03A" w14:textId="77777777" w:rsidR="00696BD9" w:rsidRPr="003230B7" w:rsidRDefault="00696BD9" w:rsidP="00696BD9">
      <w:pPr>
        <w:ind w:left="480"/>
        <w:rPr>
          <w:rFonts w:ascii="Cambria" w:eastAsia="Cambria" w:hAnsi="Cambria"/>
          <w:sz w:val="24"/>
          <w:szCs w:val="24"/>
        </w:rPr>
      </w:pPr>
      <w:r w:rsidRPr="003230B7">
        <w:rPr>
          <w:rFonts w:ascii="Cambria" w:eastAsia="Cambria" w:hAnsi="Cambria"/>
          <w:sz w:val="24"/>
          <w:szCs w:val="24"/>
        </w:rPr>
        <w:t>4. Calculate the score and get the result</w:t>
      </w:r>
      <w:r>
        <w:rPr>
          <w:rFonts w:ascii="Cambria" w:eastAsia="Cambria" w:hAnsi="Cambria"/>
          <w:sz w:val="24"/>
          <w:szCs w:val="24"/>
        </w:rPr>
        <w:t>.</w:t>
      </w:r>
    </w:p>
    <w:p w14:paraId="7896CEF5" w14:textId="77777777" w:rsidR="00696BD9" w:rsidRPr="003230B7" w:rsidRDefault="00696BD9" w:rsidP="00696BD9">
      <w:pPr>
        <w:ind w:firstLine="482"/>
        <w:rPr>
          <w:sz w:val="24"/>
          <w:szCs w:val="24"/>
        </w:rPr>
      </w:pPr>
      <w:r w:rsidRPr="003230B7">
        <w:rPr>
          <w:sz w:val="24"/>
          <w:szCs w:val="24"/>
        </w:rPr>
        <w:t xml:space="preserve">The first step is to select features. Next, according to relevant data and data, determine the evaluation matrix </w:t>
      </w:r>
      <w:r>
        <w:rPr>
          <w:sz w:val="24"/>
          <w:szCs w:val="24"/>
        </w:rPr>
        <w:t>M</w:t>
      </w:r>
      <w:r w:rsidRPr="003230B7">
        <w:rPr>
          <w:sz w:val="24"/>
          <w:szCs w:val="24"/>
        </w:rPr>
        <w:t xml:space="preserve"> as follows:</w:t>
      </w:r>
    </w:p>
    <w:p w14:paraId="4C8E8E8E" w14:textId="77777777" w:rsidR="00696BD9" w:rsidRPr="003230B7" w:rsidRDefault="00696BD9" w:rsidP="00696BD9">
      <w:pPr>
        <w:ind w:firstLine="482"/>
        <w:jc w:val="center"/>
        <w:rPr>
          <w:rFonts w:ascii="宋体" w:hAnsi="宋体"/>
          <w:sz w:val="24"/>
          <w:szCs w:val="24"/>
        </w:rPr>
      </w:pPr>
      <w:r w:rsidRPr="003230B7">
        <w:rPr>
          <w:rFonts w:ascii="Calibri" w:hAnsi="Calibri"/>
          <w:position w:val="-152"/>
        </w:rPr>
        <w:object w:dxaOrig="3364" w:dyaOrig="3196" w14:anchorId="3AC8FACD">
          <v:shape id="_x0000_i1078" type="#_x0000_t75" style="width:168.2pt;height:159.55pt" o:ole="">
            <v:imagedata r:id="rId72" o:title=""/>
          </v:shape>
          <o:OLEObject Type="Embed" ProgID="Equation.AxMath" ShapeID="_x0000_i1078" DrawAspect="Content" ObjectID="_1645317623" r:id="rId109"/>
        </w:object>
      </w:r>
    </w:p>
    <w:p w14:paraId="13FFB9AD" w14:textId="77777777" w:rsidR="00696BD9" w:rsidRPr="003230B7" w:rsidRDefault="00696BD9" w:rsidP="00696BD9">
      <w:pPr>
        <w:ind w:firstLineChars="200" w:firstLine="480"/>
        <w:rPr>
          <w:sz w:val="24"/>
          <w:szCs w:val="24"/>
        </w:rPr>
      </w:pPr>
      <w:r w:rsidRPr="003230B7">
        <w:rPr>
          <w:sz w:val="24"/>
          <w:szCs w:val="24"/>
        </w:rPr>
        <w:t>Through the consistency test of holding a, it is concluded that CR = 0.018 &lt; 0.1, so the matrix passes the consistency test. Finally, the eigenvector of the matrix is calculated and normalized to obtain the weight of the corresponding features as follows:</w:t>
      </w:r>
    </w:p>
    <w:p w14:paraId="5482DE6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8: The weight of the corresponding features</w:t>
      </w:r>
    </w:p>
    <w:tbl>
      <w:tblPr>
        <w:tblStyle w:val="22"/>
        <w:tblW w:w="573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2911"/>
      </w:tblGrid>
      <w:tr w:rsidR="00696BD9" w:rsidRPr="003230B7" w14:paraId="79DF26C1" w14:textId="77777777" w:rsidTr="00696BD9">
        <w:trPr>
          <w:jc w:val="center"/>
        </w:trPr>
        <w:tc>
          <w:tcPr>
            <w:tcW w:w="2827" w:type="dxa"/>
            <w:tcBorders>
              <w:top w:val="thinThickSmallGap" w:sz="24" w:space="0" w:color="auto"/>
              <w:bottom w:val="single" w:sz="4" w:space="0" w:color="auto"/>
            </w:tcBorders>
          </w:tcPr>
          <w:p w14:paraId="3B9A732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F</w:t>
            </w:r>
            <w:r w:rsidRPr="003230B7">
              <w:rPr>
                <w:rFonts w:ascii="Times New Roman" w:eastAsia="宋体" w:hAnsi="Times New Roman"/>
              </w:rPr>
              <w:t>eatures</w:t>
            </w:r>
          </w:p>
        </w:tc>
        <w:tc>
          <w:tcPr>
            <w:tcW w:w="2911" w:type="dxa"/>
            <w:tcBorders>
              <w:top w:val="thinThickSmallGap" w:sz="24" w:space="0" w:color="auto"/>
              <w:bottom w:val="single" w:sz="4" w:space="0" w:color="auto"/>
            </w:tcBorders>
          </w:tcPr>
          <w:p w14:paraId="2F415ED0"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W</w:t>
            </w:r>
            <w:r w:rsidRPr="003230B7">
              <w:rPr>
                <w:rFonts w:ascii="Times New Roman" w:eastAsia="宋体" w:hAnsi="Times New Roman"/>
              </w:rPr>
              <w:t>eights</w:t>
            </w:r>
          </w:p>
        </w:tc>
      </w:tr>
      <w:tr w:rsidR="00696BD9" w:rsidRPr="003230B7" w14:paraId="5EDB200A" w14:textId="77777777" w:rsidTr="00696BD9">
        <w:trPr>
          <w:jc w:val="center"/>
        </w:trPr>
        <w:tc>
          <w:tcPr>
            <w:tcW w:w="2827" w:type="dxa"/>
            <w:tcBorders>
              <w:top w:val="single" w:sz="4" w:space="0" w:color="auto"/>
              <w:bottom w:val="nil"/>
            </w:tcBorders>
          </w:tcPr>
          <w:p w14:paraId="00DEA81D"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review_body</w:t>
            </w:r>
          </w:p>
        </w:tc>
        <w:tc>
          <w:tcPr>
            <w:tcW w:w="2911" w:type="dxa"/>
            <w:tcBorders>
              <w:top w:val="single" w:sz="4" w:space="0" w:color="auto"/>
              <w:bottom w:val="nil"/>
            </w:tcBorders>
          </w:tcPr>
          <w:p w14:paraId="78E40685"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0.158 </w:t>
            </w:r>
          </w:p>
        </w:tc>
      </w:tr>
      <w:tr w:rsidR="00696BD9" w:rsidRPr="003230B7" w14:paraId="0DBA1EE5" w14:textId="77777777" w:rsidTr="00696BD9">
        <w:trPr>
          <w:jc w:val="center"/>
        </w:trPr>
        <w:tc>
          <w:tcPr>
            <w:tcW w:w="2827" w:type="dxa"/>
            <w:tcBorders>
              <w:top w:val="nil"/>
            </w:tcBorders>
          </w:tcPr>
          <w:p w14:paraId="17691174"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review_date</w:t>
            </w:r>
          </w:p>
        </w:tc>
        <w:tc>
          <w:tcPr>
            <w:tcW w:w="2911" w:type="dxa"/>
            <w:tcBorders>
              <w:top w:val="nil"/>
            </w:tcBorders>
          </w:tcPr>
          <w:p w14:paraId="34CF3F3F"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0.098 </w:t>
            </w:r>
          </w:p>
        </w:tc>
      </w:tr>
      <w:tr w:rsidR="00696BD9" w:rsidRPr="003230B7" w14:paraId="69D16815" w14:textId="77777777" w:rsidTr="00696BD9">
        <w:trPr>
          <w:jc w:val="center"/>
        </w:trPr>
        <w:tc>
          <w:tcPr>
            <w:tcW w:w="2827" w:type="dxa"/>
          </w:tcPr>
          <w:p w14:paraId="383FE3D9"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rate</w:t>
            </w:r>
          </w:p>
        </w:tc>
        <w:tc>
          <w:tcPr>
            <w:tcW w:w="2911" w:type="dxa"/>
          </w:tcPr>
          <w:p w14:paraId="0614DF91"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 xml:space="preserve">0.259 </w:t>
            </w:r>
          </w:p>
        </w:tc>
      </w:tr>
      <w:tr w:rsidR="00696BD9" w:rsidRPr="003230B7" w14:paraId="0FBE00D5" w14:textId="77777777" w:rsidTr="00696BD9">
        <w:trPr>
          <w:jc w:val="center"/>
        </w:trPr>
        <w:tc>
          <w:tcPr>
            <w:tcW w:w="2827" w:type="dxa"/>
          </w:tcPr>
          <w:p w14:paraId="2192E67E"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star_rating</w:t>
            </w:r>
          </w:p>
        </w:tc>
        <w:tc>
          <w:tcPr>
            <w:tcW w:w="2911" w:type="dxa"/>
          </w:tcPr>
          <w:p w14:paraId="1BA122BA"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0.170 </w:t>
            </w:r>
          </w:p>
        </w:tc>
      </w:tr>
      <w:tr w:rsidR="00696BD9" w:rsidRPr="003230B7" w14:paraId="5DAAF25D" w14:textId="77777777" w:rsidTr="00696BD9">
        <w:trPr>
          <w:jc w:val="center"/>
        </w:trPr>
        <w:tc>
          <w:tcPr>
            <w:tcW w:w="2827" w:type="dxa"/>
            <w:tcBorders>
              <w:bottom w:val="thickThinSmallGap" w:sz="24" w:space="0" w:color="auto"/>
            </w:tcBorders>
          </w:tcPr>
          <w:p w14:paraId="073294E5"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score</w:t>
            </w:r>
          </w:p>
        </w:tc>
        <w:tc>
          <w:tcPr>
            <w:tcW w:w="2911" w:type="dxa"/>
            <w:tcBorders>
              <w:bottom w:val="thickThinSmallGap" w:sz="24" w:space="0" w:color="auto"/>
            </w:tcBorders>
          </w:tcPr>
          <w:p w14:paraId="3A86BA6E"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0.315 </w:t>
            </w:r>
          </w:p>
        </w:tc>
      </w:tr>
    </w:tbl>
    <w:p w14:paraId="0220C2EA" w14:textId="77777777" w:rsidR="00696BD9" w:rsidRPr="003230B7" w:rsidRDefault="00696BD9" w:rsidP="00696BD9">
      <w:pPr>
        <w:rPr>
          <w:sz w:val="24"/>
          <w:szCs w:val="24"/>
        </w:rPr>
      </w:pPr>
      <w:r w:rsidRPr="003230B7">
        <w:rPr>
          <w:sz w:val="24"/>
          <w:szCs w:val="24"/>
        </w:rPr>
        <w:t>The company can use the weight value to evaluate the success of the product. The larger the value is, the more successful the product is</w:t>
      </w:r>
      <w:r>
        <w:rPr>
          <w:sz w:val="24"/>
          <w:szCs w:val="24"/>
        </w:rPr>
        <w:t>.</w:t>
      </w:r>
    </w:p>
    <w:p w14:paraId="3DE2386A" w14:textId="77777777" w:rsidR="00696BD9" w:rsidRPr="003230B7" w:rsidRDefault="00696BD9" w:rsidP="00696BD9">
      <w:pPr>
        <w:rPr>
          <w:b/>
          <w:bCs/>
          <w:sz w:val="28"/>
          <w:szCs w:val="28"/>
        </w:rPr>
      </w:pPr>
      <w:r w:rsidRPr="003230B7">
        <w:rPr>
          <w:b/>
          <w:bCs/>
          <w:sz w:val="28"/>
          <w:szCs w:val="28"/>
        </w:rPr>
        <w:t>5.</w:t>
      </w:r>
      <w:r w:rsidRPr="003230B7">
        <w:rPr>
          <w:rFonts w:hint="eastAsia"/>
          <w:b/>
          <w:bCs/>
          <w:sz w:val="28"/>
          <w:szCs w:val="28"/>
        </w:rPr>
        <w:t>6</w:t>
      </w:r>
      <w:r w:rsidRPr="003230B7">
        <w:rPr>
          <w:b/>
          <w:bCs/>
          <w:sz w:val="28"/>
          <w:szCs w:val="28"/>
        </w:rPr>
        <w:t xml:space="preserve"> Task D</w:t>
      </w:r>
    </w:p>
    <w:p w14:paraId="2A9B1733" w14:textId="77777777" w:rsidR="00696BD9" w:rsidRPr="003230B7" w:rsidRDefault="00696BD9" w:rsidP="00696BD9">
      <w:pPr>
        <w:ind w:firstLineChars="200" w:firstLine="480"/>
        <w:rPr>
          <w:sz w:val="24"/>
          <w:szCs w:val="24"/>
        </w:rPr>
      </w:pPr>
      <w:r w:rsidRPr="003230B7">
        <w:rPr>
          <w:sz w:val="24"/>
          <w:szCs w:val="24"/>
        </w:rPr>
        <w:t>We use the Spearman model to measure the correlation between ratings and reviews. The final result of the Spearman model is a rank correlation coefficient, which is solved according to the order of original data.</w:t>
      </w:r>
    </w:p>
    <w:p w14:paraId="1AD5BE18" w14:textId="77777777" w:rsidR="00696BD9" w:rsidRPr="003230B7" w:rsidRDefault="00696BD9" w:rsidP="00696BD9">
      <w:pPr>
        <w:rPr>
          <w:sz w:val="24"/>
          <w:szCs w:val="24"/>
        </w:rPr>
      </w:pPr>
      <w:r w:rsidRPr="003230B7">
        <w:rPr>
          <w:sz w:val="24"/>
          <w:szCs w:val="24"/>
        </w:rPr>
        <w:t>1. We sort each piece of data according to the comment time;</w:t>
      </w:r>
    </w:p>
    <w:p w14:paraId="14EA6BE6" w14:textId="77777777" w:rsidR="00696BD9" w:rsidRPr="003230B7" w:rsidRDefault="00696BD9" w:rsidP="00696BD9">
      <w:pPr>
        <w:rPr>
          <w:sz w:val="24"/>
          <w:szCs w:val="24"/>
          <w:highlight w:val="yellow"/>
        </w:rPr>
      </w:pPr>
      <w:r w:rsidRPr="003230B7">
        <w:rPr>
          <w:sz w:val="24"/>
          <w:szCs w:val="24"/>
        </w:rPr>
        <w:t xml:space="preserve">2. Extract the scores of star rating and review of each data as two column vectors </w:t>
      </w:r>
      <w:r w:rsidRPr="003230B7">
        <w:rPr>
          <w:sz w:val="24"/>
          <w:szCs w:val="24"/>
          <w:highlight w:val="yellow"/>
        </w:rPr>
        <w:t>R (XI) and R (Yi);</w:t>
      </w:r>
    </w:p>
    <w:p w14:paraId="003A0D7B" w14:textId="77777777" w:rsidR="00696BD9" w:rsidRPr="003230B7" w:rsidRDefault="00696BD9" w:rsidP="00696BD9">
      <w:pPr>
        <w:rPr>
          <w:sz w:val="24"/>
          <w:szCs w:val="24"/>
        </w:rPr>
      </w:pPr>
      <w:r w:rsidRPr="003230B7">
        <w:rPr>
          <w:sz w:val="24"/>
          <w:szCs w:val="24"/>
          <w:highlight w:val="yellow"/>
        </w:rPr>
        <w:t>3. Output R (XI) and R (Yi) to the following formula</w:t>
      </w:r>
      <w:r w:rsidRPr="003230B7">
        <w:rPr>
          <w:sz w:val="24"/>
          <w:szCs w:val="24"/>
        </w:rPr>
        <w:t>:</w:t>
      </w:r>
    </w:p>
    <w:p w14:paraId="4E23E0A1" w14:textId="77777777" w:rsidR="00696BD9" w:rsidRPr="003230B7" w:rsidRDefault="00696BD9" w:rsidP="00696BD9">
      <w:pPr>
        <w:jc w:val="center"/>
        <w:rPr>
          <w:rFonts w:ascii="Calibri" w:hAnsi="Calibri"/>
        </w:rPr>
      </w:pPr>
      <w:r w:rsidRPr="003230B7">
        <w:rPr>
          <w:rFonts w:ascii="Calibri" w:hAnsi="Calibri"/>
          <w:noProof/>
        </w:rPr>
        <w:drawing>
          <wp:inline distT="0" distB="0" distL="0" distR="0" wp14:anchorId="12E60EAD" wp14:editId="1ECDB008">
            <wp:extent cx="2075180" cy="228600"/>
            <wp:effectExtent l="0" t="0" r="1270" b="0"/>
            <wp:docPr id="20" name="图片 20" descr="d = \sum_{i=1}^{N} \left | R\left ( X_i\right )-R\left ( Y_i \right ) \r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 \sum_{i=1}^{N} \left | R\left ( X_i\right )-R\left ( Y_i \right ) \right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75180" cy="228600"/>
                    </a:xfrm>
                    <a:prstGeom prst="rect">
                      <a:avLst/>
                    </a:prstGeom>
                    <a:noFill/>
                    <a:ln>
                      <a:noFill/>
                    </a:ln>
                  </pic:spPr>
                </pic:pic>
              </a:graphicData>
            </a:graphic>
          </wp:inline>
        </w:drawing>
      </w:r>
    </w:p>
    <w:p w14:paraId="516D5C20" w14:textId="77777777" w:rsidR="00696BD9" w:rsidRPr="003230B7" w:rsidRDefault="00696BD9" w:rsidP="00696BD9">
      <w:pPr>
        <w:rPr>
          <w:sz w:val="24"/>
          <w:szCs w:val="24"/>
        </w:rPr>
      </w:pPr>
      <w:r w:rsidRPr="003230B7">
        <w:rPr>
          <w:sz w:val="24"/>
          <w:szCs w:val="24"/>
        </w:rPr>
        <w:t xml:space="preserve">4. Finally, the correlation RS between the two column vectors is calculated according to the following formula, and the results are shown in </w:t>
      </w:r>
      <w:r w:rsidRPr="003230B7">
        <w:rPr>
          <w:sz w:val="24"/>
          <w:szCs w:val="24"/>
          <w:highlight w:val="yellow"/>
        </w:rPr>
        <w:t>table 9.</w:t>
      </w:r>
    </w:p>
    <w:p w14:paraId="6B742578" w14:textId="77777777" w:rsidR="00696BD9" w:rsidRPr="003230B7" w:rsidRDefault="00696BD9" w:rsidP="00696BD9">
      <w:pPr>
        <w:jc w:val="center"/>
        <w:rPr>
          <w:rFonts w:ascii="Calibri" w:hAnsi="Calibri"/>
        </w:rPr>
      </w:pPr>
      <w:r w:rsidRPr="003230B7">
        <w:rPr>
          <w:rFonts w:ascii="Calibri" w:hAnsi="Calibri"/>
          <w:noProof/>
        </w:rPr>
        <w:drawing>
          <wp:inline distT="0" distB="0" distL="0" distR="0" wp14:anchorId="53E6EAB0" wp14:editId="5CC63C3A">
            <wp:extent cx="1817370" cy="322580"/>
            <wp:effectExtent l="0" t="0" r="0" b="1270"/>
            <wp:docPr id="21" name="图片 21" descr="Rs = 1-\frac{6 \times d}{N\times\left (N^2 -1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 1-\frac{6 \times d}{N\times\left (N^2 -1 \right )}"/>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17370" cy="322580"/>
                    </a:xfrm>
                    <a:prstGeom prst="rect">
                      <a:avLst/>
                    </a:prstGeom>
                    <a:noFill/>
                    <a:ln>
                      <a:noFill/>
                    </a:ln>
                  </pic:spPr>
                </pic:pic>
              </a:graphicData>
            </a:graphic>
          </wp:inline>
        </w:drawing>
      </w:r>
    </w:p>
    <w:p w14:paraId="61CE515F" w14:textId="77777777" w:rsidR="00696BD9" w:rsidRPr="003230B7" w:rsidRDefault="00696BD9" w:rsidP="00696BD9">
      <w:pPr>
        <w:jc w:val="center"/>
        <w:rPr>
          <w:sz w:val="24"/>
          <w:szCs w:val="24"/>
        </w:rPr>
      </w:pPr>
      <w:r w:rsidRPr="003230B7">
        <w:rPr>
          <w:sz w:val="24"/>
          <w:szCs w:val="24"/>
        </w:rPr>
        <w:t>Table 9:Coefficient for products</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107"/>
      </w:tblGrid>
      <w:tr w:rsidR="00696BD9" w:rsidRPr="003230B7" w14:paraId="77847B42" w14:textId="77777777" w:rsidTr="00696BD9">
        <w:trPr>
          <w:jc w:val="center"/>
        </w:trPr>
        <w:tc>
          <w:tcPr>
            <w:tcW w:w="4307" w:type="dxa"/>
            <w:tcBorders>
              <w:top w:val="thinThickSmallGap" w:sz="24" w:space="0" w:color="auto"/>
              <w:bottom w:val="single" w:sz="4" w:space="0" w:color="auto"/>
            </w:tcBorders>
          </w:tcPr>
          <w:p w14:paraId="43148F31"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Product</w:t>
            </w:r>
          </w:p>
        </w:tc>
        <w:tc>
          <w:tcPr>
            <w:tcW w:w="4107" w:type="dxa"/>
            <w:tcBorders>
              <w:top w:val="thinThickSmallGap" w:sz="24" w:space="0" w:color="auto"/>
              <w:bottom w:val="single" w:sz="4" w:space="0" w:color="auto"/>
            </w:tcBorders>
          </w:tcPr>
          <w:p w14:paraId="06C610F0"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Coefficient</w:t>
            </w:r>
          </w:p>
        </w:tc>
      </w:tr>
      <w:tr w:rsidR="00696BD9" w:rsidRPr="003230B7" w14:paraId="581EB248" w14:textId="77777777" w:rsidTr="00696BD9">
        <w:trPr>
          <w:jc w:val="center"/>
        </w:trPr>
        <w:tc>
          <w:tcPr>
            <w:tcW w:w="4307" w:type="dxa"/>
            <w:tcBorders>
              <w:top w:val="single" w:sz="4" w:space="0" w:color="auto"/>
              <w:bottom w:val="nil"/>
            </w:tcBorders>
          </w:tcPr>
          <w:p w14:paraId="30799C6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4107" w:type="dxa"/>
            <w:tcBorders>
              <w:top w:val="single" w:sz="4" w:space="0" w:color="auto"/>
              <w:bottom w:val="nil"/>
            </w:tcBorders>
          </w:tcPr>
          <w:p w14:paraId="4471ADA0"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0.437</w:t>
            </w:r>
          </w:p>
        </w:tc>
      </w:tr>
      <w:tr w:rsidR="00696BD9" w:rsidRPr="003230B7" w14:paraId="13A6D2D3" w14:textId="77777777" w:rsidTr="00696BD9">
        <w:trPr>
          <w:jc w:val="center"/>
        </w:trPr>
        <w:tc>
          <w:tcPr>
            <w:tcW w:w="4307" w:type="dxa"/>
            <w:tcBorders>
              <w:top w:val="nil"/>
            </w:tcBorders>
          </w:tcPr>
          <w:p w14:paraId="2CAA683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4107" w:type="dxa"/>
            <w:tcBorders>
              <w:top w:val="nil"/>
            </w:tcBorders>
          </w:tcPr>
          <w:p w14:paraId="206D140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0.559</w:t>
            </w:r>
          </w:p>
        </w:tc>
      </w:tr>
      <w:tr w:rsidR="00696BD9" w:rsidRPr="003230B7" w14:paraId="066EE757" w14:textId="77777777" w:rsidTr="00696BD9">
        <w:trPr>
          <w:jc w:val="center"/>
        </w:trPr>
        <w:tc>
          <w:tcPr>
            <w:tcW w:w="4307" w:type="dxa"/>
            <w:tcBorders>
              <w:bottom w:val="thickThinSmallGap" w:sz="24" w:space="0" w:color="auto"/>
            </w:tcBorders>
          </w:tcPr>
          <w:p w14:paraId="01F2A08E"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pacifier</w:t>
            </w:r>
          </w:p>
        </w:tc>
        <w:tc>
          <w:tcPr>
            <w:tcW w:w="4107" w:type="dxa"/>
            <w:tcBorders>
              <w:bottom w:val="thickThinSmallGap" w:sz="24" w:space="0" w:color="auto"/>
            </w:tcBorders>
          </w:tcPr>
          <w:p w14:paraId="54060807"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0.372</w:t>
            </w:r>
          </w:p>
        </w:tc>
      </w:tr>
    </w:tbl>
    <w:p w14:paraId="67ADA335" w14:textId="77777777" w:rsidR="00696BD9" w:rsidRPr="003230B7" w:rsidRDefault="00696BD9" w:rsidP="00696BD9">
      <w:pPr>
        <w:ind w:firstLineChars="200" w:firstLine="480"/>
        <w:rPr>
          <w:sz w:val="24"/>
          <w:szCs w:val="24"/>
        </w:rPr>
      </w:pPr>
      <w:r w:rsidRPr="003230B7">
        <w:rPr>
          <w:sz w:val="24"/>
          <w:szCs w:val="24"/>
        </w:rPr>
        <w:lastRenderedPageBreak/>
        <w:t>It can be concluded from the table 9 that the correlation coefficient of the three products is greater than 0.05, so specific star ratings will affect the user to write some kind of comment. And we found in the data that some of the comments were indeed affected by the previous comments. And we found in reviews that some of the ratings are as shown in table 10.</w:t>
      </w:r>
    </w:p>
    <w:p w14:paraId="0B5B27B6"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10:</w:t>
      </w:r>
      <w:r w:rsidRPr="003230B7">
        <w:rPr>
          <w:rFonts w:ascii="Calibri" w:hAnsi="Calibri"/>
        </w:rPr>
        <w:t xml:space="preserve"> </w:t>
      </w:r>
      <w:r w:rsidRPr="003230B7">
        <w:rPr>
          <w:sz w:val="24"/>
          <w:szCs w:val="24"/>
        </w:rPr>
        <w:t>Partial comment</w:t>
      </w:r>
    </w:p>
    <w:tbl>
      <w:tblPr>
        <w:tblStyle w:val="22"/>
        <w:tblW w:w="850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5459"/>
      </w:tblGrid>
      <w:tr w:rsidR="00696BD9" w:rsidRPr="003230B7" w14:paraId="7A044BDB" w14:textId="77777777" w:rsidTr="00696BD9">
        <w:trPr>
          <w:jc w:val="center"/>
        </w:trPr>
        <w:tc>
          <w:tcPr>
            <w:tcW w:w="3042" w:type="dxa"/>
            <w:tcBorders>
              <w:top w:val="thinThickSmallGap" w:sz="24" w:space="0" w:color="auto"/>
              <w:bottom w:val="single" w:sz="4" w:space="0" w:color="auto"/>
            </w:tcBorders>
          </w:tcPr>
          <w:p w14:paraId="430F2378"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Review_id</w:t>
            </w:r>
          </w:p>
        </w:tc>
        <w:tc>
          <w:tcPr>
            <w:tcW w:w="5459" w:type="dxa"/>
            <w:tcBorders>
              <w:top w:val="thinThickSmallGap" w:sz="24" w:space="0" w:color="auto"/>
              <w:bottom w:val="single" w:sz="4" w:space="0" w:color="auto"/>
            </w:tcBorders>
          </w:tcPr>
          <w:p w14:paraId="36D08ED5"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Reviews</w:t>
            </w:r>
          </w:p>
        </w:tc>
      </w:tr>
      <w:tr w:rsidR="00696BD9" w:rsidRPr="003230B7" w14:paraId="4A9569FF" w14:textId="77777777" w:rsidTr="00696BD9">
        <w:trPr>
          <w:jc w:val="center"/>
        </w:trPr>
        <w:tc>
          <w:tcPr>
            <w:tcW w:w="3042" w:type="dxa"/>
            <w:tcBorders>
              <w:top w:val="single" w:sz="4" w:space="0" w:color="auto"/>
              <w:bottom w:val="nil"/>
            </w:tcBorders>
          </w:tcPr>
          <w:p w14:paraId="11DEFF88"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R3NQ2GXMX8FDFI</w:t>
            </w:r>
          </w:p>
        </w:tc>
        <w:tc>
          <w:tcPr>
            <w:tcW w:w="5459" w:type="dxa"/>
            <w:tcBorders>
              <w:top w:val="single" w:sz="4" w:space="0" w:color="auto"/>
              <w:bottom w:val="nil"/>
            </w:tcBorders>
          </w:tcPr>
          <w:p w14:paraId="32FDB85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Here's a novel idea!! Read the reviews BEFORE ...</w:t>
            </w:r>
          </w:p>
        </w:tc>
      </w:tr>
      <w:tr w:rsidR="00696BD9" w:rsidRPr="003230B7" w14:paraId="70845C36" w14:textId="77777777" w:rsidTr="00696BD9">
        <w:trPr>
          <w:jc w:val="center"/>
        </w:trPr>
        <w:tc>
          <w:tcPr>
            <w:tcW w:w="3042" w:type="dxa"/>
            <w:tcBorders>
              <w:top w:val="nil"/>
            </w:tcBorders>
          </w:tcPr>
          <w:tbl>
            <w:tblPr>
              <w:tblW w:w="2460" w:type="dxa"/>
              <w:tblLook w:val="04A0" w:firstRow="1" w:lastRow="0" w:firstColumn="1" w:lastColumn="0" w:noHBand="0" w:noVBand="1"/>
            </w:tblPr>
            <w:tblGrid>
              <w:gridCol w:w="2676"/>
            </w:tblGrid>
            <w:tr w:rsidR="00696BD9" w:rsidRPr="003230B7" w14:paraId="754ABAAB" w14:textId="77777777" w:rsidTr="00696BD9">
              <w:trPr>
                <w:trHeight w:val="276"/>
              </w:trPr>
              <w:tc>
                <w:tcPr>
                  <w:tcW w:w="2460" w:type="dxa"/>
                  <w:tcBorders>
                    <w:top w:val="nil"/>
                    <w:left w:val="nil"/>
                    <w:bottom w:val="nil"/>
                    <w:right w:val="nil"/>
                  </w:tcBorders>
                  <w:shd w:val="clear" w:color="auto" w:fill="auto"/>
                  <w:noWrap/>
                  <w:vAlign w:val="bottom"/>
                  <w:hideMark/>
                </w:tcPr>
                <w:tbl>
                  <w:tblPr>
                    <w:tblW w:w="2460" w:type="dxa"/>
                    <w:tblLook w:val="04A0" w:firstRow="1" w:lastRow="0" w:firstColumn="1" w:lastColumn="0" w:noHBand="0" w:noVBand="1"/>
                  </w:tblPr>
                  <w:tblGrid>
                    <w:gridCol w:w="2460"/>
                  </w:tblGrid>
                  <w:tr w:rsidR="00696BD9" w:rsidRPr="003230B7" w14:paraId="47DA443B" w14:textId="77777777" w:rsidTr="00696BD9">
                    <w:trPr>
                      <w:trHeight w:val="276"/>
                    </w:trPr>
                    <w:tc>
                      <w:tcPr>
                        <w:tcW w:w="2460" w:type="dxa"/>
                        <w:tcBorders>
                          <w:top w:val="nil"/>
                          <w:left w:val="nil"/>
                          <w:bottom w:val="nil"/>
                          <w:right w:val="nil"/>
                        </w:tcBorders>
                        <w:shd w:val="clear" w:color="auto" w:fill="auto"/>
                        <w:noWrap/>
                        <w:vAlign w:val="bottom"/>
                        <w:hideMark/>
                      </w:tcPr>
                      <w:p w14:paraId="611042A9" w14:textId="77777777" w:rsidR="00696BD9" w:rsidRPr="003230B7" w:rsidRDefault="00696BD9" w:rsidP="00696BD9">
                        <w:pPr>
                          <w:jc w:val="center"/>
                          <w:rPr>
                            <w:rFonts w:eastAsia="等线"/>
                            <w:color w:val="000000"/>
                          </w:rPr>
                        </w:pPr>
                        <w:r w:rsidRPr="003230B7">
                          <w:rPr>
                            <w:rFonts w:eastAsia="等线"/>
                            <w:color w:val="000000"/>
                          </w:rPr>
                          <w:t>RK1L6FAK78AN4</w:t>
                        </w:r>
                      </w:p>
                    </w:tc>
                  </w:tr>
                </w:tbl>
                <w:p w14:paraId="1B78686C" w14:textId="77777777" w:rsidR="00696BD9" w:rsidRPr="003230B7" w:rsidRDefault="00696BD9" w:rsidP="00696BD9">
                  <w:pPr>
                    <w:jc w:val="center"/>
                    <w:rPr>
                      <w:rFonts w:eastAsia="等线"/>
                      <w:color w:val="000000"/>
                    </w:rPr>
                  </w:pPr>
                </w:p>
              </w:tc>
            </w:tr>
          </w:tbl>
          <w:p w14:paraId="4EE81E3E" w14:textId="77777777" w:rsidR="00696BD9" w:rsidRPr="003230B7" w:rsidRDefault="00696BD9" w:rsidP="00696BD9">
            <w:pPr>
              <w:jc w:val="center"/>
              <w:rPr>
                <w:rFonts w:ascii="Times New Roman" w:eastAsia="宋体" w:hAnsi="Times New Roman"/>
                <w:color w:val="FF0000"/>
              </w:rPr>
            </w:pPr>
          </w:p>
        </w:tc>
        <w:tc>
          <w:tcPr>
            <w:tcW w:w="5459" w:type="dxa"/>
            <w:tcBorders>
              <w:top w:val="nil"/>
            </w:tcBorders>
          </w:tcPr>
          <w:p w14:paraId="39DD0E8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 DO NOT BUY - the 5 star reviews are fake</w:t>
            </w:r>
          </w:p>
        </w:tc>
      </w:tr>
      <w:tr w:rsidR="00696BD9" w:rsidRPr="003230B7" w14:paraId="58FBF441" w14:textId="77777777" w:rsidTr="00696BD9">
        <w:trPr>
          <w:jc w:val="center"/>
        </w:trPr>
        <w:tc>
          <w:tcPr>
            <w:tcW w:w="3042" w:type="dxa"/>
          </w:tcPr>
          <w:tbl>
            <w:tblPr>
              <w:tblW w:w="2826" w:type="dxa"/>
              <w:tblLook w:val="04A0" w:firstRow="1" w:lastRow="0" w:firstColumn="1" w:lastColumn="0" w:noHBand="0" w:noVBand="1"/>
            </w:tblPr>
            <w:tblGrid>
              <w:gridCol w:w="2826"/>
            </w:tblGrid>
            <w:tr w:rsidR="00696BD9" w:rsidRPr="003230B7" w14:paraId="46EFA2D9" w14:textId="77777777" w:rsidTr="00696BD9">
              <w:trPr>
                <w:trHeight w:val="276"/>
              </w:trPr>
              <w:tc>
                <w:tcPr>
                  <w:tcW w:w="2826" w:type="dxa"/>
                  <w:tcBorders>
                    <w:top w:val="nil"/>
                    <w:left w:val="nil"/>
                    <w:bottom w:val="nil"/>
                    <w:right w:val="nil"/>
                  </w:tcBorders>
                  <w:shd w:val="clear" w:color="auto" w:fill="auto"/>
                  <w:noWrap/>
                  <w:vAlign w:val="bottom"/>
                  <w:hideMark/>
                </w:tcPr>
                <w:p w14:paraId="20D282C6" w14:textId="77777777" w:rsidR="00696BD9" w:rsidRPr="003230B7" w:rsidRDefault="00696BD9" w:rsidP="00696BD9">
                  <w:pPr>
                    <w:jc w:val="center"/>
                    <w:rPr>
                      <w:rFonts w:eastAsia="等线"/>
                      <w:color w:val="000000"/>
                    </w:rPr>
                  </w:pPr>
                  <w:r w:rsidRPr="003230B7">
                    <w:rPr>
                      <w:rFonts w:eastAsia="等线"/>
                      <w:color w:val="000000"/>
                    </w:rPr>
                    <w:t>ROTACUL0CWK71</w:t>
                  </w:r>
                </w:p>
              </w:tc>
            </w:tr>
          </w:tbl>
          <w:p w14:paraId="72472C28" w14:textId="77777777" w:rsidR="00696BD9" w:rsidRPr="003230B7" w:rsidRDefault="00696BD9" w:rsidP="00696BD9">
            <w:pPr>
              <w:jc w:val="center"/>
              <w:rPr>
                <w:rFonts w:ascii="Times New Roman" w:eastAsia="宋体" w:hAnsi="Times New Roman"/>
              </w:rPr>
            </w:pPr>
          </w:p>
        </w:tc>
        <w:tc>
          <w:tcPr>
            <w:tcW w:w="5459" w:type="dxa"/>
          </w:tcPr>
          <w:p w14:paraId="2F75E5C1"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I don't understand the great reviews for this dryer</w:t>
            </w:r>
          </w:p>
        </w:tc>
      </w:tr>
      <w:tr w:rsidR="00696BD9" w:rsidRPr="003230B7" w14:paraId="67715C56" w14:textId="77777777" w:rsidTr="00696BD9">
        <w:trPr>
          <w:jc w:val="center"/>
        </w:trPr>
        <w:tc>
          <w:tcPr>
            <w:tcW w:w="3042" w:type="dxa"/>
          </w:tcPr>
          <w:tbl>
            <w:tblPr>
              <w:tblW w:w="2826" w:type="dxa"/>
              <w:tblLook w:val="04A0" w:firstRow="1" w:lastRow="0" w:firstColumn="1" w:lastColumn="0" w:noHBand="0" w:noVBand="1"/>
            </w:tblPr>
            <w:tblGrid>
              <w:gridCol w:w="2826"/>
            </w:tblGrid>
            <w:tr w:rsidR="00696BD9" w:rsidRPr="003230B7" w14:paraId="3B20B264" w14:textId="77777777" w:rsidTr="00696BD9">
              <w:trPr>
                <w:trHeight w:val="276"/>
              </w:trPr>
              <w:tc>
                <w:tcPr>
                  <w:tcW w:w="2826" w:type="dxa"/>
                  <w:tcBorders>
                    <w:top w:val="nil"/>
                    <w:left w:val="nil"/>
                    <w:bottom w:val="nil"/>
                    <w:right w:val="nil"/>
                  </w:tcBorders>
                  <w:shd w:val="clear" w:color="auto" w:fill="auto"/>
                  <w:noWrap/>
                  <w:vAlign w:val="bottom"/>
                  <w:hideMark/>
                </w:tcPr>
                <w:p w14:paraId="54D644F8" w14:textId="77777777" w:rsidR="00696BD9" w:rsidRPr="003230B7" w:rsidRDefault="00696BD9" w:rsidP="00696BD9">
                  <w:pPr>
                    <w:jc w:val="center"/>
                    <w:rPr>
                      <w:rFonts w:eastAsia="等线"/>
                      <w:color w:val="000000"/>
                    </w:rPr>
                  </w:pPr>
                  <w:r w:rsidRPr="003230B7">
                    <w:rPr>
                      <w:rFonts w:eastAsia="等线"/>
                      <w:color w:val="000000"/>
                    </w:rPr>
                    <w:t>R3EPB70VVPJALX</w:t>
                  </w:r>
                </w:p>
              </w:tc>
            </w:tr>
          </w:tbl>
          <w:p w14:paraId="70686710" w14:textId="77777777" w:rsidR="00696BD9" w:rsidRPr="003230B7" w:rsidRDefault="00696BD9" w:rsidP="00696BD9">
            <w:pPr>
              <w:jc w:val="center"/>
              <w:rPr>
                <w:rFonts w:ascii="Times New Roman" w:eastAsia="等线" w:hAnsi="Times New Roman"/>
                <w:color w:val="000000"/>
              </w:rPr>
            </w:pPr>
          </w:p>
        </w:tc>
        <w:tc>
          <w:tcPr>
            <w:tcW w:w="5459" w:type="dxa"/>
          </w:tcPr>
          <w:p w14:paraId="7046CE9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Believe the Reviews!!!</w:t>
            </w:r>
          </w:p>
        </w:tc>
      </w:tr>
      <w:tr w:rsidR="00696BD9" w:rsidRPr="003230B7" w14:paraId="68355D40" w14:textId="77777777" w:rsidTr="00696BD9">
        <w:trPr>
          <w:jc w:val="center"/>
        </w:trPr>
        <w:tc>
          <w:tcPr>
            <w:tcW w:w="3042" w:type="dxa"/>
            <w:tcBorders>
              <w:bottom w:val="thickThinSmallGap" w:sz="24" w:space="0" w:color="auto"/>
            </w:tcBorders>
          </w:tcPr>
          <w:p w14:paraId="02F04076" w14:textId="77777777" w:rsidR="00696BD9" w:rsidRPr="003230B7" w:rsidRDefault="00696BD9" w:rsidP="00696BD9">
            <w:pPr>
              <w:jc w:val="center"/>
              <w:rPr>
                <w:rFonts w:ascii="Times New Roman" w:eastAsia="等线" w:hAnsi="Times New Roman"/>
                <w:color w:val="000000"/>
              </w:rPr>
            </w:pPr>
            <w:r w:rsidRPr="003230B7">
              <w:rPr>
                <w:rFonts w:ascii="MS Gothic" w:eastAsia="MS Gothic" w:hAnsi="MS Gothic" w:cs="MS Gothic" w:hint="eastAsia"/>
                <w:color w:val="000000"/>
              </w:rPr>
              <w:t>⋯</w:t>
            </w:r>
          </w:p>
        </w:tc>
        <w:tc>
          <w:tcPr>
            <w:tcW w:w="5459" w:type="dxa"/>
            <w:tcBorders>
              <w:bottom w:val="thickThinSmallGap" w:sz="24" w:space="0" w:color="auto"/>
            </w:tcBorders>
          </w:tcPr>
          <w:p w14:paraId="55E5B3F3" w14:textId="77777777" w:rsidR="00696BD9" w:rsidRPr="003230B7" w:rsidRDefault="00696BD9" w:rsidP="00696BD9">
            <w:pPr>
              <w:jc w:val="center"/>
              <w:rPr>
                <w:rFonts w:ascii="Times New Roman" w:eastAsia="宋体" w:hAnsi="Times New Roman"/>
              </w:rPr>
            </w:pPr>
            <w:r w:rsidRPr="003230B7">
              <w:rPr>
                <w:rFonts w:ascii="MS Gothic" w:eastAsia="MS Gothic" w:hAnsi="MS Gothic" w:cs="MS Gothic" w:hint="eastAsia"/>
              </w:rPr>
              <w:t>⋯</w:t>
            </w:r>
          </w:p>
        </w:tc>
      </w:tr>
    </w:tbl>
    <w:p w14:paraId="62474746" w14:textId="77777777" w:rsidR="00696BD9" w:rsidRPr="003230B7" w:rsidRDefault="00696BD9" w:rsidP="00696BD9">
      <w:pPr>
        <w:ind w:firstLineChars="200" w:firstLine="480"/>
        <w:rPr>
          <w:sz w:val="24"/>
          <w:szCs w:val="24"/>
        </w:rPr>
      </w:pPr>
      <w:r w:rsidRPr="003230B7">
        <w:rPr>
          <w:sz w:val="24"/>
          <w:szCs w:val="24"/>
        </w:rPr>
        <w:t>It can be seen from the table 10 that the previous rating comments and other information are mentioned in the comments, indicating that some reviews will be affected by other ratings.</w:t>
      </w:r>
    </w:p>
    <w:p w14:paraId="63863F44" w14:textId="77777777" w:rsidR="00696BD9" w:rsidRPr="003230B7" w:rsidRDefault="00696BD9" w:rsidP="00696BD9">
      <w:pPr>
        <w:rPr>
          <w:rFonts w:eastAsia="黑体"/>
          <w:b/>
          <w:bCs/>
          <w:sz w:val="28"/>
          <w:szCs w:val="28"/>
        </w:rPr>
      </w:pPr>
      <w:r w:rsidRPr="003230B7">
        <w:rPr>
          <w:rFonts w:eastAsia="黑体"/>
          <w:b/>
          <w:bCs/>
          <w:sz w:val="28"/>
          <w:szCs w:val="28"/>
        </w:rPr>
        <w:t>5.7</w:t>
      </w:r>
      <w:r>
        <w:rPr>
          <w:rFonts w:eastAsia="黑体"/>
          <w:b/>
          <w:bCs/>
          <w:sz w:val="28"/>
          <w:szCs w:val="28"/>
        </w:rPr>
        <w:t xml:space="preserve"> The Solution for </w:t>
      </w:r>
      <w:r w:rsidRPr="003230B7">
        <w:rPr>
          <w:rFonts w:eastAsia="黑体"/>
          <w:b/>
          <w:bCs/>
          <w:sz w:val="28"/>
          <w:szCs w:val="28"/>
        </w:rPr>
        <w:t>Task E</w:t>
      </w:r>
    </w:p>
    <w:p w14:paraId="3035F0B1" w14:textId="77777777" w:rsidR="00696BD9" w:rsidRPr="00E527BA" w:rsidRDefault="00696BD9" w:rsidP="00696BD9">
      <w:pPr>
        <w:ind w:firstLineChars="200" w:firstLine="480"/>
        <w:rPr>
          <w:sz w:val="24"/>
          <w:szCs w:val="24"/>
        </w:rPr>
      </w:pPr>
      <w:r w:rsidRPr="00E527BA">
        <w:rPr>
          <w:sz w:val="24"/>
          <w:szCs w:val="24"/>
        </w:rPr>
        <w:t>According to the specific quality descriptors of the text comments, the topic is required to be associated with the rating to find out whether there is deep-seated information. Therefore, this paper digs the specific content of the review body, extracts its related description information, and digs it by means of statistics and drawing. The specific steps are as follows:</w:t>
      </w:r>
    </w:p>
    <w:p w14:paraId="205F79BD" w14:textId="77777777" w:rsidR="00696BD9" w:rsidRPr="003230B7" w:rsidRDefault="00696BD9" w:rsidP="00696BD9">
      <w:pPr>
        <w:ind w:firstLineChars="200" w:firstLine="480"/>
        <w:rPr>
          <w:rFonts w:ascii="Cambria" w:eastAsia="等线" w:hAnsi="Cambria"/>
          <w:sz w:val="24"/>
          <w:szCs w:val="24"/>
        </w:rPr>
      </w:pPr>
      <w:r w:rsidRPr="003230B7">
        <w:rPr>
          <w:rFonts w:ascii="Cambria" w:eastAsia="等线" w:hAnsi="Cambria"/>
          <w:sz w:val="24"/>
          <w:szCs w:val="24"/>
        </w:rPr>
        <w:t>1. Establish a specific dictionary of quality descriptors. By consulting materials and relevant data, this paper establishes a user emotion comment degree dictionary, which contains a variety of English description emotions, comment words, degree words and so on. See the appendix for the specific vocabulary</w:t>
      </w:r>
      <w:r>
        <w:rPr>
          <w:rFonts w:ascii="Cambria" w:eastAsia="等线" w:hAnsi="Cambria"/>
          <w:sz w:val="24"/>
          <w:szCs w:val="24"/>
        </w:rPr>
        <w:t>;</w:t>
      </w:r>
    </w:p>
    <w:p w14:paraId="09CE0D6C" w14:textId="77777777" w:rsidR="00696BD9" w:rsidRPr="003230B7" w:rsidRDefault="00696BD9" w:rsidP="00696BD9">
      <w:pPr>
        <w:ind w:firstLine="482"/>
        <w:rPr>
          <w:rFonts w:ascii="Cambria" w:eastAsia="Cambria" w:hAnsi="Cambria"/>
          <w:sz w:val="24"/>
          <w:szCs w:val="24"/>
        </w:rPr>
      </w:pPr>
      <w:r w:rsidRPr="003230B7">
        <w:rPr>
          <w:rFonts w:ascii="Cambria" w:eastAsia="Cambria" w:hAnsi="Cambria"/>
          <w:sz w:val="24"/>
          <w:szCs w:val="24"/>
        </w:rPr>
        <w:t>2. Combine the data of hair dryer, microwave and pacifier, extract the content of review body. According to the classification of user rating, count the words appearing in the dictionary from review body, and get the frequency of each word through the word frequency statistical method. Arrange the results in descending order, and then take out the first 20 words. The following table 11 is obtained:</w:t>
      </w:r>
    </w:p>
    <w:p w14:paraId="40E59FD5" w14:textId="77777777" w:rsidR="00696BD9" w:rsidRPr="003230B7" w:rsidRDefault="00696BD9" w:rsidP="00696BD9">
      <w:pPr>
        <w:jc w:val="center"/>
        <w:rPr>
          <w:rFonts w:ascii="Cambria" w:hAnsi="Cambria"/>
          <w:sz w:val="24"/>
          <w:szCs w:val="24"/>
        </w:rPr>
      </w:pPr>
      <w:r w:rsidRPr="003230B7">
        <w:rPr>
          <w:rFonts w:ascii="Cambria" w:hAnsi="Cambria"/>
          <w:sz w:val="24"/>
          <w:szCs w:val="24"/>
        </w:rPr>
        <w:t>Table 11:</w:t>
      </w:r>
      <w:r w:rsidRPr="003230B7">
        <w:rPr>
          <w:rFonts w:ascii="Calibri" w:hAnsi="Calibri"/>
        </w:rPr>
        <w:t xml:space="preserve"> </w:t>
      </w:r>
      <w:r w:rsidRPr="003230B7">
        <w:rPr>
          <w:rFonts w:ascii="Cambria" w:hAnsi="Cambria"/>
          <w:sz w:val="24"/>
          <w:szCs w:val="24"/>
        </w:rPr>
        <w:t>Frequency of common words</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1846"/>
        <w:gridCol w:w="1217"/>
        <w:gridCol w:w="1217"/>
        <w:gridCol w:w="1217"/>
        <w:gridCol w:w="1217"/>
      </w:tblGrid>
      <w:tr w:rsidR="00696BD9" w:rsidRPr="003230B7" w14:paraId="2931441C" w14:textId="77777777" w:rsidTr="00696BD9">
        <w:trPr>
          <w:jc w:val="center"/>
        </w:trPr>
        <w:tc>
          <w:tcPr>
            <w:tcW w:w="1700" w:type="dxa"/>
            <w:tcBorders>
              <w:top w:val="thinThickSmallGap" w:sz="24" w:space="0" w:color="auto"/>
              <w:bottom w:val="single" w:sz="4" w:space="0" w:color="auto"/>
            </w:tcBorders>
          </w:tcPr>
          <w:p w14:paraId="44317FAD" w14:textId="77777777" w:rsidR="00696BD9" w:rsidRPr="003230B7" w:rsidRDefault="00696BD9" w:rsidP="00696BD9">
            <w:pPr>
              <w:jc w:val="center"/>
              <w:rPr>
                <w:rFonts w:ascii="Times New Roman" w:eastAsia="宋体" w:hAnsi="Times New Roman"/>
              </w:rPr>
            </w:pPr>
          </w:p>
        </w:tc>
        <w:tc>
          <w:tcPr>
            <w:tcW w:w="1846" w:type="dxa"/>
            <w:tcBorders>
              <w:top w:val="thinThickSmallGap" w:sz="24" w:space="0" w:color="auto"/>
              <w:bottom w:val="single" w:sz="4" w:space="0" w:color="auto"/>
            </w:tcBorders>
          </w:tcPr>
          <w:p w14:paraId="39FBECC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w:t>
            </w:r>
          </w:p>
        </w:tc>
        <w:tc>
          <w:tcPr>
            <w:tcW w:w="1217" w:type="dxa"/>
            <w:tcBorders>
              <w:top w:val="thinThickSmallGap" w:sz="24" w:space="0" w:color="auto"/>
              <w:bottom w:val="single" w:sz="4" w:space="0" w:color="auto"/>
            </w:tcBorders>
          </w:tcPr>
          <w:p w14:paraId="10B6B1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w:t>
            </w:r>
          </w:p>
        </w:tc>
        <w:tc>
          <w:tcPr>
            <w:tcW w:w="1217" w:type="dxa"/>
            <w:tcBorders>
              <w:top w:val="thinThickSmallGap" w:sz="24" w:space="0" w:color="auto"/>
              <w:bottom w:val="single" w:sz="4" w:space="0" w:color="auto"/>
            </w:tcBorders>
          </w:tcPr>
          <w:p w14:paraId="4BBCED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w:t>
            </w:r>
          </w:p>
        </w:tc>
        <w:tc>
          <w:tcPr>
            <w:tcW w:w="1217" w:type="dxa"/>
            <w:tcBorders>
              <w:top w:val="thinThickSmallGap" w:sz="24" w:space="0" w:color="auto"/>
              <w:bottom w:val="single" w:sz="4" w:space="0" w:color="auto"/>
            </w:tcBorders>
          </w:tcPr>
          <w:p w14:paraId="29F3245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w:t>
            </w:r>
          </w:p>
        </w:tc>
        <w:tc>
          <w:tcPr>
            <w:tcW w:w="1217" w:type="dxa"/>
            <w:tcBorders>
              <w:top w:val="thinThickSmallGap" w:sz="24" w:space="0" w:color="auto"/>
              <w:bottom w:val="single" w:sz="4" w:space="0" w:color="auto"/>
            </w:tcBorders>
          </w:tcPr>
          <w:p w14:paraId="6FC665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w:t>
            </w:r>
          </w:p>
        </w:tc>
      </w:tr>
      <w:tr w:rsidR="00696BD9" w:rsidRPr="003230B7" w14:paraId="5F1CF848" w14:textId="77777777" w:rsidTr="00696BD9">
        <w:trPr>
          <w:jc w:val="center"/>
        </w:trPr>
        <w:tc>
          <w:tcPr>
            <w:tcW w:w="1700" w:type="dxa"/>
            <w:tcBorders>
              <w:top w:val="nil"/>
            </w:tcBorders>
          </w:tcPr>
          <w:p w14:paraId="620EA0D7"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old</w:t>
            </w:r>
          </w:p>
        </w:tc>
        <w:tc>
          <w:tcPr>
            <w:tcW w:w="1846" w:type="dxa"/>
            <w:tcBorders>
              <w:top w:val="nil"/>
            </w:tcBorders>
          </w:tcPr>
          <w:p w14:paraId="663D3A8F"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272</w:t>
            </w:r>
          </w:p>
        </w:tc>
        <w:tc>
          <w:tcPr>
            <w:tcW w:w="1217" w:type="dxa"/>
            <w:tcBorders>
              <w:top w:val="nil"/>
            </w:tcBorders>
          </w:tcPr>
          <w:p w14:paraId="55FC73B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225</w:t>
            </w:r>
          </w:p>
        </w:tc>
        <w:tc>
          <w:tcPr>
            <w:tcW w:w="1217" w:type="dxa"/>
            <w:tcBorders>
              <w:top w:val="nil"/>
            </w:tcBorders>
          </w:tcPr>
          <w:p w14:paraId="50EFFF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353</w:t>
            </w:r>
          </w:p>
        </w:tc>
        <w:tc>
          <w:tcPr>
            <w:tcW w:w="1217" w:type="dxa"/>
            <w:tcBorders>
              <w:top w:val="nil"/>
            </w:tcBorders>
          </w:tcPr>
          <w:p w14:paraId="22224C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677</w:t>
            </w:r>
          </w:p>
        </w:tc>
        <w:tc>
          <w:tcPr>
            <w:tcW w:w="1217" w:type="dxa"/>
            <w:tcBorders>
              <w:top w:val="nil"/>
            </w:tcBorders>
          </w:tcPr>
          <w:p w14:paraId="18E332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2512</w:t>
            </w:r>
          </w:p>
        </w:tc>
      </w:tr>
      <w:tr w:rsidR="00696BD9" w:rsidRPr="003230B7" w14:paraId="33193E79" w14:textId="77777777" w:rsidTr="00696BD9">
        <w:trPr>
          <w:jc w:val="center"/>
        </w:trPr>
        <w:tc>
          <w:tcPr>
            <w:tcW w:w="1700" w:type="dxa"/>
          </w:tcPr>
          <w:p w14:paraId="756DDAA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never</w:t>
            </w:r>
          </w:p>
        </w:tc>
        <w:tc>
          <w:tcPr>
            <w:tcW w:w="1846" w:type="dxa"/>
          </w:tcPr>
          <w:p w14:paraId="1269A26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298</w:t>
            </w:r>
          </w:p>
        </w:tc>
        <w:tc>
          <w:tcPr>
            <w:tcW w:w="1217" w:type="dxa"/>
          </w:tcPr>
          <w:p w14:paraId="798898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4D226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22CE2D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F0738C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19D1170D" w14:textId="77777777" w:rsidTr="00696BD9">
        <w:trPr>
          <w:jc w:val="center"/>
        </w:trPr>
        <w:tc>
          <w:tcPr>
            <w:tcW w:w="1700" w:type="dxa"/>
          </w:tcPr>
          <w:p w14:paraId="6A7E732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long</w:t>
            </w:r>
          </w:p>
        </w:tc>
        <w:tc>
          <w:tcPr>
            <w:tcW w:w="1846" w:type="dxa"/>
          </w:tcPr>
          <w:p w14:paraId="1015BA0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241</w:t>
            </w:r>
          </w:p>
        </w:tc>
        <w:tc>
          <w:tcPr>
            <w:tcW w:w="1217" w:type="dxa"/>
          </w:tcPr>
          <w:p w14:paraId="2C8D695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186</w:t>
            </w:r>
          </w:p>
        </w:tc>
        <w:tc>
          <w:tcPr>
            <w:tcW w:w="1217" w:type="dxa"/>
          </w:tcPr>
          <w:p w14:paraId="48100D0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327</w:t>
            </w:r>
          </w:p>
        </w:tc>
        <w:tc>
          <w:tcPr>
            <w:tcW w:w="1217" w:type="dxa"/>
          </w:tcPr>
          <w:p w14:paraId="2AD14D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563</w:t>
            </w:r>
          </w:p>
        </w:tc>
        <w:tc>
          <w:tcPr>
            <w:tcW w:w="1217" w:type="dxa"/>
          </w:tcPr>
          <w:p w14:paraId="3A8EF8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1392</w:t>
            </w:r>
          </w:p>
        </w:tc>
      </w:tr>
      <w:tr w:rsidR="00696BD9" w:rsidRPr="003230B7" w14:paraId="451D32F4" w14:textId="77777777" w:rsidTr="00696BD9">
        <w:trPr>
          <w:jc w:val="center"/>
        </w:trPr>
        <w:tc>
          <w:tcPr>
            <w:tcW w:w="1700" w:type="dxa"/>
          </w:tcPr>
          <w:p w14:paraId="056E0F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new</w:t>
            </w:r>
          </w:p>
        </w:tc>
        <w:tc>
          <w:tcPr>
            <w:tcW w:w="1846" w:type="dxa"/>
          </w:tcPr>
          <w:p w14:paraId="6A477B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286</w:t>
            </w:r>
          </w:p>
        </w:tc>
        <w:tc>
          <w:tcPr>
            <w:tcW w:w="1217" w:type="dxa"/>
          </w:tcPr>
          <w:p w14:paraId="534C14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8BE5F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A5B48F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0B21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EAF5753" w14:textId="77777777" w:rsidTr="00696BD9">
        <w:trPr>
          <w:jc w:val="center"/>
        </w:trPr>
        <w:tc>
          <w:tcPr>
            <w:tcW w:w="1700" w:type="dxa"/>
          </w:tcPr>
          <w:p w14:paraId="0C38A74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good</w:t>
            </w:r>
          </w:p>
        </w:tc>
        <w:tc>
          <w:tcPr>
            <w:tcW w:w="1846" w:type="dxa"/>
          </w:tcPr>
          <w:p w14:paraId="747683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392</w:t>
            </w:r>
          </w:p>
        </w:tc>
        <w:tc>
          <w:tcPr>
            <w:tcW w:w="1217" w:type="dxa"/>
          </w:tcPr>
          <w:p w14:paraId="01AEC30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368</w:t>
            </w:r>
          </w:p>
        </w:tc>
        <w:tc>
          <w:tcPr>
            <w:tcW w:w="1217" w:type="dxa"/>
          </w:tcPr>
          <w:p w14:paraId="287BDC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591</w:t>
            </w:r>
          </w:p>
        </w:tc>
        <w:tc>
          <w:tcPr>
            <w:tcW w:w="1217" w:type="dxa"/>
          </w:tcPr>
          <w:p w14:paraId="32D62D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1402</w:t>
            </w:r>
          </w:p>
        </w:tc>
        <w:tc>
          <w:tcPr>
            <w:tcW w:w="1217" w:type="dxa"/>
          </w:tcPr>
          <w:p w14:paraId="5DA56F6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3058</w:t>
            </w:r>
          </w:p>
        </w:tc>
      </w:tr>
      <w:tr w:rsidR="00696BD9" w:rsidRPr="003230B7" w14:paraId="40843554" w14:textId="77777777" w:rsidTr="00696BD9">
        <w:trPr>
          <w:jc w:val="center"/>
        </w:trPr>
        <w:tc>
          <w:tcPr>
            <w:tcW w:w="1700" w:type="dxa"/>
          </w:tcPr>
          <w:p w14:paraId="17B5D8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much</w:t>
            </w:r>
          </w:p>
        </w:tc>
        <w:tc>
          <w:tcPr>
            <w:tcW w:w="1846" w:type="dxa"/>
          </w:tcPr>
          <w:p w14:paraId="36446B4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79D49E5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234</w:t>
            </w:r>
          </w:p>
        </w:tc>
        <w:tc>
          <w:tcPr>
            <w:tcW w:w="1217" w:type="dxa"/>
          </w:tcPr>
          <w:p w14:paraId="6CCB731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370</w:t>
            </w:r>
          </w:p>
        </w:tc>
        <w:tc>
          <w:tcPr>
            <w:tcW w:w="1217" w:type="dxa"/>
          </w:tcPr>
          <w:p w14:paraId="540BA4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606</w:t>
            </w:r>
          </w:p>
        </w:tc>
        <w:tc>
          <w:tcPr>
            <w:tcW w:w="1217" w:type="dxa"/>
          </w:tcPr>
          <w:p w14:paraId="5DA93C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2079</w:t>
            </w:r>
          </w:p>
        </w:tc>
      </w:tr>
      <w:tr w:rsidR="00696BD9" w:rsidRPr="003230B7" w14:paraId="6C29A248" w14:textId="77777777" w:rsidTr="00696BD9">
        <w:trPr>
          <w:jc w:val="center"/>
        </w:trPr>
        <w:tc>
          <w:tcPr>
            <w:tcW w:w="1700" w:type="dxa"/>
          </w:tcPr>
          <w:p w14:paraId="2AFE9E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back</w:t>
            </w:r>
          </w:p>
        </w:tc>
        <w:tc>
          <w:tcPr>
            <w:tcW w:w="1846" w:type="dxa"/>
          </w:tcPr>
          <w:p w14:paraId="0501231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460</w:t>
            </w:r>
          </w:p>
        </w:tc>
        <w:tc>
          <w:tcPr>
            <w:tcW w:w="1217" w:type="dxa"/>
          </w:tcPr>
          <w:p w14:paraId="17AC44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212</w:t>
            </w:r>
          </w:p>
        </w:tc>
        <w:tc>
          <w:tcPr>
            <w:tcW w:w="1217" w:type="dxa"/>
          </w:tcPr>
          <w:p w14:paraId="46CDF6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665A9C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52F8C6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7E46C231" w14:textId="77777777" w:rsidTr="00696BD9">
        <w:trPr>
          <w:jc w:val="center"/>
        </w:trPr>
        <w:tc>
          <w:tcPr>
            <w:tcW w:w="1700" w:type="dxa"/>
          </w:tcPr>
          <w:p w14:paraId="144388B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bad</w:t>
            </w:r>
          </w:p>
        </w:tc>
        <w:tc>
          <w:tcPr>
            <w:tcW w:w="1846" w:type="dxa"/>
          </w:tcPr>
          <w:p w14:paraId="7DE07E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2873A33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7488A8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4F672C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D9EC05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B2A42D6" w14:textId="77777777" w:rsidTr="00696BD9">
        <w:trPr>
          <w:jc w:val="center"/>
        </w:trPr>
        <w:tc>
          <w:tcPr>
            <w:tcW w:w="1700" w:type="dxa"/>
          </w:tcPr>
          <w:p w14:paraId="7B94CF4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high</w:t>
            </w:r>
          </w:p>
        </w:tc>
        <w:tc>
          <w:tcPr>
            <w:tcW w:w="1846" w:type="dxa"/>
          </w:tcPr>
          <w:p w14:paraId="16E1C6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E93288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E8720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232</w:t>
            </w:r>
          </w:p>
        </w:tc>
        <w:tc>
          <w:tcPr>
            <w:tcW w:w="1217" w:type="dxa"/>
          </w:tcPr>
          <w:p w14:paraId="40E6997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99A9A9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4E18C3D" w14:textId="77777777" w:rsidTr="00696BD9">
        <w:trPr>
          <w:jc w:val="center"/>
        </w:trPr>
        <w:tc>
          <w:tcPr>
            <w:tcW w:w="1700" w:type="dxa"/>
          </w:tcPr>
          <w:p w14:paraId="4F5308B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however</w:t>
            </w:r>
          </w:p>
        </w:tc>
        <w:tc>
          <w:tcPr>
            <w:tcW w:w="1846" w:type="dxa"/>
          </w:tcPr>
          <w:p w14:paraId="3F827A2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94CE9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6C60E9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265</w:t>
            </w:r>
          </w:p>
        </w:tc>
        <w:tc>
          <w:tcPr>
            <w:tcW w:w="1217" w:type="dxa"/>
          </w:tcPr>
          <w:p w14:paraId="572B40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1527F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B5AB26D" w14:textId="77777777" w:rsidTr="00696BD9">
        <w:trPr>
          <w:jc w:val="center"/>
        </w:trPr>
        <w:tc>
          <w:tcPr>
            <w:tcW w:w="1700" w:type="dxa"/>
          </w:tcPr>
          <w:p w14:paraId="1BCDC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lastRenderedPageBreak/>
              <w:t>need</w:t>
            </w:r>
          </w:p>
        </w:tc>
        <w:tc>
          <w:tcPr>
            <w:tcW w:w="1846" w:type="dxa"/>
          </w:tcPr>
          <w:p w14:paraId="40E0DE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230</w:t>
            </w:r>
          </w:p>
        </w:tc>
        <w:tc>
          <w:tcPr>
            <w:tcW w:w="1217" w:type="dxa"/>
          </w:tcPr>
          <w:p w14:paraId="0DBD81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3A19F3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252</w:t>
            </w:r>
          </w:p>
        </w:tc>
        <w:tc>
          <w:tcPr>
            <w:tcW w:w="1217" w:type="dxa"/>
          </w:tcPr>
          <w:p w14:paraId="10ABFAB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566</w:t>
            </w:r>
          </w:p>
        </w:tc>
        <w:tc>
          <w:tcPr>
            <w:tcW w:w="1217" w:type="dxa"/>
          </w:tcPr>
          <w:p w14:paraId="30BCF0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1645</w:t>
            </w:r>
          </w:p>
        </w:tc>
      </w:tr>
      <w:tr w:rsidR="00696BD9" w:rsidRPr="003230B7" w14:paraId="49270EAA" w14:textId="77777777" w:rsidTr="00696BD9">
        <w:trPr>
          <w:jc w:val="center"/>
        </w:trPr>
        <w:tc>
          <w:tcPr>
            <w:tcW w:w="1700" w:type="dxa"/>
          </w:tcPr>
          <w:p w14:paraId="417BE9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receive</w:t>
            </w:r>
          </w:p>
        </w:tc>
        <w:tc>
          <w:tcPr>
            <w:tcW w:w="1846" w:type="dxa"/>
          </w:tcPr>
          <w:p w14:paraId="49AFF41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7E333C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EAE159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77E66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71E86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52F4191" w14:textId="77777777" w:rsidTr="00696BD9">
        <w:trPr>
          <w:jc w:val="center"/>
        </w:trPr>
        <w:tc>
          <w:tcPr>
            <w:tcW w:w="1700" w:type="dxa"/>
          </w:tcPr>
          <w:p w14:paraId="7A6A6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keep</w:t>
            </w:r>
          </w:p>
        </w:tc>
        <w:tc>
          <w:tcPr>
            <w:tcW w:w="1846" w:type="dxa"/>
          </w:tcPr>
          <w:p w14:paraId="5F87429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311CBA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196</w:t>
            </w:r>
          </w:p>
        </w:tc>
        <w:tc>
          <w:tcPr>
            <w:tcW w:w="1217" w:type="dxa"/>
          </w:tcPr>
          <w:p w14:paraId="3CBEC61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261</w:t>
            </w:r>
          </w:p>
        </w:tc>
        <w:tc>
          <w:tcPr>
            <w:tcW w:w="1217" w:type="dxa"/>
          </w:tcPr>
          <w:p w14:paraId="7DC26D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479</w:t>
            </w:r>
          </w:p>
        </w:tc>
        <w:tc>
          <w:tcPr>
            <w:tcW w:w="1217" w:type="dxa"/>
          </w:tcPr>
          <w:p w14:paraId="26E7C9A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1695</w:t>
            </w:r>
          </w:p>
        </w:tc>
      </w:tr>
      <w:tr w:rsidR="00696BD9" w:rsidRPr="003230B7" w14:paraId="37B72B52" w14:textId="77777777" w:rsidTr="00696BD9">
        <w:trPr>
          <w:jc w:val="center"/>
        </w:trPr>
        <w:tc>
          <w:tcPr>
            <w:tcW w:w="1700" w:type="dxa"/>
          </w:tcPr>
          <w:p w14:paraId="20F318D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cute</w:t>
            </w:r>
          </w:p>
        </w:tc>
        <w:tc>
          <w:tcPr>
            <w:tcW w:w="1846" w:type="dxa"/>
          </w:tcPr>
          <w:p w14:paraId="290DB1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D52CB7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C55407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D970F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729BFF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1479</w:t>
            </w:r>
          </w:p>
        </w:tc>
      </w:tr>
      <w:tr w:rsidR="00696BD9" w:rsidRPr="003230B7" w14:paraId="73A7CF76" w14:textId="77777777" w:rsidTr="00696BD9">
        <w:trPr>
          <w:jc w:val="center"/>
        </w:trPr>
        <w:tc>
          <w:tcPr>
            <w:tcW w:w="1700" w:type="dxa"/>
          </w:tcPr>
          <w:p w14:paraId="0905BD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perfect</w:t>
            </w:r>
          </w:p>
        </w:tc>
        <w:tc>
          <w:tcPr>
            <w:tcW w:w="1846" w:type="dxa"/>
          </w:tcPr>
          <w:p w14:paraId="3C44F4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C7619B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C582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93DC6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1E39A6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1600</w:t>
            </w:r>
          </w:p>
        </w:tc>
      </w:tr>
      <w:tr w:rsidR="00696BD9" w:rsidRPr="003230B7" w14:paraId="1C0F81B9" w14:textId="77777777" w:rsidTr="00696BD9">
        <w:trPr>
          <w:jc w:val="center"/>
        </w:trPr>
        <w:tc>
          <w:tcPr>
            <w:tcW w:w="1700" w:type="dxa"/>
          </w:tcPr>
          <w:p w14:paraId="07CEE4D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star</w:t>
            </w:r>
          </w:p>
        </w:tc>
        <w:tc>
          <w:tcPr>
            <w:tcW w:w="1846" w:type="dxa"/>
          </w:tcPr>
          <w:p w14:paraId="272DF96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9C6A4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4B34D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DAF3E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440</w:t>
            </w:r>
          </w:p>
        </w:tc>
        <w:tc>
          <w:tcPr>
            <w:tcW w:w="1217" w:type="dxa"/>
          </w:tcPr>
          <w:p w14:paraId="36EC23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D0CE0C2" w14:textId="77777777" w:rsidTr="00696BD9">
        <w:trPr>
          <w:jc w:val="center"/>
        </w:trPr>
        <w:tc>
          <w:tcPr>
            <w:tcW w:w="1700" w:type="dxa"/>
          </w:tcPr>
          <w:p w14:paraId="19F0450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hot</w:t>
            </w:r>
          </w:p>
        </w:tc>
        <w:tc>
          <w:tcPr>
            <w:tcW w:w="1846" w:type="dxa"/>
          </w:tcPr>
          <w:p w14:paraId="3195584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967F50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187</w:t>
            </w:r>
          </w:p>
        </w:tc>
        <w:tc>
          <w:tcPr>
            <w:tcW w:w="1217" w:type="dxa"/>
          </w:tcPr>
          <w:p w14:paraId="3430F7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591B6B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1A7BD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E6C6513" w14:textId="77777777" w:rsidTr="00696BD9">
        <w:trPr>
          <w:jc w:val="center"/>
        </w:trPr>
        <w:tc>
          <w:tcPr>
            <w:tcW w:w="1700" w:type="dxa"/>
          </w:tcPr>
          <w:p w14:paraId="5217588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easy</w:t>
            </w:r>
          </w:p>
        </w:tc>
        <w:tc>
          <w:tcPr>
            <w:tcW w:w="1846" w:type="dxa"/>
          </w:tcPr>
          <w:p w14:paraId="64AC1C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9BBB1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09B123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1754F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832</w:t>
            </w:r>
          </w:p>
        </w:tc>
        <w:tc>
          <w:tcPr>
            <w:tcW w:w="1217" w:type="dxa"/>
          </w:tcPr>
          <w:p w14:paraId="0223B1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3261</w:t>
            </w:r>
          </w:p>
        </w:tc>
      </w:tr>
      <w:tr w:rsidR="00696BD9" w:rsidRPr="003230B7" w14:paraId="1204D4CC" w14:textId="77777777" w:rsidTr="00696BD9">
        <w:trPr>
          <w:jc w:val="center"/>
        </w:trPr>
        <w:tc>
          <w:tcPr>
            <w:tcW w:w="1700" w:type="dxa"/>
          </w:tcPr>
          <w:p w14:paraId="0F6E5D4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dry</w:t>
            </w:r>
          </w:p>
        </w:tc>
        <w:tc>
          <w:tcPr>
            <w:tcW w:w="1846" w:type="dxa"/>
          </w:tcPr>
          <w:p w14:paraId="17FE23D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386</w:t>
            </w:r>
          </w:p>
        </w:tc>
        <w:tc>
          <w:tcPr>
            <w:tcW w:w="1217" w:type="dxa"/>
          </w:tcPr>
          <w:p w14:paraId="0BB108C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w:t>
            </w:r>
          </w:p>
        </w:tc>
        <w:tc>
          <w:tcPr>
            <w:tcW w:w="1217" w:type="dxa"/>
          </w:tcPr>
          <w:p w14:paraId="21A9A9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535</w:t>
            </w:r>
          </w:p>
        </w:tc>
        <w:tc>
          <w:tcPr>
            <w:tcW w:w="1217" w:type="dxa"/>
          </w:tcPr>
          <w:p w14:paraId="04D1035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1108</w:t>
            </w:r>
          </w:p>
        </w:tc>
        <w:tc>
          <w:tcPr>
            <w:tcW w:w="1217" w:type="dxa"/>
          </w:tcPr>
          <w:p w14:paraId="6179A03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3578</w:t>
            </w:r>
          </w:p>
        </w:tc>
      </w:tr>
      <w:tr w:rsidR="00696BD9" w:rsidRPr="003230B7" w14:paraId="71CAB188" w14:textId="77777777" w:rsidTr="00696BD9">
        <w:trPr>
          <w:jc w:val="center"/>
        </w:trPr>
        <w:tc>
          <w:tcPr>
            <w:tcW w:w="1700" w:type="dxa"/>
          </w:tcPr>
          <w:p w14:paraId="5E6456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n't</w:t>
            </w:r>
          </w:p>
        </w:tc>
        <w:tc>
          <w:tcPr>
            <w:tcW w:w="1846" w:type="dxa"/>
          </w:tcPr>
          <w:p w14:paraId="4A44FBB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1509</w:t>
            </w:r>
          </w:p>
        </w:tc>
        <w:tc>
          <w:tcPr>
            <w:tcW w:w="1217" w:type="dxa"/>
          </w:tcPr>
          <w:p w14:paraId="5378BB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1102</w:t>
            </w:r>
          </w:p>
        </w:tc>
        <w:tc>
          <w:tcPr>
            <w:tcW w:w="1217" w:type="dxa"/>
          </w:tcPr>
          <w:p w14:paraId="59BDDD3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1594</w:t>
            </w:r>
          </w:p>
        </w:tc>
        <w:tc>
          <w:tcPr>
            <w:tcW w:w="1217" w:type="dxa"/>
          </w:tcPr>
          <w:p w14:paraId="63DB63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2445</w:t>
            </w:r>
          </w:p>
        </w:tc>
        <w:tc>
          <w:tcPr>
            <w:tcW w:w="1217" w:type="dxa"/>
          </w:tcPr>
          <w:p w14:paraId="72819F5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5932</w:t>
            </w:r>
          </w:p>
        </w:tc>
      </w:tr>
      <w:tr w:rsidR="00696BD9" w:rsidRPr="003230B7" w14:paraId="63109ED8" w14:textId="77777777" w:rsidTr="00696BD9">
        <w:trPr>
          <w:jc w:val="center"/>
        </w:trPr>
        <w:tc>
          <w:tcPr>
            <w:tcW w:w="1700" w:type="dxa"/>
          </w:tcPr>
          <w:p w14:paraId="0809A2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really</w:t>
            </w:r>
          </w:p>
        </w:tc>
        <w:tc>
          <w:tcPr>
            <w:tcW w:w="1846" w:type="dxa"/>
          </w:tcPr>
          <w:p w14:paraId="74997E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3F89339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268</w:t>
            </w:r>
          </w:p>
        </w:tc>
        <w:tc>
          <w:tcPr>
            <w:tcW w:w="1217" w:type="dxa"/>
          </w:tcPr>
          <w:p w14:paraId="0D8D4CA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417</w:t>
            </w:r>
          </w:p>
        </w:tc>
        <w:tc>
          <w:tcPr>
            <w:tcW w:w="1217" w:type="dxa"/>
          </w:tcPr>
          <w:p w14:paraId="00C15A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784</w:t>
            </w:r>
          </w:p>
        </w:tc>
        <w:tc>
          <w:tcPr>
            <w:tcW w:w="1217" w:type="dxa"/>
          </w:tcPr>
          <w:p w14:paraId="14A6EE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2209</w:t>
            </w:r>
          </w:p>
        </w:tc>
      </w:tr>
      <w:tr w:rsidR="00696BD9" w:rsidRPr="003230B7" w14:paraId="157FDA19" w14:textId="77777777" w:rsidTr="00696BD9">
        <w:trPr>
          <w:jc w:val="center"/>
        </w:trPr>
        <w:tc>
          <w:tcPr>
            <w:tcW w:w="1700" w:type="dxa"/>
          </w:tcPr>
          <w:p w14:paraId="0FAAA38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want</w:t>
            </w:r>
          </w:p>
        </w:tc>
        <w:tc>
          <w:tcPr>
            <w:tcW w:w="1846" w:type="dxa"/>
          </w:tcPr>
          <w:p w14:paraId="204FD56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31BB5B3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7BA806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274</w:t>
            </w:r>
          </w:p>
        </w:tc>
        <w:tc>
          <w:tcPr>
            <w:tcW w:w="1217" w:type="dxa"/>
          </w:tcPr>
          <w:p w14:paraId="7801F67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437</w:t>
            </w:r>
          </w:p>
        </w:tc>
        <w:tc>
          <w:tcPr>
            <w:tcW w:w="1217" w:type="dxa"/>
          </w:tcPr>
          <w:p w14:paraId="7E581D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02B2F06" w14:textId="77777777" w:rsidTr="00696BD9">
        <w:trPr>
          <w:jc w:val="center"/>
        </w:trPr>
        <w:tc>
          <w:tcPr>
            <w:tcW w:w="1700" w:type="dxa"/>
          </w:tcPr>
          <w:p w14:paraId="64DEA6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love</w:t>
            </w:r>
          </w:p>
        </w:tc>
        <w:tc>
          <w:tcPr>
            <w:tcW w:w="1846" w:type="dxa"/>
          </w:tcPr>
          <w:p w14:paraId="4CB7CF7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29F90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w:t>
            </w:r>
          </w:p>
        </w:tc>
        <w:tc>
          <w:tcPr>
            <w:tcW w:w="1217" w:type="dxa"/>
          </w:tcPr>
          <w:p w14:paraId="7E7D30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359</w:t>
            </w:r>
          </w:p>
        </w:tc>
        <w:tc>
          <w:tcPr>
            <w:tcW w:w="1217" w:type="dxa"/>
          </w:tcPr>
          <w:p w14:paraId="23C91C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1184</w:t>
            </w:r>
          </w:p>
        </w:tc>
        <w:tc>
          <w:tcPr>
            <w:tcW w:w="1217" w:type="dxa"/>
          </w:tcPr>
          <w:p w14:paraId="754DAE7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8867</w:t>
            </w:r>
          </w:p>
        </w:tc>
      </w:tr>
      <w:tr w:rsidR="00696BD9" w:rsidRPr="003230B7" w14:paraId="20BEB94C" w14:textId="77777777" w:rsidTr="00696BD9">
        <w:trPr>
          <w:jc w:val="center"/>
        </w:trPr>
        <w:tc>
          <w:tcPr>
            <w:tcW w:w="1700" w:type="dxa"/>
          </w:tcPr>
          <w:p w14:paraId="53B7D5B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great</w:t>
            </w:r>
          </w:p>
        </w:tc>
        <w:tc>
          <w:tcPr>
            <w:tcW w:w="1846" w:type="dxa"/>
          </w:tcPr>
          <w:p w14:paraId="4E8EB3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221</w:t>
            </w:r>
          </w:p>
        </w:tc>
        <w:tc>
          <w:tcPr>
            <w:tcW w:w="1217" w:type="dxa"/>
          </w:tcPr>
          <w:p w14:paraId="5395D0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357A8A0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388</w:t>
            </w:r>
          </w:p>
        </w:tc>
        <w:tc>
          <w:tcPr>
            <w:tcW w:w="1217" w:type="dxa"/>
          </w:tcPr>
          <w:p w14:paraId="390CE2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c>
          <w:tcPr>
            <w:tcW w:w="1217" w:type="dxa"/>
          </w:tcPr>
          <w:p w14:paraId="3E49654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5797</w:t>
            </w:r>
          </w:p>
        </w:tc>
      </w:tr>
      <w:tr w:rsidR="00696BD9" w:rsidRPr="003230B7" w14:paraId="221F311E" w14:textId="77777777" w:rsidTr="00696BD9">
        <w:trPr>
          <w:jc w:val="center"/>
        </w:trPr>
        <w:tc>
          <w:tcPr>
            <w:tcW w:w="1700" w:type="dxa"/>
          </w:tcPr>
          <w:p w14:paraId="4FD759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nice</w:t>
            </w:r>
          </w:p>
        </w:tc>
        <w:tc>
          <w:tcPr>
            <w:tcW w:w="1846" w:type="dxa"/>
          </w:tcPr>
          <w:p w14:paraId="138003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10B173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1871B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727D18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558</w:t>
            </w:r>
          </w:p>
        </w:tc>
        <w:tc>
          <w:tcPr>
            <w:tcW w:w="1217" w:type="dxa"/>
          </w:tcPr>
          <w:p w14:paraId="1D9CC43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r>
      <w:tr w:rsidR="00696BD9" w:rsidRPr="003230B7" w14:paraId="3F8170B2" w14:textId="77777777" w:rsidTr="00696BD9">
        <w:trPr>
          <w:jc w:val="center"/>
        </w:trPr>
        <w:tc>
          <w:tcPr>
            <w:tcW w:w="1700" w:type="dxa"/>
          </w:tcPr>
          <w:p w14:paraId="21AC10E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small</w:t>
            </w:r>
          </w:p>
        </w:tc>
        <w:tc>
          <w:tcPr>
            <w:tcW w:w="1846" w:type="dxa"/>
          </w:tcPr>
          <w:p w14:paraId="6111794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666B9A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165</w:t>
            </w:r>
          </w:p>
        </w:tc>
        <w:tc>
          <w:tcPr>
            <w:tcW w:w="1217" w:type="dxa"/>
          </w:tcPr>
          <w:p w14:paraId="5DED87E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279</w:t>
            </w:r>
          </w:p>
        </w:tc>
        <w:tc>
          <w:tcPr>
            <w:tcW w:w="1217" w:type="dxa"/>
          </w:tcPr>
          <w:p w14:paraId="7C84489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549</w:t>
            </w:r>
          </w:p>
        </w:tc>
        <w:tc>
          <w:tcPr>
            <w:tcW w:w="1217" w:type="dxa"/>
          </w:tcPr>
          <w:p w14:paraId="79E0C8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DAF1E7C" w14:textId="77777777" w:rsidTr="00696BD9">
        <w:trPr>
          <w:jc w:val="center"/>
        </w:trPr>
        <w:tc>
          <w:tcPr>
            <w:tcW w:w="1700" w:type="dxa"/>
          </w:tcPr>
          <w:p w14:paraId="63CD3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like</w:t>
            </w:r>
          </w:p>
        </w:tc>
        <w:tc>
          <w:tcPr>
            <w:tcW w:w="1846" w:type="dxa"/>
          </w:tcPr>
          <w:p w14:paraId="51CACE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642</w:t>
            </w:r>
          </w:p>
        </w:tc>
        <w:tc>
          <w:tcPr>
            <w:tcW w:w="1217" w:type="dxa"/>
          </w:tcPr>
          <w:p w14:paraId="6C6F7D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602</w:t>
            </w:r>
          </w:p>
        </w:tc>
        <w:tc>
          <w:tcPr>
            <w:tcW w:w="1217" w:type="dxa"/>
          </w:tcPr>
          <w:p w14:paraId="0C3E03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984</w:t>
            </w:r>
          </w:p>
        </w:tc>
        <w:tc>
          <w:tcPr>
            <w:tcW w:w="1217" w:type="dxa"/>
          </w:tcPr>
          <w:p w14:paraId="422867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1851</w:t>
            </w:r>
          </w:p>
        </w:tc>
        <w:tc>
          <w:tcPr>
            <w:tcW w:w="1217" w:type="dxa"/>
          </w:tcPr>
          <w:p w14:paraId="23173DE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4186</w:t>
            </w:r>
          </w:p>
        </w:tc>
      </w:tr>
      <w:tr w:rsidR="00696BD9" w:rsidRPr="003230B7" w14:paraId="7EE51A2D" w14:textId="77777777" w:rsidTr="00696BD9">
        <w:trPr>
          <w:jc w:val="center"/>
        </w:trPr>
        <w:tc>
          <w:tcPr>
            <w:tcW w:w="1700" w:type="dxa"/>
          </w:tcPr>
          <w:p w14:paraId="52316B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best</w:t>
            </w:r>
          </w:p>
        </w:tc>
        <w:tc>
          <w:tcPr>
            <w:tcW w:w="1846" w:type="dxa"/>
          </w:tcPr>
          <w:p w14:paraId="4CE813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E49A3A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A1748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A3BCDB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4EBE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1448</w:t>
            </w:r>
          </w:p>
        </w:tc>
      </w:tr>
      <w:tr w:rsidR="00696BD9" w:rsidRPr="003230B7" w14:paraId="541DF1E7" w14:textId="77777777" w:rsidTr="00696BD9">
        <w:trPr>
          <w:jc w:val="center"/>
        </w:trPr>
        <w:tc>
          <w:tcPr>
            <w:tcW w:w="1700" w:type="dxa"/>
          </w:tcPr>
          <w:p w14:paraId="362A1F6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even</w:t>
            </w:r>
          </w:p>
        </w:tc>
        <w:tc>
          <w:tcPr>
            <w:tcW w:w="1846" w:type="dxa"/>
          </w:tcPr>
          <w:p w14:paraId="0903379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401</w:t>
            </w:r>
          </w:p>
        </w:tc>
        <w:tc>
          <w:tcPr>
            <w:tcW w:w="1217" w:type="dxa"/>
          </w:tcPr>
          <w:p w14:paraId="5B7863C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208</w:t>
            </w:r>
          </w:p>
        </w:tc>
        <w:tc>
          <w:tcPr>
            <w:tcW w:w="1217" w:type="dxa"/>
          </w:tcPr>
          <w:p w14:paraId="3498FE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233</w:t>
            </w:r>
          </w:p>
        </w:tc>
        <w:tc>
          <w:tcPr>
            <w:tcW w:w="1217" w:type="dxa"/>
          </w:tcPr>
          <w:p w14:paraId="6C5E83C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F1B79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3A83B10" w14:textId="77777777" w:rsidTr="00696BD9">
        <w:trPr>
          <w:jc w:val="center"/>
        </w:trPr>
        <w:tc>
          <w:tcPr>
            <w:tcW w:w="1700" w:type="dxa"/>
          </w:tcPr>
          <w:p w14:paraId="1BD60C0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first</w:t>
            </w:r>
          </w:p>
        </w:tc>
        <w:tc>
          <w:tcPr>
            <w:tcW w:w="1846" w:type="dxa"/>
          </w:tcPr>
          <w:p w14:paraId="7D9837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355</w:t>
            </w:r>
          </w:p>
        </w:tc>
        <w:tc>
          <w:tcPr>
            <w:tcW w:w="1217" w:type="dxa"/>
          </w:tcPr>
          <w:p w14:paraId="53856E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223</w:t>
            </w:r>
          </w:p>
        </w:tc>
        <w:tc>
          <w:tcPr>
            <w:tcW w:w="1217" w:type="dxa"/>
          </w:tcPr>
          <w:p w14:paraId="40F890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AC8A8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EFF4F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1363</w:t>
            </w:r>
          </w:p>
        </w:tc>
      </w:tr>
      <w:tr w:rsidR="00696BD9" w:rsidRPr="003230B7" w14:paraId="1520C751" w14:textId="77777777" w:rsidTr="00696BD9">
        <w:trPr>
          <w:jc w:val="center"/>
        </w:trPr>
        <w:tc>
          <w:tcPr>
            <w:tcW w:w="1700" w:type="dxa"/>
          </w:tcPr>
          <w:p w14:paraId="27EEA3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still</w:t>
            </w:r>
          </w:p>
        </w:tc>
        <w:tc>
          <w:tcPr>
            <w:tcW w:w="1846" w:type="dxa"/>
          </w:tcPr>
          <w:p w14:paraId="091120F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712A68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00FFA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585CF0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506</w:t>
            </w:r>
          </w:p>
        </w:tc>
        <w:tc>
          <w:tcPr>
            <w:tcW w:w="1217" w:type="dxa"/>
          </w:tcPr>
          <w:p w14:paraId="0092A7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BC386E3" w14:textId="77777777" w:rsidTr="00696BD9">
        <w:trPr>
          <w:jc w:val="center"/>
        </w:trPr>
        <w:tc>
          <w:tcPr>
            <w:tcW w:w="1700" w:type="dxa"/>
          </w:tcPr>
          <w:p w14:paraId="258B3D7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set</w:t>
            </w:r>
          </w:p>
        </w:tc>
        <w:tc>
          <w:tcPr>
            <w:tcW w:w="1846" w:type="dxa"/>
          </w:tcPr>
          <w:p w14:paraId="69C248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D642A2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163</w:t>
            </w:r>
          </w:p>
        </w:tc>
        <w:tc>
          <w:tcPr>
            <w:tcW w:w="1217" w:type="dxa"/>
          </w:tcPr>
          <w:p w14:paraId="66B225F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272</w:t>
            </w:r>
          </w:p>
        </w:tc>
        <w:tc>
          <w:tcPr>
            <w:tcW w:w="1217" w:type="dxa"/>
          </w:tcPr>
          <w:p w14:paraId="5B680C2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607</w:t>
            </w:r>
          </w:p>
        </w:tc>
        <w:tc>
          <w:tcPr>
            <w:tcW w:w="1217" w:type="dxa"/>
          </w:tcPr>
          <w:p w14:paraId="41A6818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1378</w:t>
            </w:r>
          </w:p>
        </w:tc>
      </w:tr>
      <w:tr w:rsidR="00696BD9" w:rsidRPr="003230B7" w14:paraId="58372CC1" w14:textId="77777777" w:rsidTr="00696BD9">
        <w:trPr>
          <w:jc w:val="center"/>
        </w:trPr>
        <w:tc>
          <w:tcPr>
            <w:tcW w:w="1700" w:type="dxa"/>
            <w:tcBorders>
              <w:bottom w:val="thickThinSmallGap" w:sz="24" w:space="0" w:color="auto"/>
            </w:tcBorders>
          </w:tcPr>
          <w:p w14:paraId="071A75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well</w:t>
            </w:r>
          </w:p>
        </w:tc>
        <w:tc>
          <w:tcPr>
            <w:tcW w:w="1846" w:type="dxa"/>
            <w:tcBorders>
              <w:bottom w:val="thickThinSmallGap" w:sz="24" w:space="0" w:color="auto"/>
            </w:tcBorders>
          </w:tcPr>
          <w:p w14:paraId="1D18A5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285</w:t>
            </w:r>
          </w:p>
        </w:tc>
        <w:tc>
          <w:tcPr>
            <w:tcW w:w="1217" w:type="dxa"/>
            <w:tcBorders>
              <w:bottom w:val="thickThinSmallGap" w:sz="24" w:space="0" w:color="auto"/>
            </w:tcBorders>
          </w:tcPr>
          <w:p w14:paraId="5590237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302</w:t>
            </w:r>
          </w:p>
        </w:tc>
        <w:tc>
          <w:tcPr>
            <w:tcW w:w="1217" w:type="dxa"/>
            <w:tcBorders>
              <w:bottom w:val="thickThinSmallGap" w:sz="24" w:space="0" w:color="auto"/>
            </w:tcBorders>
          </w:tcPr>
          <w:p w14:paraId="15AD5B4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531</w:t>
            </w:r>
          </w:p>
        </w:tc>
        <w:tc>
          <w:tcPr>
            <w:tcW w:w="1217" w:type="dxa"/>
            <w:tcBorders>
              <w:bottom w:val="thickThinSmallGap" w:sz="24" w:space="0" w:color="auto"/>
            </w:tcBorders>
          </w:tcPr>
          <w:p w14:paraId="3693A4D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1019</w:t>
            </w:r>
          </w:p>
        </w:tc>
        <w:tc>
          <w:tcPr>
            <w:tcW w:w="1217" w:type="dxa"/>
            <w:tcBorders>
              <w:bottom w:val="thickThinSmallGap" w:sz="24" w:space="0" w:color="auto"/>
            </w:tcBorders>
          </w:tcPr>
          <w:p w14:paraId="59276AC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2932</w:t>
            </w:r>
          </w:p>
        </w:tc>
      </w:tr>
    </w:tbl>
    <w:p w14:paraId="57BCBC42" w14:textId="77777777" w:rsidR="00696BD9" w:rsidRPr="003230B7" w:rsidRDefault="00696BD9" w:rsidP="00696BD9">
      <w:pPr>
        <w:rPr>
          <w:sz w:val="24"/>
          <w:szCs w:val="24"/>
        </w:rPr>
      </w:pPr>
      <w:r w:rsidRPr="003230B7">
        <w:rPr>
          <w:rFonts w:eastAsia="Times New Roman"/>
          <w:sz w:val="24"/>
          <w:szCs w:val="24"/>
        </w:rPr>
        <w:t>Use table data to draw thermodynamic diagram (Figure XXX) for intuitive analysis.</w:t>
      </w:r>
    </w:p>
    <w:p w14:paraId="7E8F0923" w14:textId="77777777" w:rsidR="00696BD9" w:rsidRPr="003230B7" w:rsidRDefault="00696BD9" w:rsidP="00696BD9">
      <w:pPr>
        <w:ind w:left="780"/>
        <w:jc w:val="center"/>
        <w:rPr>
          <w:rFonts w:ascii="宋体" w:hAnsi="宋体"/>
          <w:sz w:val="24"/>
          <w:szCs w:val="24"/>
        </w:rPr>
      </w:pPr>
      <w:r w:rsidRPr="003230B7">
        <w:rPr>
          <w:rFonts w:ascii="微软雅黑" w:eastAsia="微软雅黑" w:hAnsi="微软雅黑"/>
          <w:noProof/>
        </w:rPr>
        <w:drawing>
          <wp:inline distT="0" distB="0" distL="0" distR="0" wp14:anchorId="3C015230" wp14:editId="19BAE277">
            <wp:extent cx="4550784" cy="34151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4"/>
                    <a:stretch>
                      <a:fillRect/>
                    </a:stretch>
                  </pic:blipFill>
                  <pic:spPr>
                    <a:xfrm>
                      <a:off x="0" y="0"/>
                      <a:ext cx="4553665" cy="3417307"/>
                    </a:xfrm>
                    <a:prstGeom prst="rect">
                      <a:avLst/>
                    </a:prstGeom>
                  </pic:spPr>
                </pic:pic>
              </a:graphicData>
            </a:graphic>
          </wp:inline>
        </w:drawing>
      </w:r>
    </w:p>
    <w:p w14:paraId="505E89C3" w14:textId="77777777" w:rsidR="00696BD9" w:rsidRPr="003230B7" w:rsidRDefault="00696BD9" w:rsidP="00696BD9">
      <w:pPr>
        <w:ind w:firstLine="482"/>
        <w:rPr>
          <w:sz w:val="24"/>
          <w:szCs w:val="24"/>
        </w:rPr>
      </w:pPr>
      <w:r w:rsidRPr="003230B7">
        <w:rPr>
          <w:sz w:val="24"/>
          <w:szCs w:val="24"/>
        </w:rPr>
        <w:t xml:space="preserve">In the figure, the abscissa is the star_rating, and the ordinate is the word. From the figure and table, it can be seen that "n't" is a negative word, which appears 1509 times in </w:t>
      </w:r>
      <w:r w:rsidRPr="003230B7">
        <w:rPr>
          <w:sz w:val="24"/>
          <w:szCs w:val="24"/>
        </w:rPr>
        <w:lastRenderedPageBreak/>
        <w:t>review_body of five stars , followed by never, like, etc.; while the word with 5 stars is love (8867 times), followed by great, like, etc, These words hardly appears in one or two stars. This shows that specific description words are closely related to rating. At the same time, we also notice that "n't" appears many times in all stars. Through specific review body data analysis, in one star, many of them appear at the same time with other positive words to express negative emotions, For example, "n't like" and so on. In five-star data, it often forms many positive emotional phrases, such as "like n't allow finger print" and so on.</w:t>
      </w:r>
    </w:p>
    <w:p w14:paraId="55D7D608" w14:textId="77777777" w:rsidR="00696BD9" w:rsidRPr="003230B7" w:rsidRDefault="00696BD9" w:rsidP="00696BD9">
      <w:pPr>
        <w:ind w:firstLineChars="200" w:firstLine="480"/>
        <w:rPr>
          <w:sz w:val="24"/>
          <w:szCs w:val="24"/>
        </w:rPr>
      </w:pPr>
      <w:r w:rsidRPr="003230B7">
        <w:rPr>
          <w:sz w:val="24"/>
          <w:szCs w:val="24"/>
        </w:rPr>
        <w:t>Based on the above analysis, we summarize the following common star vocabulary</w:t>
      </w:r>
      <w:r>
        <w:rPr>
          <w:sz w:val="24"/>
          <w:szCs w:val="24"/>
        </w:rPr>
        <w:t>:</w:t>
      </w:r>
    </w:p>
    <w:tbl>
      <w:tblPr>
        <w:tblStyle w:val="22"/>
        <w:tblW w:w="767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1436"/>
        <w:gridCol w:w="1523"/>
        <w:gridCol w:w="1577"/>
        <w:gridCol w:w="1577"/>
      </w:tblGrid>
      <w:tr w:rsidR="00696BD9" w:rsidRPr="003230B7" w14:paraId="6B4EC89E" w14:textId="77777777" w:rsidTr="00696BD9">
        <w:trPr>
          <w:jc w:val="center"/>
        </w:trPr>
        <w:tc>
          <w:tcPr>
            <w:tcW w:w="1560" w:type="dxa"/>
            <w:tcBorders>
              <w:top w:val="thinThickSmallGap" w:sz="24" w:space="0" w:color="auto"/>
              <w:bottom w:val="single" w:sz="4" w:space="0" w:color="auto"/>
            </w:tcBorders>
          </w:tcPr>
          <w:p w14:paraId="543AC2B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1</w:t>
            </w:r>
          </w:p>
        </w:tc>
        <w:tc>
          <w:tcPr>
            <w:tcW w:w="1437" w:type="dxa"/>
            <w:tcBorders>
              <w:top w:val="thinThickSmallGap" w:sz="24" w:space="0" w:color="auto"/>
              <w:bottom w:val="single" w:sz="4" w:space="0" w:color="auto"/>
            </w:tcBorders>
          </w:tcPr>
          <w:p w14:paraId="6D4D40E5"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2</w:t>
            </w:r>
          </w:p>
        </w:tc>
        <w:tc>
          <w:tcPr>
            <w:tcW w:w="1521" w:type="dxa"/>
            <w:tcBorders>
              <w:top w:val="thinThickSmallGap" w:sz="24" w:space="0" w:color="auto"/>
              <w:bottom w:val="single" w:sz="4" w:space="0" w:color="auto"/>
            </w:tcBorders>
          </w:tcPr>
          <w:p w14:paraId="47BF7D8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3</w:t>
            </w:r>
          </w:p>
        </w:tc>
        <w:tc>
          <w:tcPr>
            <w:tcW w:w="1578" w:type="dxa"/>
            <w:tcBorders>
              <w:top w:val="thinThickSmallGap" w:sz="24" w:space="0" w:color="auto"/>
              <w:bottom w:val="single" w:sz="4" w:space="0" w:color="auto"/>
            </w:tcBorders>
          </w:tcPr>
          <w:p w14:paraId="183FE3C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4</w:t>
            </w:r>
          </w:p>
        </w:tc>
        <w:tc>
          <w:tcPr>
            <w:tcW w:w="1578" w:type="dxa"/>
            <w:tcBorders>
              <w:top w:val="thinThickSmallGap" w:sz="24" w:space="0" w:color="auto"/>
              <w:bottom w:val="single" w:sz="4" w:space="0" w:color="auto"/>
            </w:tcBorders>
          </w:tcPr>
          <w:p w14:paraId="661268E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5</w:t>
            </w:r>
          </w:p>
        </w:tc>
      </w:tr>
      <w:tr w:rsidR="00696BD9" w:rsidRPr="003230B7" w14:paraId="4F467824" w14:textId="77777777" w:rsidTr="00696BD9">
        <w:trPr>
          <w:jc w:val="center"/>
        </w:trPr>
        <w:tc>
          <w:tcPr>
            <w:tcW w:w="1560" w:type="dxa"/>
            <w:tcBorders>
              <w:top w:val="single" w:sz="8" w:space="0" w:color="A9D08E"/>
              <w:left w:val="nil"/>
              <w:bottom w:val="nil"/>
              <w:right w:val="nil"/>
            </w:tcBorders>
            <w:shd w:val="clear" w:color="auto" w:fill="auto"/>
          </w:tcPr>
          <w:p w14:paraId="487354C7"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437" w:type="dxa"/>
            <w:tcBorders>
              <w:top w:val="single" w:sz="8" w:space="0" w:color="A9D08E"/>
              <w:left w:val="nil"/>
              <w:bottom w:val="nil"/>
              <w:right w:val="nil"/>
            </w:tcBorders>
            <w:shd w:val="clear" w:color="auto" w:fill="auto"/>
          </w:tcPr>
          <w:p w14:paraId="0B88280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good</w:t>
            </w:r>
          </w:p>
        </w:tc>
        <w:tc>
          <w:tcPr>
            <w:tcW w:w="1521" w:type="dxa"/>
            <w:tcBorders>
              <w:top w:val="single" w:sz="8" w:space="0" w:color="A9D08E"/>
              <w:left w:val="nil"/>
              <w:bottom w:val="nil"/>
              <w:right w:val="nil"/>
            </w:tcBorders>
            <w:shd w:val="clear" w:color="auto" w:fill="auto"/>
          </w:tcPr>
          <w:p w14:paraId="0174E7F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like</w:t>
            </w:r>
          </w:p>
        </w:tc>
        <w:tc>
          <w:tcPr>
            <w:tcW w:w="1578" w:type="dxa"/>
            <w:tcBorders>
              <w:top w:val="single" w:sz="8" w:space="0" w:color="A9D08E"/>
              <w:left w:val="nil"/>
              <w:bottom w:val="nil"/>
              <w:right w:val="nil"/>
            </w:tcBorders>
            <w:shd w:val="clear" w:color="auto" w:fill="auto"/>
          </w:tcPr>
          <w:p w14:paraId="7CF4C560"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c>
          <w:tcPr>
            <w:tcW w:w="1578" w:type="dxa"/>
            <w:tcBorders>
              <w:top w:val="single" w:sz="8" w:space="0" w:color="A9D08E"/>
              <w:left w:val="nil"/>
              <w:bottom w:val="nil"/>
              <w:right w:val="nil"/>
            </w:tcBorders>
            <w:shd w:val="clear" w:color="auto" w:fill="auto"/>
          </w:tcPr>
          <w:p w14:paraId="5544E65E"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love</w:t>
            </w:r>
          </w:p>
        </w:tc>
      </w:tr>
      <w:tr w:rsidR="00696BD9" w:rsidRPr="003230B7" w14:paraId="1CBE2DB0" w14:textId="77777777" w:rsidTr="00696BD9">
        <w:trPr>
          <w:jc w:val="center"/>
        </w:trPr>
        <w:tc>
          <w:tcPr>
            <w:tcW w:w="1560" w:type="dxa"/>
            <w:tcBorders>
              <w:top w:val="nil"/>
              <w:left w:val="nil"/>
              <w:bottom w:val="nil"/>
              <w:right w:val="nil"/>
            </w:tcBorders>
            <w:shd w:val="clear" w:color="auto" w:fill="auto"/>
          </w:tcPr>
          <w:p w14:paraId="5D7BEEA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never</w:t>
            </w:r>
          </w:p>
        </w:tc>
        <w:tc>
          <w:tcPr>
            <w:tcW w:w="1437" w:type="dxa"/>
            <w:tcBorders>
              <w:top w:val="nil"/>
              <w:left w:val="nil"/>
              <w:bottom w:val="nil"/>
              <w:right w:val="nil"/>
            </w:tcBorders>
            <w:shd w:val="clear" w:color="auto" w:fill="auto"/>
          </w:tcPr>
          <w:p w14:paraId="767FFE0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521" w:type="dxa"/>
            <w:tcBorders>
              <w:top w:val="nil"/>
              <w:left w:val="nil"/>
              <w:bottom w:val="nil"/>
              <w:right w:val="nil"/>
            </w:tcBorders>
            <w:shd w:val="clear" w:color="auto" w:fill="auto"/>
          </w:tcPr>
          <w:p w14:paraId="2741E9B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good</w:t>
            </w:r>
          </w:p>
        </w:tc>
        <w:tc>
          <w:tcPr>
            <w:tcW w:w="1578" w:type="dxa"/>
            <w:tcBorders>
              <w:top w:val="nil"/>
              <w:left w:val="nil"/>
              <w:bottom w:val="nil"/>
              <w:right w:val="nil"/>
            </w:tcBorders>
            <w:shd w:val="clear" w:color="auto" w:fill="auto"/>
          </w:tcPr>
          <w:p w14:paraId="26B0569E"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c>
          <w:tcPr>
            <w:tcW w:w="1578" w:type="dxa"/>
            <w:tcBorders>
              <w:top w:val="nil"/>
              <w:left w:val="nil"/>
              <w:bottom w:val="nil"/>
              <w:right w:val="nil"/>
            </w:tcBorders>
            <w:shd w:val="clear" w:color="auto" w:fill="auto"/>
          </w:tcPr>
          <w:p w14:paraId="55F7C144"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r>
      <w:tr w:rsidR="00696BD9" w:rsidRPr="003230B7" w14:paraId="3662617C" w14:textId="77777777" w:rsidTr="00696BD9">
        <w:trPr>
          <w:jc w:val="center"/>
        </w:trPr>
        <w:tc>
          <w:tcPr>
            <w:tcW w:w="1560" w:type="dxa"/>
            <w:tcBorders>
              <w:top w:val="nil"/>
              <w:left w:val="nil"/>
              <w:bottom w:val="nil"/>
              <w:right w:val="nil"/>
            </w:tcBorders>
            <w:shd w:val="clear" w:color="auto" w:fill="auto"/>
          </w:tcPr>
          <w:p w14:paraId="46EB8690"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back</w:t>
            </w:r>
          </w:p>
        </w:tc>
        <w:tc>
          <w:tcPr>
            <w:tcW w:w="1437" w:type="dxa"/>
            <w:tcBorders>
              <w:top w:val="nil"/>
              <w:left w:val="nil"/>
              <w:bottom w:val="nil"/>
              <w:right w:val="nil"/>
            </w:tcBorders>
            <w:shd w:val="clear" w:color="auto" w:fill="auto"/>
          </w:tcPr>
          <w:p w14:paraId="5496230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21" w:type="dxa"/>
            <w:tcBorders>
              <w:top w:val="nil"/>
              <w:left w:val="nil"/>
              <w:bottom w:val="nil"/>
              <w:right w:val="nil"/>
            </w:tcBorders>
            <w:shd w:val="clear" w:color="auto" w:fill="auto"/>
          </w:tcPr>
          <w:p w14:paraId="1ECB49F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much</w:t>
            </w:r>
          </w:p>
        </w:tc>
        <w:tc>
          <w:tcPr>
            <w:tcW w:w="1578" w:type="dxa"/>
            <w:tcBorders>
              <w:top w:val="nil"/>
              <w:left w:val="nil"/>
              <w:bottom w:val="nil"/>
              <w:right w:val="nil"/>
            </w:tcBorders>
            <w:shd w:val="clear" w:color="auto" w:fill="auto"/>
          </w:tcPr>
          <w:p w14:paraId="77E0806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c>
          <w:tcPr>
            <w:tcW w:w="1578" w:type="dxa"/>
            <w:tcBorders>
              <w:top w:val="nil"/>
              <w:left w:val="nil"/>
              <w:bottom w:val="nil"/>
              <w:right w:val="nil"/>
            </w:tcBorders>
            <w:shd w:val="clear" w:color="auto" w:fill="auto"/>
          </w:tcPr>
          <w:p w14:paraId="7AAC130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easy</w:t>
            </w:r>
          </w:p>
        </w:tc>
      </w:tr>
      <w:tr w:rsidR="00696BD9" w:rsidRPr="003230B7" w14:paraId="0888BBB7" w14:textId="77777777" w:rsidTr="00696BD9">
        <w:trPr>
          <w:jc w:val="center"/>
        </w:trPr>
        <w:tc>
          <w:tcPr>
            <w:tcW w:w="1560" w:type="dxa"/>
            <w:tcBorders>
              <w:top w:val="nil"/>
              <w:left w:val="nil"/>
              <w:bottom w:val="nil"/>
              <w:right w:val="nil"/>
            </w:tcBorders>
            <w:shd w:val="clear" w:color="auto" w:fill="auto"/>
          </w:tcPr>
          <w:p w14:paraId="7742B49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even</w:t>
            </w:r>
          </w:p>
        </w:tc>
        <w:tc>
          <w:tcPr>
            <w:tcW w:w="1437" w:type="dxa"/>
            <w:tcBorders>
              <w:top w:val="nil"/>
              <w:left w:val="nil"/>
              <w:bottom w:val="nil"/>
              <w:right w:val="nil"/>
            </w:tcBorders>
            <w:shd w:val="clear" w:color="auto" w:fill="auto"/>
          </w:tcPr>
          <w:p w14:paraId="5516662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well</w:t>
            </w:r>
          </w:p>
        </w:tc>
        <w:tc>
          <w:tcPr>
            <w:tcW w:w="1521" w:type="dxa"/>
            <w:tcBorders>
              <w:top w:val="nil"/>
              <w:left w:val="nil"/>
              <w:bottom w:val="nil"/>
              <w:right w:val="nil"/>
            </w:tcBorders>
            <w:shd w:val="clear" w:color="auto" w:fill="auto"/>
          </w:tcPr>
          <w:p w14:paraId="5759149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78" w:type="dxa"/>
            <w:tcBorders>
              <w:top w:val="nil"/>
              <w:left w:val="nil"/>
              <w:bottom w:val="nil"/>
              <w:right w:val="nil"/>
            </w:tcBorders>
            <w:shd w:val="clear" w:color="auto" w:fill="auto"/>
          </w:tcPr>
          <w:p w14:paraId="0F77064D"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w:t>
            </w:r>
          </w:p>
        </w:tc>
        <w:tc>
          <w:tcPr>
            <w:tcW w:w="1578" w:type="dxa"/>
            <w:tcBorders>
              <w:top w:val="nil"/>
              <w:left w:val="nil"/>
              <w:bottom w:val="nil"/>
              <w:right w:val="nil"/>
            </w:tcBorders>
            <w:shd w:val="clear" w:color="auto" w:fill="auto"/>
          </w:tcPr>
          <w:p w14:paraId="6439629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r>
      <w:tr w:rsidR="00696BD9" w:rsidRPr="003230B7" w14:paraId="754EB410" w14:textId="77777777" w:rsidTr="00696BD9">
        <w:trPr>
          <w:jc w:val="center"/>
        </w:trPr>
        <w:tc>
          <w:tcPr>
            <w:tcW w:w="1560" w:type="dxa"/>
            <w:tcBorders>
              <w:bottom w:val="thickThinSmallGap" w:sz="24" w:space="0" w:color="auto"/>
            </w:tcBorders>
          </w:tcPr>
          <w:p w14:paraId="0096021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bad</w:t>
            </w:r>
          </w:p>
        </w:tc>
        <w:tc>
          <w:tcPr>
            <w:tcW w:w="1437" w:type="dxa"/>
            <w:tcBorders>
              <w:bottom w:val="thickThinSmallGap" w:sz="24" w:space="0" w:color="auto"/>
            </w:tcBorders>
          </w:tcPr>
          <w:p w14:paraId="15DA34EC"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dry</w:t>
            </w:r>
          </w:p>
        </w:tc>
        <w:tc>
          <w:tcPr>
            <w:tcW w:w="1521" w:type="dxa"/>
            <w:tcBorders>
              <w:bottom w:val="thickThinSmallGap" w:sz="24" w:space="0" w:color="auto"/>
            </w:tcBorders>
          </w:tcPr>
          <w:p w14:paraId="6F2D070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however</w:t>
            </w:r>
          </w:p>
        </w:tc>
        <w:tc>
          <w:tcPr>
            <w:tcW w:w="1578" w:type="dxa"/>
            <w:tcBorders>
              <w:bottom w:val="thickThinSmallGap" w:sz="24" w:space="0" w:color="auto"/>
            </w:tcBorders>
          </w:tcPr>
          <w:p w14:paraId="2D74170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need</w:t>
            </w:r>
          </w:p>
        </w:tc>
        <w:tc>
          <w:tcPr>
            <w:tcW w:w="1578" w:type="dxa"/>
            <w:tcBorders>
              <w:bottom w:val="thickThinSmallGap" w:sz="24" w:space="0" w:color="auto"/>
            </w:tcBorders>
          </w:tcPr>
          <w:p w14:paraId="59A3A06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r>
    </w:tbl>
    <w:p w14:paraId="675EBFAC" w14:textId="77777777" w:rsidR="00696BD9" w:rsidRPr="003230B7" w:rsidRDefault="00696BD9" w:rsidP="00696BD9">
      <w:pPr>
        <w:rPr>
          <w:sz w:val="24"/>
          <w:szCs w:val="24"/>
        </w:rPr>
      </w:pPr>
    </w:p>
    <w:p w14:paraId="38EC1F0C" w14:textId="77777777" w:rsidR="00696BD9" w:rsidRPr="003230B7" w:rsidRDefault="00696BD9" w:rsidP="00696BD9">
      <w:pPr>
        <w:numPr>
          <w:ilvl w:val="1"/>
          <w:numId w:val="20"/>
        </w:numPr>
        <w:rPr>
          <w:rFonts w:eastAsia="微软雅黑"/>
          <w:b/>
          <w:bCs/>
          <w:sz w:val="28"/>
          <w:szCs w:val="28"/>
        </w:rPr>
      </w:pPr>
      <w:r w:rsidRPr="003230B7">
        <w:rPr>
          <w:rFonts w:eastAsia="微软雅黑"/>
          <w:b/>
          <w:bCs/>
          <w:sz w:val="28"/>
          <w:szCs w:val="28"/>
        </w:rPr>
        <w:t>Task F</w:t>
      </w:r>
    </w:p>
    <w:p w14:paraId="556FE8F9" w14:textId="77777777" w:rsidR="00696BD9" w:rsidRPr="003230B7" w:rsidRDefault="00696BD9" w:rsidP="00696BD9">
      <w:pPr>
        <w:rPr>
          <w:sz w:val="24"/>
          <w:szCs w:val="24"/>
        </w:rPr>
      </w:pPr>
      <w:r w:rsidRPr="003230B7">
        <w:rPr>
          <w:sz w:val="24"/>
          <w:szCs w:val="24"/>
        </w:rPr>
        <w:t>Dear Sir/Madam</w:t>
      </w:r>
      <w:r w:rsidRPr="003230B7">
        <w:rPr>
          <w:rFonts w:hint="eastAsia"/>
          <w:sz w:val="24"/>
          <w:szCs w:val="24"/>
        </w:rPr>
        <w:t>,</w:t>
      </w:r>
    </w:p>
    <w:p w14:paraId="41497B96" w14:textId="77777777" w:rsidR="00696BD9" w:rsidRPr="003230B7" w:rsidRDefault="00696BD9" w:rsidP="00696BD9">
      <w:pPr>
        <w:ind w:firstLineChars="200" w:firstLine="480"/>
        <w:rPr>
          <w:sz w:val="24"/>
          <w:szCs w:val="24"/>
        </w:rPr>
      </w:pPr>
      <w:r w:rsidRPr="003230B7">
        <w:rPr>
          <w:sz w:val="24"/>
          <w:szCs w:val="24"/>
        </w:rPr>
        <w:t>We are very honored to have this opportunity to show you and your company the results of our mining and analysis of the data of hair_dryer, microwave and pacifier. Here we will give you a comprehensive report about our research in the data.</w:t>
      </w:r>
    </w:p>
    <w:p w14:paraId="3B170F3F" w14:textId="77777777" w:rsidR="00696BD9" w:rsidRPr="003230B7" w:rsidRDefault="00696BD9" w:rsidP="00696BD9">
      <w:pPr>
        <w:ind w:firstLineChars="200" w:firstLine="480"/>
        <w:rPr>
          <w:sz w:val="24"/>
          <w:szCs w:val="24"/>
        </w:rPr>
      </w:pPr>
      <w:r w:rsidRPr="003230B7">
        <w:rPr>
          <w:sz w:val="24"/>
          <w:szCs w:val="24"/>
        </w:rPr>
        <w:t>First of all, through the preliminary observations provide three data sets, we find that each product in the marketplace in the US, and product_category respectively within each data set is the same, we think it useless for analysis, so to be deleted. Similarly, found product_parent data with product_id data redundancy, then we delete the product_parent column data. At the same time, do other data preprocessing.</w:t>
      </w:r>
    </w:p>
    <w:p w14:paraId="7EB0B0FC" w14:textId="77777777" w:rsidR="00696BD9" w:rsidRPr="003230B7" w:rsidRDefault="00696BD9" w:rsidP="00696BD9">
      <w:pPr>
        <w:ind w:firstLineChars="200" w:firstLine="480"/>
        <w:rPr>
          <w:sz w:val="24"/>
          <w:szCs w:val="24"/>
        </w:rPr>
      </w:pPr>
      <w:r w:rsidRPr="003230B7">
        <w:rPr>
          <w:sz w:val="24"/>
          <w:szCs w:val="24"/>
        </w:rPr>
        <w:t xml:space="preserve">After emotional analysis in natural language processing, we will not quantitative reviews is mapped to the numerical space, using the numerical range of [1, 1] to comment contains specific emotions. The higher the number, the stronger the positive emotion. After the emotional analysis, we carried out feature engineering. A good feature engineering can make the model better grasp the data features, better discover the internal patterns in the data, and improve the accuracy of the model. Through feature engineering, a new feature rating rate was established and some abnormal conditions were removed. For example, a 1-star comment: "I have used the dryer several times and it works great. I had questions which were answered by other customers which was helpful in making my decision. Definitely recommend.". However, this should be a 5-star favorable rating, so the data with opposite star rating and rating were deleted. Fortunately, that's not a lot of data, with only 27 of the three data sets. Then, we divided the data into the training set and the test set according to the ratio of 8:2, and took the ones with a rating greater than or equal to 4 stars as the positive example, and the ones with a rating less than 4 stars as </w:t>
      </w:r>
      <w:r w:rsidRPr="003230B7">
        <w:rPr>
          <w:sz w:val="24"/>
          <w:szCs w:val="24"/>
        </w:rPr>
        <w:lastRenderedPageBreak/>
        <w:t>the negative example, and used the machine learning algorithm LightGBM to conduct separate data modeling for each data set. Finally, the F1 value of the model on the three data sets was 0.889, 0.874 and 0.939, which showed that our model was very successful! Not only that, we also learned from the model that review_body, review_date, rate and total_votes are the most important to the model. Your company should mainly focus on the changes of these four types of data, and try to pay little or no attention to other data with low importance such as reviewers. Once your company plans to sell the three products online, you can use the above model to evaluate the sales data of the products, and compare the predicted results of the model with the actual scores of users to get the result of whether the two are consistent. If it is consistent, it will seize the evaluation characteristics of such users and make targeted improvements to the product to achieve better sales. If it is inconsistent, you can focus on whether such users are fake or malicious users and so on.</w:t>
      </w:r>
    </w:p>
    <w:p w14:paraId="5B82B03A" w14:textId="77777777" w:rsidR="00696BD9" w:rsidRPr="003230B7" w:rsidRDefault="00696BD9" w:rsidP="00696BD9">
      <w:pPr>
        <w:ind w:firstLineChars="200" w:firstLine="480"/>
        <w:rPr>
          <w:sz w:val="24"/>
          <w:szCs w:val="24"/>
        </w:rPr>
      </w:pPr>
      <w:r w:rsidRPr="003230B7">
        <w:rPr>
          <w:sz w:val="24"/>
          <w:szCs w:val="24"/>
        </w:rPr>
        <w:t xml:space="preserve">We also use entropy weight method to obtain product scores from comprehensive analysis of rating and evaluation, which can measure product reputation and other relevant information. In order to evaluate the potential success or failure of a product, we combined the results of the established machine learning model LighGBM and entropy weight analysis, selected important indicators related to text and rating for fuzzy comprehensive evaluation modeling, and finally concluded that the potential success of a product can be indicated by calculating specific scores. </w:t>
      </w:r>
    </w:p>
    <w:p w14:paraId="3FAF8480" w14:textId="77777777" w:rsidR="00696BD9" w:rsidRPr="003230B7" w:rsidRDefault="00696BD9" w:rsidP="00696BD9">
      <w:pPr>
        <w:ind w:firstLineChars="200" w:firstLine="480"/>
        <w:rPr>
          <w:sz w:val="24"/>
          <w:szCs w:val="24"/>
        </w:rPr>
      </w:pPr>
      <w:r w:rsidRPr="003230B7">
        <w:rPr>
          <w:sz w:val="24"/>
          <w:szCs w:val="24"/>
        </w:rPr>
        <w:t xml:space="preserve">Finally, we use the correlation analysis technique to obtain that certain ratings will trigger certain types of reviews, that is, users' reviews may be influenced by previous ratings. For example, "-do NOT BUY - the 5 star reviews are fake". </w:t>
      </w:r>
    </w:p>
    <w:p w14:paraId="4B7AFDC3" w14:textId="77777777" w:rsidR="00696BD9" w:rsidRPr="003230B7" w:rsidRDefault="00696BD9" w:rsidP="00696BD9">
      <w:pPr>
        <w:ind w:firstLineChars="200" w:firstLine="480"/>
        <w:rPr>
          <w:sz w:val="24"/>
          <w:szCs w:val="24"/>
        </w:rPr>
      </w:pPr>
      <w:r w:rsidRPr="003230B7">
        <w:rPr>
          <w:sz w:val="24"/>
          <w:szCs w:val="24"/>
        </w:rPr>
        <w:t>At the same time, we set up a specific vocabulary list and drew the following two word cloud maps for the word frequency statistics of all comment data. The font size of the words in the word cloud map is related to how often they appear in the comments. The higher the frequency, the larger the font. We can see from the word cloud map that the one-star word cloud map is mostly negative words, such as “n't” “like”, “never”, “bad”, while the five-star word cloud map is mostly ‘great’, ‘love’, ‘well’, ‘perfect’, etc. Although there is “n't” in the word cloud image of five stars, we find that it mainly represents positive emotions through specific analysis, such as “like n't allow finger print” and so on.</w:t>
      </w:r>
    </w:p>
    <w:p w14:paraId="486604D2" w14:textId="77777777" w:rsidR="00696BD9" w:rsidRPr="003230B7" w:rsidRDefault="00696BD9" w:rsidP="00696BD9">
      <w:pPr>
        <w:ind w:firstLine="420"/>
        <w:jc w:val="center"/>
        <w:rPr>
          <w:sz w:val="24"/>
          <w:szCs w:val="24"/>
        </w:rPr>
      </w:pPr>
      <w:r w:rsidRPr="003230B7">
        <w:rPr>
          <w:noProof/>
          <w:sz w:val="24"/>
          <w:szCs w:val="24"/>
        </w:rPr>
        <w:drawing>
          <wp:inline distT="0" distB="0" distL="0" distR="0" wp14:anchorId="318EBFB4" wp14:editId="4C5D3960">
            <wp:extent cx="1981200" cy="990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0270" cy="1000135"/>
                    </a:xfrm>
                    <a:prstGeom prst="rect">
                      <a:avLst/>
                    </a:prstGeom>
                    <a:noFill/>
                    <a:ln>
                      <a:noFill/>
                    </a:ln>
                  </pic:spPr>
                </pic:pic>
              </a:graphicData>
            </a:graphic>
          </wp:inline>
        </w:drawing>
      </w:r>
      <w:r w:rsidRPr="003230B7">
        <w:rPr>
          <w:rFonts w:hint="eastAsia"/>
          <w:sz w:val="24"/>
          <w:szCs w:val="24"/>
        </w:rPr>
        <w:t xml:space="preserve"> </w:t>
      </w:r>
      <w:r w:rsidRPr="003230B7">
        <w:rPr>
          <w:sz w:val="24"/>
          <w:szCs w:val="24"/>
        </w:rPr>
        <w:t xml:space="preserve">     </w:t>
      </w:r>
      <w:r w:rsidRPr="003230B7">
        <w:rPr>
          <w:noProof/>
          <w:sz w:val="24"/>
          <w:szCs w:val="24"/>
        </w:rPr>
        <w:drawing>
          <wp:inline distT="0" distB="0" distL="0" distR="0" wp14:anchorId="2F6F01AD" wp14:editId="50A00F9B">
            <wp:extent cx="1963615" cy="981808"/>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8402" cy="999202"/>
                    </a:xfrm>
                    <a:prstGeom prst="rect">
                      <a:avLst/>
                    </a:prstGeom>
                    <a:noFill/>
                    <a:ln>
                      <a:noFill/>
                    </a:ln>
                  </pic:spPr>
                </pic:pic>
              </a:graphicData>
            </a:graphic>
          </wp:inline>
        </w:drawing>
      </w:r>
    </w:p>
    <w:p w14:paraId="0CD3C41C" w14:textId="77777777" w:rsidR="00696BD9" w:rsidRPr="003230B7" w:rsidRDefault="00696BD9" w:rsidP="00696BD9">
      <w:pPr>
        <w:ind w:firstLine="420"/>
        <w:jc w:val="center"/>
        <w:rPr>
          <w:sz w:val="24"/>
          <w:szCs w:val="24"/>
        </w:rPr>
      </w:pPr>
      <w:r w:rsidRPr="003230B7">
        <w:rPr>
          <w:sz w:val="24"/>
          <w:szCs w:val="24"/>
        </w:rPr>
        <w:t>One star word cloud map                F</w:t>
      </w:r>
      <w:r w:rsidRPr="003230B7">
        <w:rPr>
          <w:rFonts w:hint="eastAsia"/>
          <w:sz w:val="24"/>
          <w:szCs w:val="24"/>
        </w:rPr>
        <w:t>ive</w:t>
      </w:r>
      <w:r w:rsidRPr="003230B7">
        <w:rPr>
          <w:sz w:val="24"/>
          <w:szCs w:val="24"/>
        </w:rPr>
        <w:t xml:space="preserve"> star word cloud map</w:t>
      </w:r>
    </w:p>
    <w:p w14:paraId="33171527" w14:textId="77777777" w:rsidR="00696BD9" w:rsidRPr="003230B7" w:rsidRDefault="00696BD9" w:rsidP="00696BD9">
      <w:pPr>
        <w:ind w:firstLineChars="200" w:firstLine="480"/>
        <w:rPr>
          <w:sz w:val="24"/>
          <w:szCs w:val="24"/>
        </w:rPr>
      </w:pPr>
      <w:r w:rsidRPr="003230B7">
        <w:rPr>
          <w:sz w:val="24"/>
          <w:szCs w:val="24"/>
        </w:rPr>
        <w:t>Our data mining results are presented, I believe you will have a lot of harvest after you see, finally, I hope your company's products can be a great success!</w:t>
      </w:r>
    </w:p>
    <w:p w14:paraId="17934EBD" w14:textId="77777777" w:rsidR="00696BD9" w:rsidRPr="003230B7" w:rsidRDefault="00696BD9" w:rsidP="00696BD9">
      <w:pPr>
        <w:numPr>
          <w:ilvl w:val="0"/>
          <w:numId w:val="20"/>
        </w:numPr>
        <w:rPr>
          <w:b/>
          <w:bCs/>
          <w:sz w:val="28"/>
          <w:szCs w:val="28"/>
        </w:rPr>
      </w:pPr>
      <w:r w:rsidRPr="003230B7">
        <w:rPr>
          <w:rFonts w:hint="eastAsia"/>
          <w:b/>
          <w:bCs/>
          <w:sz w:val="28"/>
          <w:szCs w:val="28"/>
        </w:rPr>
        <w:t>C</w:t>
      </w:r>
      <w:r w:rsidRPr="003230B7">
        <w:rPr>
          <w:b/>
          <w:bCs/>
          <w:sz w:val="28"/>
          <w:szCs w:val="28"/>
        </w:rPr>
        <w:t>onclusion</w:t>
      </w:r>
    </w:p>
    <w:p w14:paraId="09406CC6" w14:textId="77777777" w:rsidR="00696BD9" w:rsidRPr="003230B7" w:rsidRDefault="00696BD9" w:rsidP="00696BD9">
      <w:pPr>
        <w:ind w:firstLineChars="200" w:firstLine="480"/>
        <w:rPr>
          <w:sz w:val="24"/>
          <w:szCs w:val="24"/>
        </w:rPr>
      </w:pPr>
      <w:r w:rsidRPr="003230B7">
        <w:rPr>
          <w:sz w:val="24"/>
          <w:szCs w:val="24"/>
        </w:rPr>
        <w:t xml:space="preserve">Through data mining and in-depth analysis, we not only have a lot of perceptual </w:t>
      </w:r>
      <w:r w:rsidRPr="003230B7">
        <w:rPr>
          <w:sz w:val="24"/>
          <w:szCs w:val="24"/>
        </w:rPr>
        <w:lastRenderedPageBreak/>
        <w:t>knowledge about the data, but also a lot of rational knowledge. We find that many times, it is very important to investigate a product not only from the perspective of product star_rating, evaluation, review date and other data. And through the statistical analysis of the time patterns of the three products, we get the sales volume of the product, It is found that with the delay of time, pacifier has more and more favorable comments, and the favorable rate is relatively stable. Although the favorable rate of the other two products is rising, there is still a trend of fluctuation, and the development is not stable, especially the phenomenon that the negative rate is greater than the favorable rate once appeared in microave, It shows that the market of microwave can not meet people's needs. Sunshine company should pay attention to its performance, ensure product quality and pay attention to market changes, and take targeted rescue measures for different market environment to ensure the company's benefits</w:t>
      </w:r>
      <w:r>
        <w:rPr>
          <w:sz w:val="24"/>
          <w:szCs w:val="24"/>
        </w:rPr>
        <w:t>.</w:t>
      </w:r>
    </w:p>
    <w:p w14:paraId="07999FAE" w14:textId="77777777" w:rsidR="00696BD9" w:rsidRPr="00E527BA" w:rsidRDefault="00696BD9" w:rsidP="00696BD9">
      <w:pPr>
        <w:ind w:firstLineChars="200" w:firstLine="480"/>
        <w:rPr>
          <w:sz w:val="24"/>
          <w:szCs w:val="24"/>
        </w:rPr>
      </w:pPr>
      <w:r w:rsidRPr="003230B7">
        <w:rPr>
          <w:sz w:val="24"/>
          <w:szCs w:val="24"/>
        </w:rPr>
        <w:t>Using the emotion analysis technology to analyze the emotion in the review_body, and then comparing with the rating, we found that there are five-star-poor rating and one star-high praise and other abnormal situations. At the same time, we found that whether the evaluation affects the rating and whether the rating affects the evaluation. They affect each other, and a good rating will have a certain impact on the next comment, Different comment phrases are often corresponding to different ratings. Therefore, in the actual analysis, if there are different trends between the two, it can prove that there may be some unreasonable factors in the market. At this time, the company needs to investigate and solve them, and finally make the product develop well.</w:t>
      </w:r>
    </w:p>
    <w:p w14:paraId="2B8F8F15" w14:textId="77777777" w:rsidR="00696BD9" w:rsidRPr="003230B7" w:rsidRDefault="00696BD9" w:rsidP="00696BD9">
      <w:pPr>
        <w:numPr>
          <w:ilvl w:val="0"/>
          <w:numId w:val="20"/>
        </w:numPr>
        <w:rPr>
          <w:b/>
          <w:bCs/>
          <w:sz w:val="28"/>
          <w:szCs w:val="28"/>
        </w:rPr>
      </w:pPr>
      <w:r w:rsidRPr="003230B7">
        <w:rPr>
          <w:rFonts w:hint="eastAsia"/>
          <w:b/>
          <w:bCs/>
          <w:sz w:val="28"/>
          <w:szCs w:val="28"/>
        </w:rPr>
        <w:t>E</w:t>
      </w:r>
      <w:r w:rsidRPr="003230B7">
        <w:rPr>
          <w:b/>
          <w:bCs/>
          <w:sz w:val="28"/>
          <w:szCs w:val="28"/>
        </w:rPr>
        <w:t>valuating the Model</w:t>
      </w:r>
    </w:p>
    <w:p w14:paraId="3D70ED4C" w14:textId="77777777" w:rsidR="00696BD9" w:rsidRPr="003230B7" w:rsidRDefault="00696BD9" w:rsidP="00696BD9">
      <w:pPr>
        <w:rPr>
          <w:b/>
          <w:bCs/>
          <w:sz w:val="28"/>
          <w:szCs w:val="28"/>
        </w:rPr>
      </w:pPr>
      <w:r w:rsidRPr="003230B7">
        <w:rPr>
          <w:b/>
          <w:bCs/>
          <w:sz w:val="28"/>
          <w:szCs w:val="28"/>
        </w:rPr>
        <w:t>7.1</w:t>
      </w:r>
      <w:r w:rsidRPr="003230B7">
        <w:rPr>
          <w:sz w:val="28"/>
          <w:szCs w:val="28"/>
        </w:rPr>
        <w:t xml:space="preserve"> </w:t>
      </w:r>
      <w:r w:rsidRPr="003230B7">
        <w:rPr>
          <w:b/>
          <w:bCs/>
          <w:sz w:val="28"/>
          <w:szCs w:val="28"/>
        </w:rPr>
        <w:t>Advantages of the model</w:t>
      </w:r>
    </w:p>
    <w:p w14:paraId="304C6031" w14:textId="77777777" w:rsidR="00696BD9" w:rsidRPr="003230B7" w:rsidRDefault="00696BD9" w:rsidP="00696BD9">
      <w:pPr>
        <w:ind w:firstLine="420"/>
        <w:rPr>
          <w:sz w:val="24"/>
          <w:szCs w:val="24"/>
        </w:rPr>
      </w:pPr>
      <w:r w:rsidRPr="003230B7">
        <w:rPr>
          <w:sz w:val="24"/>
          <w:szCs w:val="24"/>
        </w:rPr>
        <w:t>1. We use TextBlob to analyze the emotion of each review_body, and score them, so objectively get the rating of the product</w:t>
      </w:r>
      <w:r>
        <w:rPr>
          <w:sz w:val="24"/>
          <w:szCs w:val="24"/>
        </w:rPr>
        <w:t>;</w:t>
      </w:r>
    </w:p>
    <w:p w14:paraId="7D12FAA2" w14:textId="77777777" w:rsidR="00696BD9" w:rsidRPr="003230B7" w:rsidRDefault="00696BD9" w:rsidP="00696BD9">
      <w:pPr>
        <w:ind w:firstLine="420"/>
        <w:rPr>
          <w:sz w:val="24"/>
          <w:szCs w:val="24"/>
        </w:rPr>
      </w:pPr>
      <w:r w:rsidRPr="003230B7">
        <w:rPr>
          <w:sz w:val="24"/>
          <w:szCs w:val="24"/>
        </w:rPr>
        <w:t>2. In solving problem D, we use the Spearman coefficient analysis, which requires no normal distribution, and it can get the rank coefficient, that is, it can find out the relationship between variables and variables in a certain order</w:t>
      </w:r>
      <w:r>
        <w:rPr>
          <w:sz w:val="24"/>
          <w:szCs w:val="24"/>
        </w:rPr>
        <w:t>;</w:t>
      </w:r>
    </w:p>
    <w:p w14:paraId="5C2619F4" w14:textId="77777777" w:rsidR="00696BD9" w:rsidRPr="003230B7" w:rsidRDefault="00696BD9" w:rsidP="00696BD9">
      <w:pPr>
        <w:ind w:firstLine="420"/>
        <w:rPr>
          <w:sz w:val="24"/>
          <w:szCs w:val="24"/>
        </w:rPr>
      </w:pPr>
      <w:r>
        <w:rPr>
          <w:sz w:val="24"/>
          <w:szCs w:val="24"/>
        </w:rPr>
        <w:t>3</w:t>
      </w:r>
      <w:r w:rsidRPr="003230B7">
        <w:rPr>
          <w:sz w:val="24"/>
          <w:szCs w:val="24"/>
        </w:rPr>
        <w:t>. The model objectively uses as much data as possible, and adjusts it according to the real data. Through the visual analysis of the data, it can directly mine out a large amount of information of the data, and analyze the trend, reputation, success and other specific conditions of the three products through the information above.</w:t>
      </w:r>
    </w:p>
    <w:p w14:paraId="3CBE7E48" w14:textId="77777777" w:rsidR="00696BD9" w:rsidRPr="003230B7" w:rsidRDefault="00696BD9" w:rsidP="00696BD9">
      <w:pPr>
        <w:rPr>
          <w:b/>
          <w:bCs/>
          <w:sz w:val="28"/>
          <w:szCs w:val="28"/>
        </w:rPr>
      </w:pPr>
      <w:r w:rsidRPr="003230B7">
        <w:rPr>
          <w:b/>
          <w:bCs/>
          <w:sz w:val="28"/>
          <w:szCs w:val="28"/>
        </w:rPr>
        <w:t>7.2</w:t>
      </w:r>
      <w:r w:rsidRPr="003230B7">
        <w:rPr>
          <w:sz w:val="28"/>
          <w:szCs w:val="28"/>
        </w:rPr>
        <w:t xml:space="preserve">  </w:t>
      </w:r>
      <w:r w:rsidRPr="003230B7">
        <w:rPr>
          <w:b/>
          <w:bCs/>
          <w:sz w:val="28"/>
          <w:szCs w:val="28"/>
        </w:rPr>
        <w:t>Disadvantages of the model</w:t>
      </w:r>
    </w:p>
    <w:p w14:paraId="72FF656C" w14:textId="77777777" w:rsidR="00696BD9" w:rsidRPr="003230B7" w:rsidRDefault="00696BD9" w:rsidP="00696BD9">
      <w:pPr>
        <w:ind w:firstLineChars="200" w:firstLine="480"/>
        <w:rPr>
          <w:sz w:val="24"/>
          <w:szCs w:val="24"/>
        </w:rPr>
      </w:pPr>
      <w:r w:rsidRPr="003230B7">
        <w:rPr>
          <w:sz w:val="24"/>
          <w:szCs w:val="24"/>
        </w:rPr>
        <w:t xml:space="preserve">1. </w:t>
      </w:r>
      <w:r>
        <w:rPr>
          <w:sz w:val="24"/>
          <w:szCs w:val="24"/>
        </w:rPr>
        <w:t>D</w:t>
      </w:r>
      <w:r w:rsidRPr="00EF2133">
        <w:rPr>
          <w:sz w:val="24"/>
          <w:szCs w:val="24"/>
        </w:rPr>
        <w:t>ue to the time limits</w:t>
      </w:r>
      <w:r>
        <w:rPr>
          <w:sz w:val="24"/>
          <w:szCs w:val="24"/>
        </w:rPr>
        <w:t>, w</w:t>
      </w:r>
      <w:r w:rsidRPr="003230B7">
        <w:rPr>
          <w:sz w:val="24"/>
          <w:szCs w:val="24"/>
        </w:rPr>
        <w:t xml:space="preserve">hen building </w:t>
      </w:r>
      <w:r>
        <w:rPr>
          <w:sz w:val="24"/>
          <w:szCs w:val="24"/>
        </w:rPr>
        <w:t xml:space="preserve">the </w:t>
      </w:r>
      <w:r w:rsidRPr="003230B7">
        <w:rPr>
          <w:sz w:val="24"/>
          <w:szCs w:val="24"/>
        </w:rPr>
        <w:t>LightGBM model, the final result is good enough, but may not reach the best</w:t>
      </w:r>
      <w:r>
        <w:rPr>
          <w:sz w:val="24"/>
          <w:szCs w:val="24"/>
        </w:rPr>
        <w:t>;</w:t>
      </w:r>
    </w:p>
    <w:p w14:paraId="4AE2D532" w14:textId="77777777" w:rsidR="00696BD9" w:rsidRPr="003230B7" w:rsidRDefault="00696BD9" w:rsidP="00696BD9">
      <w:pPr>
        <w:ind w:firstLineChars="200" w:firstLine="480"/>
        <w:rPr>
          <w:sz w:val="24"/>
          <w:szCs w:val="24"/>
        </w:rPr>
      </w:pPr>
      <w:r w:rsidRPr="003230B7">
        <w:rPr>
          <w:sz w:val="24"/>
          <w:szCs w:val="24"/>
        </w:rPr>
        <w:t>2. The evaluation matrix of fuzzy comprehensive evaluation method may not be objective, but it has guaranteed the objectivity through data as far as possible</w:t>
      </w:r>
      <w:r>
        <w:rPr>
          <w:sz w:val="24"/>
          <w:szCs w:val="24"/>
        </w:rPr>
        <w:t>;</w:t>
      </w:r>
    </w:p>
    <w:p w14:paraId="7B19CDD4" w14:textId="77777777" w:rsidR="00696BD9" w:rsidRPr="003230B7" w:rsidRDefault="00696BD9" w:rsidP="00696BD9">
      <w:pPr>
        <w:ind w:firstLineChars="200" w:firstLine="480"/>
        <w:rPr>
          <w:b/>
          <w:bCs/>
          <w:sz w:val="24"/>
          <w:szCs w:val="24"/>
        </w:rPr>
      </w:pPr>
      <w:r w:rsidRPr="003230B7">
        <w:rPr>
          <w:sz w:val="24"/>
          <w:szCs w:val="24"/>
        </w:rPr>
        <w:t xml:space="preserve">3. In terms of word frequency statistics, some phrases are not well analyzed, for example, phrases like "n't like" that express emotion through all words are actually segmented, but this is not well done, resulting in incomplete presentation. </w:t>
      </w:r>
    </w:p>
    <w:p w14:paraId="27FA4916" w14:textId="77777777" w:rsidR="00696BD9" w:rsidRPr="003230B7" w:rsidRDefault="00696BD9" w:rsidP="00696BD9">
      <w:pPr>
        <w:rPr>
          <w:b/>
          <w:bCs/>
          <w:sz w:val="28"/>
          <w:szCs w:val="28"/>
        </w:rPr>
      </w:pPr>
      <w:r w:rsidRPr="003230B7">
        <w:rPr>
          <w:b/>
          <w:bCs/>
          <w:sz w:val="28"/>
          <w:szCs w:val="28"/>
        </w:rPr>
        <w:t>7.3</w:t>
      </w:r>
      <w:r w:rsidRPr="003230B7">
        <w:rPr>
          <w:sz w:val="28"/>
          <w:szCs w:val="28"/>
        </w:rPr>
        <w:t xml:space="preserve">  </w:t>
      </w:r>
      <w:r w:rsidRPr="003230B7">
        <w:rPr>
          <w:b/>
          <w:bCs/>
          <w:sz w:val="28"/>
          <w:szCs w:val="28"/>
        </w:rPr>
        <w:t>Application of the model</w:t>
      </w:r>
    </w:p>
    <w:p w14:paraId="47D28943" w14:textId="77777777" w:rsidR="00696BD9" w:rsidRPr="003230B7" w:rsidRDefault="00696BD9" w:rsidP="00696BD9">
      <w:pPr>
        <w:ind w:firstLineChars="200" w:firstLine="480"/>
        <w:rPr>
          <w:sz w:val="24"/>
          <w:szCs w:val="24"/>
        </w:rPr>
      </w:pPr>
      <w:r w:rsidRPr="003230B7">
        <w:rPr>
          <w:sz w:val="24"/>
          <w:szCs w:val="24"/>
        </w:rPr>
        <w:lastRenderedPageBreak/>
        <w:t>1. The model can be used to evaluate the initial stage of the product and analyze whether it can be sold well</w:t>
      </w:r>
      <w:r>
        <w:rPr>
          <w:sz w:val="24"/>
          <w:szCs w:val="24"/>
        </w:rPr>
        <w:t>;</w:t>
      </w:r>
    </w:p>
    <w:p w14:paraId="72E8B8FC" w14:textId="77777777" w:rsidR="00696BD9" w:rsidRPr="003230B7" w:rsidRDefault="00696BD9" w:rsidP="00696BD9">
      <w:pPr>
        <w:ind w:firstLineChars="200" w:firstLine="480"/>
        <w:rPr>
          <w:sz w:val="24"/>
          <w:szCs w:val="24"/>
        </w:rPr>
      </w:pPr>
      <w:r w:rsidRPr="003230B7">
        <w:rPr>
          <w:sz w:val="24"/>
          <w:szCs w:val="24"/>
        </w:rPr>
        <w:t>2. The model can analyze the change of product reputation, and the company can adjust the product sales strategy in time</w:t>
      </w:r>
      <w:r>
        <w:rPr>
          <w:sz w:val="24"/>
          <w:szCs w:val="24"/>
        </w:rPr>
        <w:t>;</w:t>
      </w:r>
    </w:p>
    <w:p w14:paraId="650DA018" w14:textId="77777777" w:rsidR="00696BD9" w:rsidRPr="003230B7" w:rsidRDefault="00696BD9" w:rsidP="00696BD9">
      <w:pPr>
        <w:ind w:firstLineChars="200" w:firstLine="480"/>
        <w:rPr>
          <w:sz w:val="24"/>
          <w:szCs w:val="24"/>
        </w:rPr>
      </w:pPr>
      <w:r w:rsidRPr="003230B7">
        <w:rPr>
          <w:sz w:val="24"/>
          <w:szCs w:val="24"/>
        </w:rPr>
        <w:t>3. The model can objectively evaluate the success of the product and feed back relevant information to the company in time</w:t>
      </w:r>
    </w:p>
    <w:p w14:paraId="56C39EFF" w14:textId="77777777" w:rsidR="00696BD9" w:rsidRPr="003230B7" w:rsidRDefault="00696BD9" w:rsidP="00696BD9">
      <w:pPr>
        <w:numPr>
          <w:ilvl w:val="0"/>
          <w:numId w:val="20"/>
        </w:numPr>
        <w:rPr>
          <w:b/>
          <w:bCs/>
          <w:sz w:val="28"/>
          <w:szCs w:val="28"/>
        </w:rPr>
      </w:pPr>
      <w:r w:rsidRPr="003230B7">
        <w:rPr>
          <w:rFonts w:hint="eastAsia"/>
          <w:b/>
          <w:bCs/>
          <w:sz w:val="28"/>
          <w:szCs w:val="28"/>
        </w:rPr>
        <w:t>R</w:t>
      </w:r>
      <w:r w:rsidRPr="003230B7">
        <w:rPr>
          <w:b/>
          <w:bCs/>
          <w:sz w:val="28"/>
          <w:szCs w:val="28"/>
        </w:rPr>
        <w:t>eference</w:t>
      </w:r>
    </w:p>
    <w:p w14:paraId="29B77428" w14:textId="77777777" w:rsidR="00696BD9" w:rsidRPr="003230B7" w:rsidRDefault="00696BD9" w:rsidP="00696BD9">
      <w:pPr>
        <w:rPr>
          <w:sz w:val="24"/>
          <w:szCs w:val="24"/>
        </w:rPr>
      </w:pPr>
      <w:r w:rsidRPr="003230B7">
        <w:rPr>
          <w:sz w:val="24"/>
          <w:szCs w:val="24"/>
        </w:rPr>
        <w:t>[1]</w:t>
      </w:r>
      <w:r>
        <w:rPr>
          <w:sz w:val="24"/>
          <w:szCs w:val="24"/>
        </w:rPr>
        <w:t xml:space="preserve">  </w:t>
      </w:r>
      <w:r w:rsidRPr="003230B7">
        <w:rPr>
          <w:sz w:val="24"/>
          <w:szCs w:val="24"/>
        </w:rPr>
        <w:t>KE G, MENG Q, FINLEY T, et al. LightCBM: a highly efficient gradient boosting decision tree [C]// Proceedings of the 2017 Annual Conference on Neural Information Processing Systems. New York: Curran Associates Inc., 2017: 3146 -3154.</w:t>
      </w:r>
    </w:p>
    <w:p w14:paraId="7DEFDBFF" w14:textId="77777777" w:rsidR="00696BD9" w:rsidRPr="003230B7" w:rsidRDefault="00696BD9" w:rsidP="00696BD9">
      <w:pPr>
        <w:rPr>
          <w:sz w:val="24"/>
          <w:szCs w:val="24"/>
        </w:rPr>
      </w:pPr>
      <w:r w:rsidRPr="003230B7">
        <w:rPr>
          <w:sz w:val="24"/>
          <w:szCs w:val="24"/>
        </w:rPr>
        <w:t>[2]  Zhang Jin,Mucs Daniel,Norinder Ulf,Svensson Fredrik. LightGBM: An Effective and Scalable Algorithm for Prediction of Chemical Toxicity-Application to the Tox21 and Mutagenicity Data Sets.[J]. Journal of chemical information and modeling,2019,59(10).</w:t>
      </w:r>
    </w:p>
    <w:p w14:paraId="75D7D20D" w14:textId="77777777" w:rsidR="00696BD9" w:rsidRPr="003230B7" w:rsidRDefault="00696BD9" w:rsidP="00696BD9">
      <w:pPr>
        <w:rPr>
          <w:sz w:val="24"/>
          <w:szCs w:val="24"/>
        </w:rPr>
      </w:pPr>
      <w:r w:rsidRPr="003230B7">
        <w:rPr>
          <w:sz w:val="24"/>
          <w:szCs w:val="24"/>
        </w:rPr>
        <w:t>[3]  Mudambi S. and D. Schuff "What Makes a Helpful Online Review? A Study of Customer Reviews on Amazon.com " MIS Quarterly 34(1) 2010 pp. 185-200.</w:t>
      </w:r>
    </w:p>
    <w:p w14:paraId="73A225D8" w14:textId="77777777" w:rsidR="00696BD9" w:rsidRPr="003230B7" w:rsidRDefault="00696BD9" w:rsidP="00696BD9">
      <w:pPr>
        <w:rPr>
          <w:sz w:val="24"/>
          <w:szCs w:val="24"/>
        </w:rPr>
      </w:pPr>
      <w:r w:rsidRPr="003230B7">
        <w:rPr>
          <w:rFonts w:hint="eastAsia"/>
          <w:sz w:val="24"/>
          <w:szCs w:val="24"/>
        </w:rPr>
        <w:t>[</w:t>
      </w:r>
      <w:r w:rsidRPr="003230B7">
        <w:rPr>
          <w:sz w:val="24"/>
          <w:szCs w:val="24"/>
        </w:rPr>
        <w:t>4]  Baek, H., J. Ahn, and Y. Choi. 2012. Helpfulness of online consumer reviews: Readers' objectives and review cues. International Journal of Electronic Commerce 17, no. 2: 99–126.</w:t>
      </w:r>
    </w:p>
    <w:p w14:paraId="2E92C9AE" w14:textId="77777777" w:rsidR="00696BD9" w:rsidRPr="003230B7" w:rsidRDefault="00696BD9" w:rsidP="00696BD9">
      <w:pPr>
        <w:rPr>
          <w:sz w:val="24"/>
          <w:szCs w:val="24"/>
        </w:rPr>
      </w:pPr>
      <w:r w:rsidRPr="003230B7">
        <w:rPr>
          <w:rFonts w:hint="eastAsia"/>
          <w:sz w:val="24"/>
          <w:szCs w:val="24"/>
        </w:rPr>
        <w:t>[</w:t>
      </w:r>
      <w:r w:rsidRPr="003230B7">
        <w:rPr>
          <w:sz w:val="24"/>
          <w:szCs w:val="24"/>
        </w:rPr>
        <w:t>5]  Pang, B. and Lee, L. “A sentimental education:</w:t>
      </w:r>
      <w:r w:rsidRPr="003230B7">
        <w:rPr>
          <w:rFonts w:hint="eastAsia"/>
          <w:sz w:val="24"/>
          <w:szCs w:val="24"/>
        </w:rPr>
        <w:t xml:space="preserve"> </w:t>
      </w:r>
      <w:r w:rsidRPr="003230B7">
        <w:rPr>
          <w:sz w:val="24"/>
          <w:szCs w:val="24"/>
        </w:rPr>
        <w:t>sentiment analysis using subjectivity summarization based</w:t>
      </w:r>
      <w:r w:rsidRPr="003230B7">
        <w:rPr>
          <w:rFonts w:hint="eastAsia"/>
          <w:sz w:val="24"/>
          <w:szCs w:val="24"/>
        </w:rPr>
        <w:t xml:space="preserve"> </w:t>
      </w:r>
      <w:r w:rsidRPr="003230B7">
        <w:rPr>
          <w:sz w:val="24"/>
          <w:szCs w:val="24"/>
        </w:rPr>
        <w:t>on minimum cuts,” in Proceedings of the 42nd Annual</w:t>
      </w:r>
      <w:r w:rsidRPr="003230B7">
        <w:rPr>
          <w:rFonts w:hint="eastAsia"/>
          <w:sz w:val="24"/>
          <w:szCs w:val="24"/>
        </w:rPr>
        <w:t xml:space="preserve"> </w:t>
      </w:r>
      <w:r w:rsidRPr="003230B7">
        <w:rPr>
          <w:sz w:val="24"/>
          <w:szCs w:val="24"/>
        </w:rPr>
        <w:t>Meeting on Association for Computational Linguistics,</w:t>
      </w:r>
      <w:r w:rsidRPr="003230B7">
        <w:rPr>
          <w:rFonts w:hint="eastAsia"/>
          <w:sz w:val="24"/>
          <w:szCs w:val="24"/>
        </w:rPr>
        <w:t xml:space="preserve"> </w:t>
      </w:r>
      <w:r w:rsidRPr="003230B7">
        <w:rPr>
          <w:sz w:val="24"/>
          <w:szCs w:val="24"/>
        </w:rPr>
        <w:t>Stroudsburg, PA, 2004. Article 271.</w:t>
      </w:r>
    </w:p>
    <w:p w14:paraId="504FD594" w14:textId="77777777" w:rsidR="00696BD9" w:rsidRPr="003230B7" w:rsidRDefault="00696BD9" w:rsidP="00696BD9">
      <w:pPr>
        <w:rPr>
          <w:sz w:val="24"/>
          <w:szCs w:val="24"/>
        </w:rPr>
      </w:pPr>
      <w:r w:rsidRPr="003230B7">
        <w:rPr>
          <w:rFonts w:hint="eastAsia"/>
          <w:sz w:val="24"/>
          <w:szCs w:val="24"/>
        </w:rPr>
        <w:t>[</w:t>
      </w:r>
      <w:r w:rsidRPr="003230B7">
        <w:rPr>
          <w:sz w:val="24"/>
          <w:szCs w:val="24"/>
        </w:rPr>
        <w:t>6]  Zhang, M., C. Dellarocas, and N. Awad, “The Impact</w:t>
      </w:r>
      <w:r w:rsidRPr="003230B7">
        <w:rPr>
          <w:rFonts w:hint="eastAsia"/>
          <w:sz w:val="24"/>
          <w:szCs w:val="24"/>
        </w:rPr>
        <w:t xml:space="preserve"> </w:t>
      </w:r>
      <w:r w:rsidRPr="003230B7">
        <w:rPr>
          <w:sz w:val="24"/>
          <w:szCs w:val="24"/>
        </w:rPr>
        <w:t>of Online Movie Reviews on Box Office Performance”, In</w:t>
      </w:r>
      <w:r w:rsidRPr="003230B7">
        <w:rPr>
          <w:rFonts w:hint="eastAsia"/>
          <w:sz w:val="24"/>
          <w:szCs w:val="24"/>
        </w:rPr>
        <w:t xml:space="preserve"> </w:t>
      </w:r>
      <w:r w:rsidRPr="003230B7">
        <w:rPr>
          <w:sz w:val="24"/>
          <w:szCs w:val="24"/>
        </w:rPr>
        <w:t>Workshop on Information Systems and Economics (WISE),</w:t>
      </w:r>
      <w:r w:rsidRPr="003230B7">
        <w:rPr>
          <w:rFonts w:hint="eastAsia"/>
          <w:sz w:val="24"/>
          <w:szCs w:val="24"/>
        </w:rPr>
        <w:t xml:space="preserve"> </w:t>
      </w:r>
      <w:r w:rsidRPr="003230B7">
        <w:rPr>
          <w:sz w:val="24"/>
          <w:szCs w:val="24"/>
        </w:rPr>
        <w:t>College Park, MD, 2004.</w:t>
      </w:r>
    </w:p>
    <w:p w14:paraId="21C15F8A" w14:textId="77777777" w:rsidR="00696BD9" w:rsidRPr="003230B7" w:rsidRDefault="00696BD9" w:rsidP="00696BD9">
      <w:pPr>
        <w:rPr>
          <w:sz w:val="24"/>
          <w:szCs w:val="24"/>
        </w:rPr>
      </w:pPr>
    </w:p>
    <w:p w14:paraId="127B03A2" w14:textId="77777777" w:rsidR="00696BD9" w:rsidRPr="003230B7" w:rsidRDefault="00696BD9" w:rsidP="00696BD9">
      <w:pPr>
        <w:rPr>
          <w:sz w:val="24"/>
          <w:szCs w:val="24"/>
        </w:rPr>
      </w:pPr>
    </w:p>
    <w:p w14:paraId="144710CE" w14:textId="77777777" w:rsidR="00696BD9" w:rsidRPr="003230B7" w:rsidRDefault="00696BD9" w:rsidP="00696BD9">
      <w:pPr>
        <w:rPr>
          <w:sz w:val="24"/>
          <w:szCs w:val="24"/>
        </w:rPr>
      </w:pPr>
    </w:p>
    <w:p w14:paraId="055C7619" w14:textId="77777777" w:rsidR="00696BD9" w:rsidRPr="003230B7" w:rsidRDefault="00696BD9" w:rsidP="00696BD9">
      <w:pPr>
        <w:rPr>
          <w:sz w:val="24"/>
          <w:szCs w:val="24"/>
        </w:rPr>
      </w:pPr>
    </w:p>
    <w:p w14:paraId="472B4698" w14:textId="77777777" w:rsidR="00696BD9" w:rsidRPr="003230B7" w:rsidRDefault="00696BD9" w:rsidP="00696BD9">
      <w:pPr>
        <w:rPr>
          <w:sz w:val="24"/>
          <w:szCs w:val="24"/>
        </w:rPr>
      </w:pPr>
    </w:p>
    <w:p w14:paraId="624000D2" w14:textId="77777777" w:rsidR="00696BD9" w:rsidRPr="003230B7" w:rsidRDefault="00696BD9" w:rsidP="00696BD9">
      <w:pPr>
        <w:rPr>
          <w:sz w:val="24"/>
          <w:szCs w:val="24"/>
        </w:rPr>
      </w:pPr>
    </w:p>
    <w:p w14:paraId="4C6C5CB1" w14:textId="77777777" w:rsidR="00696BD9" w:rsidRPr="003230B7" w:rsidRDefault="00696BD9" w:rsidP="00696BD9">
      <w:pPr>
        <w:rPr>
          <w:sz w:val="24"/>
          <w:szCs w:val="24"/>
        </w:rPr>
      </w:pPr>
    </w:p>
    <w:p w14:paraId="742CDB6C" w14:textId="77777777" w:rsidR="00696BD9" w:rsidRPr="003230B7" w:rsidRDefault="00696BD9" w:rsidP="00696BD9">
      <w:pPr>
        <w:rPr>
          <w:sz w:val="24"/>
          <w:szCs w:val="24"/>
        </w:rPr>
      </w:pPr>
    </w:p>
    <w:p w14:paraId="77EAB85D" w14:textId="77777777" w:rsidR="00696BD9" w:rsidRPr="003230B7" w:rsidRDefault="00696BD9" w:rsidP="00696BD9">
      <w:pPr>
        <w:rPr>
          <w:sz w:val="24"/>
          <w:szCs w:val="24"/>
        </w:rPr>
      </w:pPr>
    </w:p>
    <w:p w14:paraId="02AFCAFD" w14:textId="77777777" w:rsidR="00696BD9" w:rsidRPr="003230B7" w:rsidRDefault="00696BD9" w:rsidP="00696BD9">
      <w:pPr>
        <w:rPr>
          <w:sz w:val="24"/>
          <w:szCs w:val="24"/>
        </w:rPr>
      </w:pPr>
    </w:p>
    <w:p w14:paraId="2D0B017C" w14:textId="77777777" w:rsidR="00696BD9" w:rsidRPr="003230B7" w:rsidRDefault="00696BD9" w:rsidP="00696BD9">
      <w:pPr>
        <w:rPr>
          <w:sz w:val="24"/>
          <w:szCs w:val="24"/>
        </w:rPr>
      </w:pPr>
      <w:r w:rsidRPr="003230B7">
        <w:rPr>
          <w:rFonts w:hint="eastAsia"/>
          <w:sz w:val="24"/>
          <w:szCs w:val="24"/>
        </w:rPr>
        <w:t>appendix</w:t>
      </w:r>
      <w:r w:rsidRPr="003230B7">
        <w:rPr>
          <w:sz w:val="24"/>
          <w:szCs w:val="24"/>
        </w:rPr>
        <w:t xml:space="preserve"> 1</w:t>
      </w:r>
      <w:r w:rsidRPr="003230B7">
        <w:rPr>
          <w:rFonts w:hint="eastAsia"/>
          <w:sz w:val="24"/>
          <w:szCs w:val="24"/>
        </w:rPr>
        <w:t>:</w:t>
      </w:r>
      <w:r w:rsidRPr="003230B7">
        <w:rPr>
          <w:sz w:val="24"/>
          <w:szCs w:val="24"/>
        </w:rPr>
        <w:t xml:space="preserve"> </w:t>
      </w:r>
      <w:r w:rsidRPr="003230B7">
        <w:rPr>
          <w:rFonts w:hint="eastAsia"/>
          <w:sz w:val="24"/>
          <w:szCs w:val="24"/>
        </w:rPr>
        <w:t>hair</w:t>
      </w:r>
      <w:r w:rsidRPr="003230B7">
        <w:rPr>
          <w:sz w:val="24"/>
          <w:szCs w:val="24"/>
        </w:rPr>
        <w:t xml:space="preserve">_dryer, microwave, pacifier </w:t>
      </w:r>
      <w:r w:rsidRPr="003230B7">
        <w:rPr>
          <w:rFonts w:hint="eastAsia"/>
          <w:sz w:val="24"/>
          <w:szCs w:val="24"/>
        </w:rPr>
        <w:t>m</w:t>
      </w:r>
      <w:r w:rsidRPr="003230B7">
        <w:rPr>
          <w:sz w:val="24"/>
          <w:szCs w:val="24"/>
        </w:rPr>
        <w:t>onthly sales statistics</w:t>
      </w:r>
    </w:p>
    <w:p w14:paraId="1A44C705" w14:textId="77777777" w:rsidR="00696BD9" w:rsidRPr="003230B7" w:rsidRDefault="00696BD9" w:rsidP="00696BD9">
      <w:pPr>
        <w:rPr>
          <w:sz w:val="24"/>
          <w:szCs w:val="24"/>
        </w:rPr>
      </w:pPr>
      <w:r w:rsidRPr="003230B7">
        <w:rPr>
          <w:noProof/>
          <w:sz w:val="24"/>
          <w:szCs w:val="24"/>
        </w:rPr>
        <w:lastRenderedPageBreak/>
        <w:drawing>
          <wp:inline distT="0" distB="0" distL="0" distR="0" wp14:anchorId="27838B45" wp14:editId="7C82A75C">
            <wp:extent cx="8531619" cy="6949440"/>
            <wp:effectExtent l="0" t="9207"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8560698" cy="6973127"/>
                    </a:xfrm>
                    <a:prstGeom prst="rect">
                      <a:avLst/>
                    </a:prstGeom>
                  </pic:spPr>
                </pic:pic>
              </a:graphicData>
            </a:graphic>
          </wp:inline>
        </w:drawing>
      </w:r>
    </w:p>
    <w:p w14:paraId="5B93D48B" w14:textId="77777777" w:rsidR="00696BD9" w:rsidRPr="003230B7" w:rsidRDefault="00696BD9" w:rsidP="00696BD9">
      <w:pPr>
        <w:rPr>
          <w:sz w:val="24"/>
          <w:szCs w:val="24"/>
        </w:rPr>
      </w:pPr>
    </w:p>
    <w:p w14:paraId="514DCE82" w14:textId="77777777" w:rsidR="00696BD9" w:rsidRPr="003230B7" w:rsidRDefault="00696BD9" w:rsidP="00696BD9">
      <w:pPr>
        <w:rPr>
          <w:sz w:val="24"/>
          <w:szCs w:val="24"/>
        </w:rPr>
      </w:pPr>
      <w:r w:rsidRPr="003230B7">
        <w:rPr>
          <w:sz w:val="24"/>
          <w:szCs w:val="24"/>
        </w:rPr>
        <w:t xml:space="preserve">appendix 2: Star </w:t>
      </w:r>
      <w:r w:rsidRPr="003230B7">
        <w:rPr>
          <w:rFonts w:hint="eastAsia"/>
          <w:sz w:val="24"/>
          <w:szCs w:val="24"/>
        </w:rPr>
        <w:t>rating</w:t>
      </w:r>
      <w:r w:rsidRPr="003230B7">
        <w:rPr>
          <w:sz w:val="24"/>
          <w:szCs w:val="24"/>
        </w:rPr>
        <w:t xml:space="preserve"> words cloud chart</w:t>
      </w:r>
    </w:p>
    <w:p w14:paraId="30F82E4A" w14:textId="77777777" w:rsidR="00696BD9" w:rsidRPr="003230B7" w:rsidRDefault="00696BD9" w:rsidP="00696BD9">
      <w:pPr>
        <w:rPr>
          <w:sz w:val="24"/>
          <w:szCs w:val="24"/>
        </w:rPr>
      </w:pPr>
    </w:p>
    <w:p w14:paraId="3C14974A"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B5B77B2" wp14:editId="3F0BCA7F">
            <wp:extent cx="3806190" cy="190309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7CFCB384" w14:textId="77777777" w:rsidR="00696BD9" w:rsidRPr="003230B7" w:rsidRDefault="00696BD9" w:rsidP="00696BD9">
      <w:pPr>
        <w:jc w:val="center"/>
        <w:rPr>
          <w:sz w:val="24"/>
          <w:szCs w:val="24"/>
        </w:rPr>
      </w:pPr>
      <w:r w:rsidRPr="003230B7">
        <w:rPr>
          <w:rFonts w:hint="eastAsia"/>
          <w:sz w:val="24"/>
          <w:szCs w:val="24"/>
        </w:rPr>
        <w:t>o</w:t>
      </w:r>
      <w:r w:rsidRPr="003230B7">
        <w:rPr>
          <w:sz w:val="24"/>
          <w:szCs w:val="24"/>
        </w:rPr>
        <w:t>ne star review words</w:t>
      </w:r>
    </w:p>
    <w:p w14:paraId="057FD3A8" w14:textId="77777777" w:rsidR="00696BD9" w:rsidRPr="003230B7" w:rsidRDefault="00696BD9" w:rsidP="00696BD9">
      <w:pPr>
        <w:jc w:val="center"/>
        <w:rPr>
          <w:sz w:val="24"/>
          <w:szCs w:val="24"/>
        </w:rPr>
      </w:pPr>
    </w:p>
    <w:p w14:paraId="13E77B85" w14:textId="77777777" w:rsidR="00696BD9" w:rsidRPr="003230B7" w:rsidRDefault="00696BD9" w:rsidP="00696BD9">
      <w:pPr>
        <w:jc w:val="center"/>
        <w:rPr>
          <w:sz w:val="24"/>
          <w:szCs w:val="24"/>
        </w:rPr>
      </w:pPr>
      <w:r w:rsidRPr="003230B7">
        <w:rPr>
          <w:noProof/>
          <w:sz w:val="24"/>
          <w:szCs w:val="24"/>
        </w:rPr>
        <w:drawing>
          <wp:inline distT="0" distB="0" distL="0" distR="0" wp14:anchorId="42643404" wp14:editId="192C5B0B">
            <wp:extent cx="3806190" cy="1903095"/>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327A6C97" w14:textId="77777777" w:rsidR="00696BD9" w:rsidRPr="003230B7" w:rsidRDefault="00696BD9" w:rsidP="00696BD9">
      <w:pPr>
        <w:jc w:val="center"/>
        <w:rPr>
          <w:sz w:val="24"/>
          <w:szCs w:val="24"/>
        </w:rPr>
      </w:pPr>
      <w:r w:rsidRPr="003230B7">
        <w:rPr>
          <w:sz w:val="24"/>
          <w:szCs w:val="24"/>
        </w:rPr>
        <w:t>two stars review words</w:t>
      </w:r>
    </w:p>
    <w:p w14:paraId="1DA4BD71" w14:textId="77777777" w:rsidR="00696BD9" w:rsidRPr="003230B7" w:rsidRDefault="00696BD9" w:rsidP="00696BD9">
      <w:pPr>
        <w:jc w:val="center"/>
        <w:rPr>
          <w:sz w:val="24"/>
          <w:szCs w:val="24"/>
        </w:rPr>
      </w:pPr>
    </w:p>
    <w:p w14:paraId="540450B2" w14:textId="77777777" w:rsidR="00696BD9" w:rsidRPr="003230B7" w:rsidRDefault="00696BD9" w:rsidP="00696BD9">
      <w:pPr>
        <w:jc w:val="center"/>
        <w:rPr>
          <w:sz w:val="24"/>
          <w:szCs w:val="24"/>
        </w:rPr>
      </w:pPr>
      <w:r w:rsidRPr="003230B7">
        <w:rPr>
          <w:noProof/>
          <w:sz w:val="24"/>
          <w:szCs w:val="24"/>
        </w:rPr>
        <w:drawing>
          <wp:inline distT="0" distB="0" distL="0" distR="0" wp14:anchorId="55AD6373" wp14:editId="77CD244A">
            <wp:extent cx="3806190" cy="1903095"/>
            <wp:effectExtent l="0" t="0" r="381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498A2CB" w14:textId="77777777" w:rsidR="00696BD9" w:rsidRPr="003230B7" w:rsidRDefault="00696BD9" w:rsidP="00696BD9">
      <w:pPr>
        <w:jc w:val="center"/>
        <w:rPr>
          <w:sz w:val="24"/>
          <w:szCs w:val="24"/>
        </w:rPr>
      </w:pPr>
      <w:r w:rsidRPr="003230B7">
        <w:rPr>
          <w:sz w:val="24"/>
          <w:szCs w:val="24"/>
        </w:rPr>
        <w:t>three stars review words</w:t>
      </w:r>
    </w:p>
    <w:p w14:paraId="2EAA0F54" w14:textId="77777777" w:rsidR="00696BD9" w:rsidRPr="003230B7" w:rsidRDefault="00696BD9" w:rsidP="00696BD9">
      <w:pPr>
        <w:jc w:val="center"/>
        <w:rPr>
          <w:sz w:val="24"/>
          <w:szCs w:val="24"/>
        </w:rPr>
      </w:pPr>
    </w:p>
    <w:p w14:paraId="4D1ACB3A" w14:textId="77777777" w:rsidR="00696BD9" w:rsidRPr="003230B7" w:rsidRDefault="00696BD9" w:rsidP="00696BD9">
      <w:pPr>
        <w:jc w:val="center"/>
        <w:rPr>
          <w:sz w:val="24"/>
          <w:szCs w:val="24"/>
        </w:rPr>
      </w:pPr>
      <w:r w:rsidRPr="003230B7">
        <w:rPr>
          <w:noProof/>
          <w:sz w:val="24"/>
          <w:szCs w:val="24"/>
        </w:rPr>
        <w:lastRenderedPageBreak/>
        <w:drawing>
          <wp:inline distT="0" distB="0" distL="0" distR="0" wp14:anchorId="13F63235" wp14:editId="66F0D087">
            <wp:extent cx="3806190" cy="1903095"/>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17F35560" w14:textId="77777777" w:rsidR="00696BD9" w:rsidRPr="003230B7" w:rsidRDefault="00696BD9" w:rsidP="00696BD9">
      <w:pPr>
        <w:jc w:val="center"/>
        <w:rPr>
          <w:sz w:val="24"/>
          <w:szCs w:val="24"/>
        </w:rPr>
      </w:pPr>
      <w:r w:rsidRPr="003230B7">
        <w:rPr>
          <w:rFonts w:hint="eastAsia"/>
          <w:sz w:val="24"/>
          <w:szCs w:val="24"/>
        </w:rPr>
        <w:t>f</w:t>
      </w:r>
      <w:r w:rsidRPr="003230B7">
        <w:rPr>
          <w:sz w:val="24"/>
          <w:szCs w:val="24"/>
        </w:rPr>
        <w:t>our stars review words</w:t>
      </w:r>
    </w:p>
    <w:p w14:paraId="6D1F0D87" w14:textId="77777777" w:rsidR="00696BD9" w:rsidRPr="003230B7" w:rsidRDefault="00696BD9" w:rsidP="00696BD9">
      <w:pPr>
        <w:jc w:val="center"/>
        <w:rPr>
          <w:sz w:val="24"/>
          <w:szCs w:val="24"/>
        </w:rPr>
      </w:pPr>
    </w:p>
    <w:p w14:paraId="5B56E316"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F7CAA81" wp14:editId="2CA5DA13">
            <wp:extent cx="3806190" cy="1903095"/>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2F52A453" w14:textId="77777777" w:rsidR="00696BD9" w:rsidRPr="003230B7" w:rsidRDefault="00696BD9" w:rsidP="00696BD9">
      <w:pPr>
        <w:jc w:val="center"/>
        <w:rPr>
          <w:sz w:val="24"/>
          <w:szCs w:val="24"/>
        </w:rPr>
      </w:pPr>
      <w:r w:rsidRPr="003230B7">
        <w:rPr>
          <w:sz w:val="24"/>
          <w:szCs w:val="24"/>
        </w:rPr>
        <w:t>five stars review words</w:t>
      </w:r>
    </w:p>
    <w:p w14:paraId="1076DC1F" w14:textId="77777777" w:rsidR="00696BD9" w:rsidRPr="003230B7" w:rsidRDefault="00696BD9" w:rsidP="00696BD9">
      <w:pPr>
        <w:rPr>
          <w:sz w:val="24"/>
          <w:szCs w:val="24"/>
        </w:rPr>
      </w:pPr>
    </w:p>
    <w:p w14:paraId="3AE74E2E" w14:textId="77777777" w:rsidR="00696BD9" w:rsidRPr="003230B7" w:rsidRDefault="00696BD9" w:rsidP="00696BD9">
      <w:pPr>
        <w:rPr>
          <w:sz w:val="24"/>
          <w:szCs w:val="24"/>
        </w:rPr>
      </w:pPr>
      <w:r w:rsidRPr="003230B7">
        <w:rPr>
          <w:rFonts w:hint="eastAsia"/>
          <w:sz w:val="24"/>
          <w:szCs w:val="24"/>
        </w:rPr>
        <w:t>appendix</w:t>
      </w:r>
      <w:r w:rsidRPr="003230B7">
        <w:rPr>
          <w:sz w:val="24"/>
          <w:szCs w:val="24"/>
        </w:rPr>
        <w:t xml:space="preserve"> 3</w:t>
      </w:r>
      <w:r w:rsidRPr="003230B7">
        <w:rPr>
          <w:rFonts w:hint="eastAsia"/>
          <w:sz w:val="24"/>
          <w:szCs w:val="24"/>
        </w:rPr>
        <w:t>:</w:t>
      </w:r>
      <w:r w:rsidRPr="003230B7">
        <w:rPr>
          <w:sz w:val="24"/>
          <w:szCs w:val="24"/>
        </w:rPr>
        <w:t xml:space="preserve"> </w:t>
      </w:r>
      <w:r w:rsidRPr="003230B7">
        <w:rPr>
          <w:rFonts w:hint="eastAsia"/>
          <w:sz w:val="24"/>
          <w:szCs w:val="24"/>
        </w:rPr>
        <w:t>code</w:t>
      </w:r>
    </w:p>
    <w:p w14:paraId="56AF0809" w14:textId="77777777" w:rsidR="00696BD9" w:rsidRPr="003230B7" w:rsidRDefault="00696BD9" w:rsidP="00696BD9">
      <w:pPr>
        <w:rPr>
          <w:sz w:val="24"/>
          <w:szCs w:val="24"/>
        </w:rPr>
      </w:pPr>
    </w:p>
    <w:tbl>
      <w:tblPr>
        <w:tblStyle w:val="7"/>
        <w:tblW w:w="0" w:type="auto"/>
        <w:tblLook w:val="04A0" w:firstRow="1" w:lastRow="0" w:firstColumn="1" w:lastColumn="0" w:noHBand="0" w:noVBand="1"/>
      </w:tblPr>
      <w:tblGrid>
        <w:gridCol w:w="1601"/>
        <w:gridCol w:w="1782"/>
        <w:gridCol w:w="1955"/>
        <w:gridCol w:w="3156"/>
      </w:tblGrid>
      <w:tr w:rsidR="00696BD9" w:rsidRPr="003230B7" w14:paraId="3AA9E22A" w14:textId="77777777" w:rsidTr="00696BD9">
        <w:tc>
          <w:tcPr>
            <w:tcW w:w="1535" w:type="dxa"/>
          </w:tcPr>
          <w:p w14:paraId="13D42C7F" w14:textId="77777777" w:rsidR="00696BD9" w:rsidRPr="003230B7" w:rsidRDefault="00696BD9" w:rsidP="00696BD9">
            <w:pPr>
              <w:rPr>
                <w:sz w:val="24"/>
                <w:szCs w:val="24"/>
              </w:rPr>
            </w:pPr>
            <w:r w:rsidRPr="003230B7">
              <w:rPr>
                <w:sz w:val="24"/>
                <w:szCs w:val="24"/>
              </w:rPr>
              <w:t>code</w:t>
            </w:r>
          </w:p>
        </w:tc>
        <w:tc>
          <w:tcPr>
            <w:tcW w:w="1510" w:type="dxa"/>
          </w:tcPr>
          <w:p w14:paraId="4DBBB4D7" w14:textId="77777777" w:rsidR="00696BD9" w:rsidRPr="003230B7" w:rsidRDefault="00696BD9" w:rsidP="00696BD9">
            <w:pPr>
              <w:rPr>
                <w:sz w:val="24"/>
                <w:szCs w:val="24"/>
              </w:rPr>
            </w:pPr>
            <w:r w:rsidRPr="003230B7">
              <w:rPr>
                <w:sz w:val="24"/>
                <w:szCs w:val="24"/>
              </w:rPr>
              <w:t>anylisis</w:t>
            </w:r>
          </w:p>
        </w:tc>
        <w:tc>
          <w:tcPr>
            <w:tcW w:w="1808" w:type="dxa"/>
          </w:tcPr>
          <w:p w14:paraId="3515787E" w14:textId="77777777" w:rsidR="00696BD9" w:rsidRPr="003230B7" w:rsidRDefault="00696BD9" w:rsidP="00696BD9">
            <w:pPr>
              <w:jc w:val="center"/>
              <w:rPr>
                <w:sz w:val="24"/>
                <w:szCs w:val="24"/>
              </w:rPr>
            </w:pPr>
            <w:r w:rsidRPr="003230B7">
              <w:rPr>
                <w:sz w:val="24"/>
                <w:szCs w:val="24"/>
              </w:rPr>
              <w:t>remark</w:t>
            </w:r>
          </w:p>
        </w:tc>
        <w:tc>
          <w:tcPr>
            <w:tcW w:w="3443" w:type="dxa"/>
          </w:tcPr>
          <w:p w14:paraId="13BC5231" w14:textId="77777777" w:rsidR="00696BD9" w:rsidRPr="003230B7" w:rsidRDefault="00696BD9" w:rsidP="00696BD9">
            <w:pPr>
              <w:rPr>
                <w:sz w:val="24"/>
                <w:szCs w:val="24"/>
              </w:rPr>
            </w:pPr>
            <w:r w:rsidRPr="003230B7">
              <w:rPr>
                <w:sz w:val="24"/>
                <w:szCs w:val="24"/>
              </w:rPr>
              <w:t>the code of data anylisis</w:t>
            </w:r>
          </w:p>
        </w:tc>
      </w:tr>
      <w:tr w:rsidR="00696BD9" w:rsidRPr="003230B7" w14:paraId="1732D380" w14:textId="77777777" w:rsidTr="00696BD9">
        <w:tc>
          <w:tcPr>
            <w:tcW w:w="8296" w:type="dxa"/>
            <w:gridSpan w:val="4"/>
          </w:tcPr>
          <w:p w14:paraId="22564039" w14:textId="77777777" w:rsidR="00696BD9" w:rsidRPr="003230B7" w:rsidRDefault="00696BD9" w:rsidP="00696BD9">
            <w:pPr>
              <w:rPr>
                <w:sz w:val="24"/>
                <w:szCs w:val="24"/>
              </w:rPr>
            </w:pPr>
            <w:r w:rsidRPr="003230B7">
              <w:rPr>
                <w:sz w:val="24"/>
                <w:szCs w:val="24"/>
              </w:rPr>
              <w:t>import pandas as pd</w:t>
            </w:r>
          </w:p>
          <w:p w14:paraId="61EA91D0" w14:textId="77777777" w:rsidR="00696BD9" w:rsidRPr="003230B7" w:rsidRDefault="00696BD9" w:rsidP="00696BD9">
            <w:pPr>
              <w:rPr>
                <w:sz w:val="24"/>
                <w:szCs w:val="24"/>
              </w:rPr>
            </w:pPr>
            <w:r w:rsidRPr="003230B7">
              <w:rPr>
                <w:sz w:val="24"/>
                <w:szCs w:val="24"/>
              </w:rPr>
              <w:t>import matplotlib.pyplot as plt</w:t>
            </w:r>
          </w:p>
          <w:p w14:paraId="7EE8C0DC" w14:textId="77777777" w:rsidR="00696BD9" w:rsidRPr="003230B7" w:rsidRDefault="00696BD9" w:rsidP="00696BD9">
            <w:pPr>
              <w:rPr>
                <w:sz w:val="24"/>
                <w:szCs w:val="24"/>
              </w:rPr>
            </w:pPr>
            <w:r w:rsidRPr="003230B7">
              <w:rPr>
                <w:sz w:val="24"/>
                <w:szCs w:val="24"/>
              </w:rPr>
              <w:t>from tqdm import tqdm</w:t>
            </w:r>
          </w:p>
          <w:p w14:paraId="423BB221" w14:textId="77777777" w:rsidR="00696BD9" w:rsidRPr="003230B7" w:rsidRDefault="00696BD9" w:rsidP="00696BD9">
            <w:pPr>
              <w:rPr>
                <w:sz w:val="24"/>
                <w:szCs w:val="24"/>
              </w:rPr>
            </w:pPr>
            <w:r w:rsidRPr="003230B7">
              <w:rPr>
                <w:sz w:val="24"/>
                <w:szCs w:val="24"/>
              </w:rPr>
              <w:t>from my_util import pre_process</w:t>
            </w:r>
          </w:p>
          <w:p w14:paraId="072D7FB9" w14:textId="77777777" w:rsidR="00696BD9" w:rsidRPr="003230B7" w:rsidRDefault="00696BD9" w:rsidP="00696BD9">
            <w:pPr>
              <w:rPr>
                <w:sz w:val="24"/>
                <w:szCs w:val="24"/>
              </w:rPr>
            </w:pPr>
          </w:p>
          <w:p w14:paraId="7789869D" w14:textId="77777777" w:rsidR="00696BD9" w:rsidRPr="003230B7" w:rsidRDefault="00696BD9" w:rsidP="00696BD9">
            <w:pPr>
              <w:rPr>
                <w:sz w:val="24"/>
                <w:szCs w:val="24"/>
              </w:rPr>
            </w:pPr>
            <w:r w:rsidRPr="003230B7">
              <w:rPr>
                <w:sz w:val="24"/>
                <w:szCs w:val="24"/>
              </w:rPr>
              <w:t>def null_process():</w:t>
            </w:r>
          </w:p>
          <w:p w14:paraId="71FE2DE4" w14:textId="77777777" w:rsidR="00696BD9" w:rsidRPr="003230B7" w:rsidRDefault="00696BD9" w:rsidP="00696BD9">
            <w:pPr>
              <w:rPr>
                <w:sz w:val="24"/>
                <w:szCs w:val="24"/>
              </w:rPr>
            </w:pPr>
            <w:r w:rsidRPr="003230B7">
              <w:rPr>
                <w:sz w:val="24"/>
                <w:szCs w:val="24"/>
              </w:rPr>
              <w:t xml:space="preserve">    hair_dryer=pd.read_csv('../Data/hair_dryer.tsv',sep='\t',encoding='utf-8')</w:t>
            </w:r>
          </w:p>
          <w:p w14:paraId="3F338395" w14:textId="77777777" w:rsidR="00696BD9" w:rsidRPr="003230B7" w:rsidRDefault="00696BD9" w:rsidP="00696BD9">
            <w:pPr>
              <w:rPr>
                <w:sz w:val="24"/>
                <w:szCs w:val="24"/>
              </w:rPr>
            </w:pPr>
            <w:r w:rsidRPr="003230B7">
              <w:rPr>
                <w:sz w:val="24"/>
                <w:szCs w:val="24"/>
              </w:rPr>
              <w:t xml:space="preserve">    microwave=pd.read_csv('../Data/microwave.tsv',sep='\t',encoding='utf-8')</w:t>
            </w:r>
          </w:p>
          <w:p w14:paraId="364BB96E" w14:textId="77777777" w:rsidR="00696BD9" w:rsidRPr="003230B7" w:rsidRDefault="00696BD9" w:rsidP="00696BD9">
            <w:pPr>
              <w:rPr>
                <w:sz w:val="24"/>
                <w:szCs w:val="24"/>
              </w:rPr>
            </w:pPr>
            <w:r w:rsidRPr="003230B7">
              <w:rPr>
                <w:sz w:val="24"/>
                <w:szCs w:val="24"/>
              </w:rPr>
              <w:t xml:space="preserve">    pacifier=pd.read_csv('../Data/pacifier.tsv',sep='\t',encoding='utf-8')</w:t>
            </w:r>
          </w:p>
          <w:p w14:paraId="121583AF" w14:textId="77777777" w:rsidR="00696BD9" w:rsidRPr="003230B7" w:rsidRDefault="00696BD9" w:rsidP="00696BD9">
            <w:pPr>
              <w:rPr>
                <w:sz w:val="24"/>
                <w:szCs w:val="24"/>
              </w:rPr>
            </w:pPr>
            <w:r w:rsidRPr="003230B7">
              <w:rPr>
                <w:sz w:val="24"/>
                <w:szCs w:val="24"/>
              </w:rPr>
              <w:t xml:space="preserve">    # print(hair_dryer.head())</w:t>
            </w:r>
          </w:p>
          <w:p w14:paraId="5E69986E" w14:textId="77777777" w:rsidR="00696BD9" w:rsidRPr="003230B7" w:rsidRDefault="00696BD9" w:rsidP="00696BD9">
            <w:pPr>
              <w:rPr>
                <w:sz w:val="24"/>
                <w:szCs w:val="24"/>
              </w:rPr>
            </w:pPr>
          </w:p>
          <w:p w14:paraId="14099539" w14:textId="77777777" w:rsidR="00696BD9" w:rsidRPr="003230B7" w:rsidRDefault="00696BD9" w:rsidP="00696BD9">
            <w:pPr>
              <w:rPr>
                <w:sz w:val="24"/>
                <w:szCs w:val="24"/>
              </w:rPr>
            </w:pPr>
            <w:r w:rsidRPr="003230B7">
              <w:rPr>
                <w:sz w:val="24"/>
                <w:szCs w:val="24"/>
              </w:rPr>
              <w:t xml:space="preserve">    for column in hair_dryer.columns:</w:t>
            </w:r>
          </w:p>
          <w:p w14:paraId="4EAE5657" w14:textId="77777777" w:rsidR="00696BD9" w:rsidRPr="003230B7" w:rsidRDefault="00696BD9" w:rsidP="00696BD9">
            <w:pPr>
              <w:rPr>
                <w:sz w:val="24"/>
                <w:szCs w:val="24"/>
              </w:rPr>
            </w:pPr>
            <w:r w:rsidRPr="003230B7">
              <w:rPr>
                <w:sz w:val="24"/>
                <w:szCs w:val="24"/>
              </w:rPr>
              <w:t xml:space="preserve">        if len(set(hair_dryer[column]))==1:</w:t>
            </w:r>
          </w:p>
          <w:p w14:paraId="11332F02" w14:textId="77777777" w:rsidR="00696BD9" w:rsidRPr="003230B7" w:rsidRDefault="00696BD9" w:rsidP="00696BD9">
            <w:pPr>
              <w:rPr>
                <w:sz w:val="24"/>
                <w:szCs w:val="24"/>
              </w:rPr>
            </w:pPr>
            <w:r w:rsidRPr="003230B7">
              <w:rPr>
                <w:sz w:val="24"/>
                <w:szCs w:val="24"/>
              </w:rPr>
              <w:t xml:space="preserve">            print('hair_dryer:',column)</w:t>
            </w:r>
          </w:p>
          <w:p w14:paraId="739F2CAD" w14:textId="77777777" w:rsidR="00696BD9" w:rsidRPr="003230B7" w:rsidRDefault="00696BD9" w:rsidP="00696BD9">
            <w:pPr>
              <w:rPr>
                <w:sz w:val="24"/>
                <w:szCs w:val="24"/>
              </w:rPr>
            </w:pPr>
            <w:r w:rsidRPr="003230B7">
              <w:rPr>
                <w:sz w:val="24"/>
                <w:szCs w:val="24"/>
              </w:rPr>
              <w:t xml:space="preserve">        if len(set(microwave[column]))==1:</w:t>
            </w:r>
          </w:p>
          <w:p w14:paraId="3C81D798" w14:textId="77777777" w:rsidR="00696BD9" w:rsidRPr="003230B7" w:rsidRDefault="00696BD9" w:rsidP="00696BD9">
            <w:pPr>
              <w:rPr>
                <w:sz w:val="24"/>
                <w:szCs w:val="24"/>
              </w:rPr>
            </w:pPr>
            <w:r w:rsidRPr="003230B7">
              <w:rPr>
                <w:sz w:val="24"/>
                <w:szCs w:val="24"/>
              </w:rPr>
              <w:t xml:space="preserve">            print('microwave:',column)</w:t>
            </w:r>
          </w:p>
          <w:p w14:paraId="5C38A7AD" w14:textId="77777777" w:rsidR="00696BD9" w:rsidRPr="003230B7" w:rsidRDefault="00696BD9" w:rsidP="00696BD9">
            <w:pPr>
              <w:rPr>
                <w:sz w:val="24"/>
                <w:szCs w:val="24"/>
              </w:rPr>
            </w:pPr>
            <w:r w:rsidRPr="003230B7">
              <w:rPr>
                <w:sz w:val="24"/>
                <w:szCs w:val="24"/>
              </w:rPr>
              <w:t xml:space="preserve">        if len(set(pacifier[column]))==1:</w:t>
            </w:r>
          </w:p>
          <w:p w14:paraId="0485804D" w14:textId="77777777" w:rsidR="00696BD9" w:rsidRPr="003230B7" w:rsidRDefault="00696BD9" w:rsidP="00696BD9">
            <w:pPr>
              <w:rPr>
                <w:sz w:val="24"/>
                <w:szCs w:val="24"/>
              </w:rPr>
            </w:pPr>
            <w:r w:rsidRPr="003230B7">
              <w:rPr>
                <w:sz w:val="24"/>
                <w:szCs w:val="24"/>
              </w:rPr>
              <w:lastRenderedPageBreak/>
              <w:t xml:space="preserve">            print('pacifier:',column)</w:t>
            </w:r>
          </w:p>
          <w:p w14:paraId="1097C565" w14:textId="77777777" w:rsidR="00696BD9" w:rsidRPr="003230B7" w:rsidRDefault="00696BD9" w:rsidP="00696BD9">
            <w:pPr>
              <w:rPr>
                <w:sz w:val="24"/>
                <w:szCs w:val="24"/>
              </w:rPr>
            </w:pPr>
            <w:r w:rsidRPr="003230B7">
              <w:rPr>
                <w:sz w:val="24"/>
                <w:szCs w:val="24"/>
              </w:rPr>
              <w:t xml:space="preserve">    print(set(pacifier['product_category']))</w:t>
            </w:r>
          </w:p>
          <w:p w14:paraId="297C68BE" w14:textId="77777777" w:rsidR="00696BD9" w:rsidRPr="003230B7" w:rsidRDefault="00696BD9" w:rsidP="00696BD9">
            <w:pPr>
              <w:rPr>
                <w:sz w:val="24"/>
                <w:szCs w:val="24"/>
              </w:rPr>
            </w:pPr>
            <w:r w:rsidRPr="003230B7">
              <w:rPr>
                <w:sz w:val="24"/>
                <w:szCs w:val="24"/>
              </w:rPr>
              <w:t xml:space="preserve">    print(set(pacifier['marketplace']))</w:t>
            </w:r>
          </w:p>
          <w:p w14:paraId="24CB0B94" w14:textId="77777777" w:rsidR="00696BD9" w:rsidRPr="003230B7" w:rsidRDefault="00696BD9" w:rsidP="00696BD9">
            <w:pPr>
              <w:rPr>
                <w:sz w:val="24"/>
                <w:szCs w:val="24"/>
              </w:rPr>
            </w:pPr>
            <w:r w:rsidRPr="003230B7">
              <w:rPr>
                <w:sz w:val="24"/>
                <w:szCs w:val="24"/>
              </w:rPr>
              <w:t xml:space="preserve">    print(set(microwave['product_category']))</w:t>
            </w:r>
          </w:p>
          <w:p w14:paraId="1C87FC58" w14:textId="77777777" w:rsidR="00696BD9" w:rsidRPr="003230B7" w:rsidRDefault="00696BD9" w:rsidP="00696BD9">
            <w:pPr>
              <w:rPr>
                <w:sz w:val="24"/>
                <w:szCs w:val="24"/>
              </w:rPr>
            </w:pPr>
            <w:r w:rsidRPr="003230B7">
              <w:rPr>
                <w:sz w:val="24"/>
                <w:szCs w:val="24"/>
              </w:rPr>
              <w:t xml:space="preserve">    print(set(microwave['marketplace']))</w:t>
            </w:r>
          </w:p>
          <w:p w14:paraId="27E86BB3" w14:textId="77777777" w:rsidR="00696BD9" w:rsidRPr="003230B7" w:rsidRDefault="00696BD9" w:rsidP="00696BD9">
            <w:pPr>
              <w:rPr>
                <w:sz w:val="24"/>
                <w:szCs w:val="24"/>
              </w:rPr>
            </w:pPr>
            <w:r w:rsidRPr="003230B7">
              <w:rPr>
                <w:sz w:val="24"/>
                <w:szCs w:val="24"/>
              </w:rPr>
              <w:t xml:space="preserve">    #'product_category', 'marketplace'                 ,         </w:t>
            </w:r>
          </w:p>
          <w:p w14:paraId="1A78808E" w14:textId="77777777" w:rsidR="00696BD9" w:rsidRPr="003230B7" w:rsidRDefault="00696BD9" w:rsidP="00696BD9">
            <w:pPr>
              <w:rPr>
                <w:sz w:val="24"/>
                <w:szCs w:val="24"/>
              </w:rPr>
            </w:pPr>
            <w:r w:rsidRPr="003230B7">
              <w:rPr>
                <w:sz w:val="24"/>
                <w:szCs w:val="24"/>
              </w:rPr>
              <w:t xml:space="preserve">    hair_dryer['review_date'] = pd.to_datetime (hair_dryer['review_date'], format='%m/%d/%Y')</w:t>
            </w:r>
          </w:p>
          <w:p w14:paraId="1BE888DA" w14:textId="77777777" w:rsidR="00696BD9" w:rsidRPr="003230B7" w:rsidRDefault="00696BD9" w:rsidP="00696BD9">
            <w:pPr>
              <w:rPr>
                <w:sz w:val="24"/>
                <w:szCs w:val="24"/>
              </w:rPr>
            </w:pPr>
            <w:r w:rsidRPr="003230B7">
              <w:rPr>
                <w:sz w:val="24"/>
                <w:szCs w:val="24"/>
              </w:rPr>
              <w:t xml:space="preserve">    hair_dryer['year'] = hair_dryer['review_date'].dt.year</w:t>
            </w:r>
          </w:p>
          <w:p w14:paraId="42D6CEB0" w14:textId="77777777" w:rsidR="00696BD9" w:rsidRPr="003230B7" w:rsidRDefault="00696BD9" w:rsidP="00696BD9">
            <w:pPr>
              <w:rPr>
                <w:sz w:val="24"/>
                <w:szCs w:val="24"/>
              </w:rPr>
            </w:pPr>
            <w:r w:rsidRPr="003230B7">
              <w:rPr>
                <w:sz w:val="24"/>
                <w:szCs w:val="24"/>
              </w:rPr>
              <w:t xml:space="preserve">    hair_dryer['month'] = hair_dryer['review_date'].dt.month</w:t>
            </w:r>
          </w:p>
          <w:p w14:paraId="45C41851" w14:textId="77777777" w:rsidR="00696BD9" w:rsidRPr="003230B7" w:rsidRDefault="00696BD9" w:rsidP="00696BD9">
            <w:pPr>
              <w:rPr>
                <w:sz w:val="24"/>
                <w:szCs w:val="24"/>
              </w:rPr>
            </w:pPr>
          </w:p>
          <w:p w14:paraId="0EE5C83A" w14:textId="77777777" w:rsidR="00696BD9" w:rsidRPr="003230B7" w:rsidRDefault="00696BD9" w:rsidP="00696BD9">
            <w:pPr>
              <w:rPr>
                <w:sz w:val="24"/>
                <w:szCs w:val="24"/>
              </w:rPr>
            </w:pPr>
            <w:r w:rsidRPr="003230B7">
              <w:rPr>
                <w:sz w:val="24"/>
                <w:szCs w:val="24"/>
              </w:rPr>
              <w:t xml:space="preserve">    pacifier['review_date'] = pd.to_datetime (pacifier['review_date'], format='%m/%d/%Y')</w:t>
            </w:r>
          </w:p>
          <w:p w14:paraId="203F02A8" w14:textId="77777777" w:rsidR="00696BD9" w:rsidRPr="003230B7" w:rsidRDefault="00696BD9" w:rsidP="00696BD9">
            <w:pPr>
              <w:rPr>
                <w:sz w:val="24"/>
                <w:szCs w:val="24"/>
              </w:rPr>
            </w:pPr>
            <w:r w:rsidRPr="003230B7">
              <w:rPr>
                <w:sz w:val="24"/>
                <w:szCs w:val="24"/>
              </w:rPr>
              <w:t xml:space="preserve">    pacifier['year'] = pacifier['review_date'].dt.year</w:t>
            </w:r>
          </w:p>
          <w:p w14:paraId="2C55B99B" w14:textId="77777777" w:rsidR="00696BD9" w:rsidRPr="003230B7" w:rsidRDefault="00696BD9" w:rsidP="00696BD9">
            <w:pPr>
              <w:rPr>
                <w:sz w:val="24"/>
                <w:szCs w:val="24"/>
              </w:rPr>
            </w:pPr>
            <w:r w:rsidRPr="003230B7">
              <w:rPr>
                <w:sz w:val="24"/>
                <w:szCs w:val="24"/>
              </w:rPr>
              <w:t xml:space="preserve">    pacifier['month'] = pacifier['review_date'].dt.month</w:t>
            </w:r>
          </w:p>
          <w:p w14:paraId="6FBE293A" w14:textId="77777777" w:rsidR="00696BD9" w:rsidRPr="003230B7" w:rsidRDefault="00696BD9" w:rsidP="00696BD9">
            <w:pPr>
              <w:rPr>
                <w:sz w:val="24"/>
                <w:szCs w:val="24"/>
              </w:rPr>
            </w:pPr>
          </w:p>
          <w:p w14:paraId="6D407F91" w14:textId="77777777" w:rsidR="00696BD9" w:rsidRPr="003230B7" w:rsidRDefault="00696BD9" w:rsidP="00696BD9">
            <w:pPr>
              <w:rPr>
                <w:sz w:val="24"/>
                <w:szCs w:val="24"/>
              </w:rPr>
            </w:pPr>
            <w:r w:rsidRPr="003230B7">
              <w:rPr>
                <w:sz w:val="24"/>
                <w:szCs w:val="24"/>
              </w:rPr>
              <w:t xml:space="preserve">    microwave['review_date'] = pd.to_datetime (microwave['review_date'], format='%m/%d/%Y')</w:t>
            </w:r>
          </w:p>
          <w:p w14:paraId="5E6AD449" w14:textId="77777777" w:rsidR="00696BD9" w:rsidRPr="003230B7" w:rsidRDefault="00696BD9" w:rsidP="00696BD9">
            <w:pPr>
              <w:rPr>
                <w:sz w:val="24"/>
                <w:szCs w:val="24"/>
              </w:rPr>
            </w:pPr>
            <w:r w:rsidRPr="003230B7">
              <w:rPr>
                <w:sz w:val="24"/>
                <w:szCs w:val="24"/>
              </w:rPr>
              <w:t xml:space="preserve">    microwave['year'] = microwave['review_date'].dt.year</w:t>
            </w:r>
          </w:p>
          <w:p w14:paraId="435EE30A" w14:textId="77777777" w:rsidR="00696BD9" w:rsidRPr="003230B7" w:rsidRDefault="00696BD9" w:rsidP="00696BD9">
            <w:pPr>
              <w:rPr>
                <w:sz w:val="24"/>
                <w:szCs w:val="24"/>
              </w:rPr>
            </w:pPr>
            <w:r w:rsidRPr="003230B7">
              <w:rPr>
                <w:sz w:val="24"/>
                <w:szCs w:val="24"/>
              </w:rPr>
              <w:t xml:space="preserve">    microwave['month'] = microwave['review_date'].dt.month</w:t>
            </w:r>
          </w:p>
          <w:p w14:paraId="2A38CD67" w14:textId="77777777" w:rsidR="00696BD9" w:rsidRPr="003230B7" w:rsidRDefault="00696BD9" w:rsidP="00696BD9">
            <w:pPr>
              <w:rPr>
                <w:sz w:val="24"/>
                <w:szCs w:val="24"/>
              </w:rPr>
            </w:pPr>
            <w:r w:rsidRPr="003230B7">
              <w:rPr>
                <w:sz w:val="24"/>
                <w:szCs w:val="24"/>
              </w:rPr>
              <w:t xml:space="preserve">    del hair_dryer['product_category']</w:t>
            </w:r>
          </w:p>
          <w:p w14:paraId="602CA8EE" w14:textId="77777777" w:rsidR="00696BD9" w:rsidRPr="003230B7" w:rsidRDefault="00696BD9" w:rsidP="00696BD9">
            <w:pPr>
              <w:rPr>
                <w:sz w:val="24"/>
                <w:szCs w:val="24"/>
              </w:rPr>
            </w:pPr>
            <w:r w:rsidRPr="003230B7">
              <w:rPr>
                <w:sz w:val="24"/>
                <w:szCs w:val="24"/>
              </w:rPr>
              <w:t xml:space="preserve">    del hair_dryer['marketplace']</w:t>
            </w:r>
          </w:p>
          <w:p w14:paraId="2C599B5D" w14:textId="77777777" w:rsidR="00696BD9" w:rsidRPr="003230B7" w:rsidRDefault="00696BD9" w:rsidP="00696BD9">
            <w:pPr>
              <w:rPr>
                <w:sz w:val="24"/>
                <w:szCs w:val="24"/>
              </w:rPr>
            </w:pPr>
            <w:r w:rsidRPr="003230B7">
              <w:rPr>
                <w:sz w:val="24"/>
                <w:szCs w:val="24"/>
              </w:rPr>
              <w:t xml:space="preserve">    del pacifier['product_category']</w:t>
            </w:r>
          </w:p>
          <w:p w14:paraId="04A9FDA7" w14:textId="77777777" w:rsidR="00696BD9" w:rsidRPr="003230B7" w:rsidRDefault="00696BD9" w:rsidP="00696BD9">
            <w:pPr>
              <w:rPr>
                <w:sz w:val="24"/>
                <w:szCs w:val="24"/>
              </w:rPr>
            </w:pPr>
            <w:r w:rsidRPr="003230B7">
              <w:rPr>
                <w:sz w:val="24"/>
                <w:szCs w:val="24"/>
              </w:rPr>
              <w:t xml:space="preserve">    del pacifier['marketplace']</w:t>
            </w:r>
          </w:p>
          <w:p w14:paraId="0874B25C" w14:textId="77777777" w:rsidR="00696BD9" w:rsidRPr="003230B7" w:rsidRDefault="00696BD9" w:rsidP="00696BD9">
            <w:pPr>
              <w:rPr>
                <w:sz w:val="24"/>
                <w:szCs w:val="24"/>
              </w:rPr>
            </w:pPr>
            <w:r w:rsidRPr="003230B7">
              <w:rPr>
                <w:sz w:val="24"/>
                <w:szCs w:val="24"/>
              </w:rPr>
              <w:t xml:space="preserve">    del microwave['product_category']</w:t>
            </w:r>
          </w:p>
          <w:p w14:paraId="7FEB19DB" w14:textId="77777777" w:rsidR="00696BD9" w:rsidRPr="003230B7" w:rsidRDefault="00696BD9" w:rsidP="00696BD9">
            <w:pPr>
              <w:rPr>
                <w:sz w:val="24"/>
                <w:szCs w:val="24"/>
              </w:rPr>
            </w:pPr>
            <w:r w:rsidRPr="003230B7">
              <w:rPr>
                <w:sz w:val="24"/>
                <w:szCs w:val="24"/>
              </w:rPr>
              <w:t xml:space="preserve">    del microwave['marketplace']</w:t>
            </w:r>
          </w:p>
          <w:p w14:paraId="794BEDBA" w14:textId="77777777" w:rsidR="00696BD9" w:rsidRPr="003230B7" w:rsidRDefault="00696BD9" w:rsidP="00696BD9">
            <w:pPr>
              <w:rPr>
                <w:sz w:val="24"/>
                <w:szCs w:val="24"/>
              </w:rPr>
            </w:pPr>
            <w:r w:rsidRPr="003230B7">
              <w:rPr>
                <w:sz w:val="24"/>
                <w:szCs w:val="24"/>
              </w:rPr>
              <w:t xml:space="preserve">    del hair_dryer['product_title']</w:t>
            </w:r>
          </w:p>
          <w:p w14:paraId="70EBEC7B" w14:textId="77777777" w:rsidR="00696BD9" w:rsidRPr="003230B7" w:rsidRDefault="00696BD9" w:rsidP="00696BD9">
            <w:pPr>
              <w:rPr>
                <w:sz w:val="24"/>
                <w:szCs w:val="24"/>
              </w:rPr>
            </w:pPr>
            <w:r w:rsidRPr="003230B7">
              <w:rPr>
                <w:sz w:val="24"/>
                <w:szCs w:val="24"/>
              </w:rPr>
              <w:t xml:space="preserve">    del pacifier['product_title']</w:t>
            </w:r>
          </w:p>
          <w:p w14:paraId="25DC2AE3" w14:textId="77777777" w:rsidR="00696BD9" w:rsidRPr="003230B7" w:rsidRDefault="00696BD9" w:rsidP="00696BD9">
            <w:pPr>
              <w:rPr>
                <w:sz w:val="24"/>
                <w:szCs w:val="24"/>
              </w:rPr>
            </w:pPr>
            <w:r w:rsidRPr="003230B7">
              <w:rPr>
                <w:sz w:val="24"/>
                <w:szCs w:val="24"/>
              </w:rPr>
              <w:t xml:space="preserve">    del microwave['product_title']</w:t>
            </w:r>
          </w:p>
          <w:p w14:paraId="0A661837" w14:textId="77777777" w:rsidR="00696BD9" w:rsidRPr="003230B7" w:rsidRDefault="00696BD9" w:rsidP="00696BD9">
            <w:pPr>
              <w:rPr>
                <w:sz w:val="24"/>
                <w:szCs w:val="24"/>
              </w:rPr>
            </w:pPr>
            <w:r w:rsidRPr="003230B7">
              <w:rPr>
                <w:sz w:val="24"/>
                <w:szCs w:val="24"/>
              </w:rPr>
              <w:t xml:space="preserve">    tmp1 = pacifier[pacifier['product_id'] == 'b0042i2bwg']</w:t>
            </w:r>
          </w:p>
          <w:p w14:paraId="09BBAFFB" w14:textId="77777777" w:rsidR="00696BD9" w:rsidRPr="003230B7" w:rsidRDefault="00696BD9" w:rsidP="00696BD9">
            <w:pPr>
              <w:rPr>
                <w:sz w:val="24"/>
                <w:szCs w:val="24"/>
              </w:rPr>
            </w:pPr>
            <w:r w:rsidRPr="003230B7">
              <w:rPr>
                <w:sz w:val="24"/>
                <w:szCs w:val="24"/>
              </w:rPr>
              <w:t xml:space="preserve">    print (tmp1)</w:t>
            </w:r>
          </w:p>
          <w:p w14:paraId="005AD3EE" w14:textId="77777777" w:rsidR="00696BD9" w:rsidRPr="003230B7" w:rsidRDefault="00696BD9" w:rsidP="00696BD9">
            <w:pPr>
              <w:rPr>
                <w:sz w:val="24"/>
                <w:szCs w:val="24"/>
              </w:rPr>
            </w:pPr>
            <w:r w:rsidRPr="003230B7">
              <w:rPr>
                <w:sz w:val="24"/>
                <w:szCs w:val="24"/>
              </w:rPr>
              <w:t xml:space="preserve">    tmp2 = pacifier[pacifier['product_id'] == 'b00db5f114']</w:t>
            </w:r>
          </w:p>
          <w:p w14:paraId="3780F73A" w14:textId="77777777" w:rsidR="00696BD9" w:rsidRPr="003230B7" w:rsidRDefault="00696BD9" w:rsidP="00696BD9">
            <w:pPr>
              <w:rPr>
                <w:sz w:val="24"/>
                <w:szCs w:val="24"/>
              </w:rPr>
            </w:pPr>
            <w:r w:rsidRPr="003230B7">
              <w:rPr>
                <w:sz w:val="24"/>
                <w:szCs w:val="24"/>
              </w:rPr>
              <w:t xml:space="preserve">    print (tmp2)</w:t>
            </w:r>
          </w:p>
          <w:p w14:paraId="69993486" w14:textId="77777777" w:rsidR="00696BD9" w:rsidRPr="003230B7" w:rsidRDefault="00696BD9" w:rsidP="00696BD9">
            <w:pPr>
              <w:rPr>
                <w:sz w:val="24"/>
                <w:szCs w:val="24"/>
              </w:rPr>
            </w:pPr>
            <w:r w:rsidRPr="003230B7">
              <w:rPr>
                <w:sz w:val="24"/>
                <w:szCs w:val="24"/>
              </w:rPr>
              <w:t xml:space="preserve">    dic1 = {}</w:t>
            </w:r>
          </w:p>
          <w:p w14:paraId="3580F9B5" w14:textId="77777777" w:rsidR="00696BD9" w:rsidRPr="003230B7" w:rsidRDefault="00696BD9" w:rsidP="00696BD9">
            <w:pPr>
              <w:rPr>
                <w:sz w:val="24"/>
                <w:szCs w:val="24"/>
              </w:rPr>
            </w:pPr>
            <w:r w:rsidRPr="003230B7">
              <w:rPr>
                <w:sz w:val="24"/>
                <w:szCs w:val="24"/>
              </w:rPr>
              <w:t xml:space="preserve">    for idx in hair_dryer.index:</w:t>
            </w:r>
          </w:p>
          <w:p w14:paraId="2FF8665A" w14:textId="77777777" w:rsidR="00696BD9" w:rsidRPr="003230B7" w:rsidRDefault="00696BD9" w:rsidP="00696BD9">
            <w:pPr>
              <w:rPr>
                <w:sz w:val="24"/>
                <w:szCs w:val="24"/>
              </w:rPr>
            </w:pPr>
            <w:r w:rsidRPr="003230B7">
              <w:rPr>
                <w:sz w:val="24"/>
                <w:szCs w:val="24"/>
              </w:rPr>
              <w:t xml:space="preserve">        i = hair_dryer.loc[idx, 'product_id']</w:t>
            </w:r>
          </w:p>
          <w:p w14:paraId="677B5D1D" w14:textId="77777777" w:rsidR="00696BD9" w:rsidRPr="003230B7" w:rsidRDefault="00696BD9" w:rsidP="00696BD9">
            <w:pPr>
              <w:rPr>
                <w:sz w:val="24"/>
                <w:szCs w:val="24"/>
              </w:rPr>
            </w:pPr>
            <w:r w:rsidRPr="003230B7">
              <w:rPr>
                <w:sz w:val="24"/>
                <w:szCs w:val="24"/>
              </w:rPr>
              <w:t xml:space="preserve">        j = hair_dryer.loc[idx, 'product_parent']</w:t>
            </w:r>
          </w:p>
          <w:p w14:paraId="02B01A40" w14:textId="77777777" w:rsidR="00696BD9" w:rsidRPr="003230B7" w:rsidRDefault="00696BD9" w:rsidP="00696BD9">
            <w:pPr>
              <w:rPr>
                <w:sz w:val="24"/>
                <w:szCs w:val="24"/>
              </w:rPr>
            </w:pPr>
            <w:r w:rsidRPr="003230B7">
              <w:rPr>
                <w:sz w:val="24"/>
                <w:szCs w:val="24"/>
              </w:rPr>
              <w:t xml:space="preserve">        if i not in dic1:</w:t>
            </w:r>
          </w:p>
          <w:p w14:paraId="38EBAE44" w14:textId="77777777" w:rsidR="00696BD9" w:rsidRPr="003230B7" w:rsidRDefault="00696BD9" w:rsidP="00696BD9">
            <w:pPr>
              <w:rPr>
                <w:sz w:val="24"/>
                <w:szCs w:val="24"/>
              </w:rPr>
            </w:pPr>
            <w:r w:rsidRPr="003230B7">
              <w:rPr>
                <w:sz w:val="24"/>
                <w:szCs w:val="24"/>
              </w:rPr>
              <w:t xml:space="preserve">            dic1[i] = [j]</w:t>
            </w:r>
          </w:p>
          <w:p w14:paraId="44893634" w14:textId="77777777" w:rsidR="00696BD9" w:rsidRPr="003230B7" w:rsidRDefault="00696BD9" w:rsidP="00696BD9">
            <w:pPr>
              <w:rPr>
                <w:sz w:val="24"/>
                <w:szCs w:val="24"/>
              </w:rPr>
            </w:pPr>
            <w:r w:rsidRPr="003230B7">
              <w:rPr>
                <w:sz w:val="24"/>
                <w:szCs w:val="24"/>
              </w:rPr>
              <w:t xml:space="preserve">        else:</w:t>
            </w:r>
          </w:p>
          <w:p w14:paraId="5EF14F04" w14:textId="77777777" w:rsidR="00696BD9" w:rsidRPr="003230B7" w:rsidRDefault="00696BD9" w:rsidP="00696BD9">
            <w:pPr>
              <w:rPr>
                <w:sz w:val="24"/>
                <w:szCs w:val="24"/>
              </w:rPr>
            </w:pPr>
            <w:r w:rsidRPr="003230B7">
              <w:rPr>
                <w:sz w:val="24"/>
                <w:szCs w:val="24"/>
              </w:rPr>
              <w:t xml:space="preserve">            dic1[i].append (j)</w:t>
            </w:r>
          </w:p>
          <w:p w14:paraId="6A713C65" w14:textId="77777777" w:rsidR="00696BD9" w:rsidRPr="003230B7" w:rsidRDefault="00696BD9" w:rsidP="00696BD9">
            <w:pPr>
              <w:rPr>
                <w:sz w:val="24"/>
                <w:szCs w:val="24"/>
              </w:rPr>
            </w:pPr>
            <w:r w:rsidRPr="003230B7">
              <w:rPr>
                <w:sz w:val="24"/>
                <w:szCs w:val="24"/>
              </w:rPr>
              <w:t xml:space="preserve">    for i in dic1:</w:t>
            </w:r>
          </w:p>
          <w:p w14:paraId="1526D6C5" w14:textId="77777777" w:rsidR="00696BD9" w:rsidRPr="003230B7" w:rsidRDefault="00696BD9" w:rsidP="00696BD9">
            <w:pPr>
              <w:rPr>
                <w:sz w:val="24"/>
                <w:szCs w:val="24"/>
              </w:rPr>
            </w:pPr>
            <w:r w:rsidRPr="003230B7">
              <w:rPr>
                <w:sz w:val="24"/>
                <w:szCs w:val="24"/>
              </w:rPr>
              <w:t xml:space="preserve">        if len (set (dic1[i])) != 1:</w:t>
            </w:r>
          </w:p>
          <w:p w14:paraId="0E0A0282" w14:textId="77777777" w:rsidR="00696BD9" w:rsidRPr="003230B7" w:rsidRDefault="00696BD9" w:rsidP="00696BD9">
            <w:pPr>
              <w:rPr>
                <w:sz w:val="24"/>
                <w:szCs w:val="24"/>
              </w:rPr>
            </w:pPr>
            <w:r w:rsidRPr="003230B7">
              <w:rPr>
                <w:sz w:val="24"/>
                <w:szCs w:val="24"/>
              </w:rPr>
              <w:t xml:space="preserve">            print ('hair_dryer')</w:t>
            </w:r>
          </w:p>
          <w:p w14:paraId="310EFEE2" w14:textId="77777777" w:rsidR="00696BD9" w:rsidRPr="003230B7" w:rsidRDefault="00696BD9" w:rsidP="00696BD9">
            <w:pPr>
              <w:rPr>
                <w:sz w:val="24"/>
                <w:szCs w:val="24"/>
              </w:rPr>
            </w:pPr>
            <w:r w:rsidRPr="003230B7">
              <w:rPr>
                <w:sz w:val="24"/>
                <w:szCs w:val="24"/>
              </w:rPr>
              <w:lastRenderedPageBreak/>
              <w:t xml:space="preserve">    dic2 = {}</w:t>
            </w:r>
          </w:p>
          <w:p w14:paraId="2754ECC9" w14:textId="77777777" w:rsidR="00696BD9" w:rsidRPr="003230B7" w:rsidRDefault="00696BD9" w:rsidP="00696BD9">
            <w:pPr>
              <w:rPr>
                <w:sz w:val="24"/>
                <w:szCs w:val="24"/>
              </w:rPr>
            </w:pPr>
            <w:r w:rsidRPr="003230B7">
              <w:rPr>
                <w:sz w:val="24"/>
                <w:szCs w:val="24"/>
              </w:rPr>
              <w:t xml:space="preserve">    for idx in microwave.index:</w:t>
            </w:r>
          </w:p>
          <w:p w14:paraId="000C95D8" w14:textId="77777777" w:rsidR="00696BD9" w:rsidRPr="003230B7" w:rsidRDefault="00696BD9" w:rsidP="00696BD9">
            <w:pPr>
              <w:rPr>
                <w:sz w:val="24"/>
                <w:szCs w:val="24"/>
              </w:rPr>
            </w:pPr>
            <w:r w:rsidRPr="003230B7">
              <w:rPr>
                <w:sz w:val="24"/>
                <w:szCs w:val="24"/>
              </w:rPr>
              <w:t xml:space="preserve">        i = microwave.loc[idx, 'product_id']</w:t>
            </w:r>
          </w:p>
          <w:p w14:paraId="7DDD2322" w14:textId="77777777" w:rsidR="00696BD9" w:rsidRPr="003230B7" w:rsidRDefault="00696BD9" w:rsidP="00696BD9">
            <w:pPr>
              <w:rPr>
                <w:sz w:val="24"/>
                <w:szCs w:val="24"/>
              </w:rPr>
            </w:pPr>
            <w:r w:rsidRPr="003230B7">
              <w:rPr>
                <w:sz w:val="24"/>
                <w:szCs w:val="24"/>
              </w:rPr>
              <w:t xml:space="preserve">        j = microwave.loc[idx, 'product_parent']</w:t>
            </w:r>
          </w:p>
          <w:p w14:paraId="2799BAE0" w14:textId="77777777" w:rsidR="00696BD9" w:rsidRPr="003230B7" w:rsidRDefault="00696BD9" w:rsidP="00696BD9">
            <w:pPr>
              <w:rPr>
                <w:sz w:val="24"/>
                <w:szCs w:val="24"/>
              </w:rPr>
            </w:pPr>
            <w:r w:rsidRPr="003230B7">
              <w:rPr>
                <w:sz w:val="24"/>
                <w:szCs w:val="24"/>
              </w:rPr>
              <w:t xml:space="preserve">        if i not in dic2:</w:t>
            </w:r>
          </w:p>
          <w:p w14:paraId="4FA2FDAA" w14:textId="77777777" w:rsidR="00696BD9" w:rsidRPr="003230B7" w:rsidRDefault="00696BD9" w:rsidP="00696BD9">
            <w:pPr>
              <w:rPr>
                <w:sz w:val="24"/>
                <w:szCs w:val="24"/>
              </w:rPr>
            </w:pPr>
            <w:r w:rsidRPr="003230B7">
              <w:rPr>
                <w:sz w:val="24"/>
                <w:szCs w:val="24"/>
              </w:rPr>
              <w:t xml:space="preserve">            dic2[i] = [j]</w:t>
            </w:r>
          </w:p>
          <w:p w14:paraId="3AEA37E1" w14:textId="77777777" w:rsidR="00696BD9" w:rsidRPr="003230B7" w:rsidRDefault="00696BD9" w:rsidP="00696BD9">
            <w:pPr>
              <w:rPr>
                <w:sz w:val="24"/>
                <w:szCs w:val="24"/>
              </w:rPr>
            </w:pPr>
            <w:r w:rsidRPr="003230B7">
              <w:rPr>
                <w:sz w:val="24"/>
                <w:szCs w:val="24"/>
              </w:rPr>
              <w:t xml:space="preserve">        else:</w:t>
            </w:r>
          </w:p>
          <w:p w14:paraId="466E7367" w14:textId="77777777" w:rsidR="00696BD9" w:rsidRPr="003230B7" w:rsidRDefault="00696BD9" w:rsidP="00696BD9">
            <w:pPr>
              <w:rPr>
                <w:sz w:val="24"/>
                <w:szCs w:val="24"/>
              </w:rPr>
            </w:pPr>
            <w:r w:rsidRPr="003230B7">
              <w:rPr>
                <w:sz w:val="24"/>
                <w:szCs w:val="24"/>
              </w:rPr>
              <w:t xml:space="preserve">            dic2[i].append (j)</w:t>
            </w:r>
          </w:p>
          <w:p w14:paraId="164E06E5" w14:textId="77777777" w:rsidR="00696BD9" w:rsidRPr="003230B7" w:rsidRDefault="00696BD9" w:rsidP="00696BD9">
            <w:pPr>
              <w:rPr>
                <w:sz w:val="24"/>
                <w:szCs w:val="24"/>
              </w:rPr>
            </w:pPr>
            <w:r w:rsidRPr="003230B7">
              <w:rPr>
                <w:sz w:val="24"/>
                <w:szCs w:val="24"/>
              </w:rPr>
              <w:t xml:space="preserve">    for i in dic2:</w:t>
            </w:r>
          </w:p>
          <w:p w14:paraId="4A6B35D0" w14:textId="77777777" w:rsidR="00696BD9" w:rsidRPr="003230B7" w:rsidRDefault="00696BD9" w:rsidP="00696BD9">
            <w:pPr>
              <w:rPr>
                <w:sz w:val="24"/>
                <w:szCs w:val="24"/>
              </w:rPr>
            </w:pPr>
            <w:r w:rsidRPr="003230B7">
              <w:rPr>
                <w:sz w:val="24"/>
                <w:szCs w:val="24"/>
              </w:rPr>
              <w:t xml:space="preserve">        if len (set (dic2[i])) != 1:</w:t>
            </w:r>
          </w:p>
          <w:p w14:paraId="0DFC565D" w14:textId="77777777" w:rsidR="00696BD9" w:rsidRPr="003230B7" w:rsidRDefault="00696BD9" w:rsidP="00696BD9">
            <w:pPr>
              <w:rPr>
                <w:sz w:val="24"/>
                <w:szCs w:val="24"/>
              </w:rPr>
            </w:pPr>
            <w:r w:rsidRPr="003230B7">
              <w:rPr>
                <w:sz w:val="24"/>
                <w:szCs w:val="24"/>
              </w:rPr>
              <w:t xml:space="preserve">            print ('microwave')</w:t>
            </w:r>
          </w:p>
          <w:p w14:paraId="2489F38C" w14:textId="77777777" w:rsidR="00696BD9" w:rsidRPr="003230B7" w:rsidRDefault="00696BD9" w:rsidP="00696BD9">
            <w:pPr>
              <w:rPr>
                <w:sz w:val="24"/>
                <w:szCs w:val="24"/>
              </w:rPr>
            </w:pPr>
            <w:r w:rsidRPr="003230B7">
              <w:rPr>
                <w:sz w:val="24"/>
                <w:szCs w:val="24"/>
              </w:rPr>
              <w:t xml:space="preserve">    dic3 = {}</w:t>
            </w:r>
          </w:p>
          <w:p w14:paraId="5B50F974" w14:textId="77777777" w:rsidR="00696BD9" w:rsidRPr="003230B7" w:rsidRDefault="00696BD9" w:rsidP="00696BD9">
            <w:pPr>
              <w:rPr>
                <w:sz w:val="24"/>
                <w:szCs w:val="24"/>
              </w:rPr>
            </w:pPr>
            <w:r w:rsidRPr="003230B7">
              <w:rPr>
                <w:sz w:val="24"/>
                <w:szCs w:val="24"/>
              </w:rPr>
              <w:t xml:space="preserve">    for idx in pacifier.index:</w:t>
            </w:r>
          </w:p>
          <w:p w14:paraId="4C7ECECD" w14:textId="77777777" w:rsidR="00696BD9" w:rsidRPr="003230B7" w:rsidRDefault="00696BD9" w:rsidP="00696BD9">
            <w:pPr>
              <w:rPr>
                <w:sz w:val="24"/>
                <w:szCs w:val="24"/>
              </w:rPr>
            </w:pPr>
            <w:r w:rsidRPr="003230B7">
              <w:rPr>
                <w:sz w:val="24"/>
                <w:szCs w:val="24"/>
              </w:rPr>
              <w:t xml:space="preserve">        i = pacifier.loc[idx, 'product_id']</w:t>
            </w:r>
          </w:p>
          <w:p w14:paraId="37D06B62" w14:textId="77777777" w:rsidR="00696BD9" w:rsidRPr="003230B7" w:rsidRDefault="00696BD9" w:rsidP="00696BD9">
            <w:pPr>
              <w:rPr>
                <w:sz w:val="24"/>
                <w:szCs w:val="24"/>
              </w:rPr>
            </w:pPr>
            <w:r w:rsidRPr="003230B7">
              <w:rPr>
                <w:sz w:val="24"/>
                <w:szCs w:val="24"/>
              </w:rPr>
              <w:t xml:space="preserve">        j = pacifier.loc[idx, 'product_parent']</w:t>
            </w:r>
          </w:p>
          <w:p w14:paraId="51B4716E" w14:textId="77777777" w:rsidR="00696BD9" w:rsidRPr="003230B7" w:rsidRDefault="00696BD9" w:rsidP="00696BD9">
            <w:pPr>
              <w:rPr>
                <w:sz w:val="24"/>
                <w:szCs w:val="24"/>
              </w:rPr>
            </w:pPr>
            <w:r w:rsidRPr="003230B7">
              <w:rPr>
                <w:sz w:val="24"/>
                <w:szCs w:val="24"/>
              </w:rPr>
              <w:t xml:space="preserve">        if i not in dic3:</w:t>
            </w:r>
          </w:p>
          <w:p w14:paraId="12707935" w14:textId="77777777" w:rsidR="00696BD9" w:rsidRPr="003230B7" w:rsidRDefault="00696BD9" w:rsidP="00696BD9">
            <w:pPr>
              <w:rPr>
                <w:sz w:val="24"/>
                <w:szCs w:val="24"/>
              </w:rPr>
            </w:pPr>
            <w:r w:rsidRPr="003230B7">
              <w:rPr>
                <w:sz w:val="24"/>
                <w:szCs w:val="24"/>
              </w:rPr>
              <w:t xml:space="preserve">            dic3[i] = [j]</w:t>
            </w:r>
          </w:p>
          <w:p w14:paraId="7FE69D79" w14:textId="77777777" w:rsidR="00696BD9" w:rsidRPr="003230B7" w:rsidRDefault="00696BD9" w:rsidP="00696BD9">
            <w:pPr>
              <w:rPr>
                <w:sz w:val="24"/>
                <w:szCs w:val="24"/>
              </w:rPr>
            </w:pPr>
            <w:r w:rsidRPr="003230B7">
              <w:rPr>
                <w:sz w:val="24"/>
                <w:szCs w:val="24"/>
              </w:rPr>
              <w:t xml:space="preserve">        else:</w:t>
            </w:r>
          </w:p>
          <w:p w14:paraId="4D342623" w14:textId="77777777" w:rsidR="00696BD9" w:rsidRPr="003230B7" w:rsidRDefault="00696BD9" w:rsidP="00696BD9">
            <w:pPr>
              <w:rPr>
                <w:sz w:val="24"/>
                <w:szCs w:val="24"/>
              </w:rPr>
            </w:pPr>
            <w:r w:rsidRPr="003230B7">
              <w:rPr>
                <w:sz w:val="24"/>
                <w:szCs w:val="24"/>
              </w:rPr>
              <w:t xml:space="preserve">            dic3[i].append (j)</w:t>
            </w:r>
          </w:p>
          <w:p w14:paraId="64A7FE3B" w14:textId="77777777" w:rsidR="00696BD9" w:rsidRPr="003230B7" w:rsidRDefault="00696BD9" w:rsidP="00696BD9">
            <w:pPr>
              <w:rPr>
                <w:sz w:val="24"/>
                <w:szCs w:val="24"/>
              </w:rPr>
            </w:pPr>
            <w:r w:rsidRPr="003230B7">
              <w:rPr>
                <w:sz w:val="24"/>
                <w:szCs w:val="24"/>
              </w:rPr>
              <w:t xml:space="preserve">    for i in dic3:</w:t>
            </w:r>
          </w:p>
          <w:p w14:paraId="1BD0FE65" w14:textId="77777777" w:rsidR="00696BD9" w:rsidRPr="003230B7" w:rsidRDefault="00696BD9" w:rsidP="00696BD9">
            <w:pPr>
              <w:rPr>
                <w:sz w:val="24"/>
                <w:szCs w:val="24"/>
              </w:rPr>
            </w:pPr>
            <w:r w:rsidRPr="003230B7">
              <w:rPr>
                <w:sz w:val="24"/>
                <w:szCs w:val="24"/>
              </w:rPr>
              <w:t xml:space="preserve">        if len (set (dic3[i])) != 1:</w:t>
            </w:r>
          </w:p>
          <w:p w14:paraId="3BBC1DD1" w14:textId="77777777" w:rsidR="00696BD9" w:rsidRPr="003230B7" w:rsidRDefault="00696BD9" w:rsidP="00696BD9">
            <w:pPr>
              <w:rPr>
                <w:sz w:val="24"/>
                <w:szCs w:val="24"/>
              </w:rPr>
            </w:pPr>
            <w:r w:rsidRPr="003230B7">
              <w:rPr>
                <w:sz w:val="24"/>
                <w:szCs w:val="24"/>
              </w:rPr>
              <w:t xml:space="preserve">            print (i, dic3[i])</w:t>
            </w:r>
          </w:p>
          <w:p w14:paraId="3AD0AC73" w14:textId="77777777" w:rsidR="00696BD9" w:rsidRPr="003230B7" w:rsidRDefault="00696BD9" w:rsidP="00696BD9">
            <w:pPr>
              <w:rPr>
                <w:sz w:val="24"/>
                <w:szCs w:val="24"/>
              </w:rPr>
            </w:pPr>
            <w:r w:rsidRPr="003230B7">
              <w:rPr>
                <w:sz w:val="24"/>
                <w:szCs w:val="24"/>
              </w:rPr>
              <w:t xml:space="preserve">            print ('pacifier')</w:t>
            </w:r>
          </w:p>
          <w:p w14:paraId="7274833A" w14:textId="77777777" w:rsidR="00696BD9" w:rsidRPr="003230B7" w:rsidRDefault="00696BD9" w:rsidP="00696BD9">
            <w:pPr>
              <w:rPr>
                <w:sz w:val="24"/>
                <w:szCs w:val="24"/>
              </w:rPr>
            </w:pPr>
            <w:r w:rsidRPr="003230B7">
              <w:rPr>
                <w:sz w:val="24"/>
                <w:szCs w:val="24"/>
              </w:rPr>
              <w:t xml:space="preserve">    #             pacifier                    ,             ,     product_id    , product_parent                      </w:t>
            </w:r>
          </w:p>
          <w:p w14:paraId="7ADB44E6" w14:textId="77777777" w:rsidR="00696BD9" w:rsidRPr="003230B7" w:rsidRDefault="00696BD9" w:rsidP="00696BD9">
            <w:pPr>
              <w:rPr>
                <w:sz w:val="24"/>
                <w:szCs w:val="24"/>
              </w:rPr>
            </w:pPr>
            <w:r w:rsidRPr="003230B7">
              <w:rPr>
                <w:sz w:val="24"/>
                <w:szCs w:val="24"/>
              </w:rPr>
              <w:t xml:space="preserve">    del hair_dryer['product_parent']</w:t>
            </w:r>
          </w:p>
          <w:p w14:paraId="48EF1D12" w14:textId="77777777" w:rsidR="00696BD9" w:rsidRPr="003230B7" w:rsidRDefault="00696BD9" w:rsidP="00696BD9">
            <w:pPr>
              <w:rPr>
                <w:sz w:val="24"/>
                <w:szCs w:val="24"/>
              </w:rPr>
            </w:pPr>
            <w:r w:rsidRPr="003230B7">
              <w:rPr>
                <w:sz w:val="24"/>
                <w:szCs w:val="24"/>
              </w:rPr>
              <w:t xml:space="preserve">    del microwave['product_parent']</w:t>
            </w:r>
          </w:p>
          <w:p w14:paraId="183B1C93" w14:textId="77777777" w:rsidR="00696BD9" w:rsidRPr="003230B7" w:rsidRDefault="00696BD9" w:rsidP="00696BD9">
            <w:pPr>
              <w:rPr>
                <w:sz w:val="24"/>
                <w:szCs w:val="24"/>
              </w:rPr>
            </w:pPr>
            <w:r w:rsidRPr="003230B7">
              <w:rPr>
                <w:sz w:val="24"/>
                <w:szCs w:val="24"/>
              </w:rPr>
              <w:t xml:space="preserve">    del pacifier['product_parent']</w:t>
            </w:r>
          </w:p>
          <w:p w14:paraId="2EC3EF7F" w14:textId="77777777" w:rsidR="00696BD9" w:rsidRPr="003230B7" w:rsidRDefault="00696BD9" w:rsidP="00696BD9">
            <w:pPr>
              <w:rPr>
                <w:sz w:val="24"/>
                <w:szCs w:val="24"/>
              </w:rPr>
            </w:pPr>
          </w:p>
          <w:p w14:paraId="2DC7A88A" w14:textId="77777777" w:rsidR="00696BD9" w:rsidRPr="003230B7" w:rsidRDefault="00696BD9" w:rsidP="00696BD9">
            <w:pPr>
              <w:rPr>
                <w:sz w:val="24"/>
                <w:szCs w:val="24"/>
              </w:rPr>
            </w:pPr>
            <w:r w:rsidRPr="003230B7">
              <w:rPr>
                <w:sz w:val="24"/>
                <w:szCs w:val="24"/>
              </w:rPr>
              <w:t xml:space="preserve">    print(hair_dryer['product_id'].count()) #11470</w:t>
            </w:r>
          </w:p>
          <w:p w14:paraId="5F9981F5" w14:textId="77777777" w:rsidR="00696BD9" w:rsidRPr="003230B7" w:rsidRDefault="00696BD9" w:rsidP="00696BD9">
            <w:pPr>
              <w:rPr>
                <w:sz w:val="24"/>
                <w:szCs w:val="24"/>
              </w:rPr>
            </w:pPr>
            <w:r w:rsidRPr="003230B7">
              <w:rPr>
                <w:sz w:val="24"/>
                <w:szCs w:val="24"/>
              </w:rPr>
              <w:t xml:space="preserve">    print(microwave['product_id'].count())#1615</w:t>
            </w:r>
          </w:p>
          <w:p w14:paraId="1F1B8D51" w14:textId="77777777" w:rsidR="00696BD9" w:rsidRPr="003230B7" w:rsidRDefault="00696BD9" w:rsidP="00696BD9">
            <w:pPr>
              <w:rPr>
                <w:sz w:val="24"/>
                <w:szCs w:val="24"/>
              </w:rPr>
            </w:pPr>
            <w:r w:rsidRPr="003230B7">
              <w:rPr>
                <w:sz w:val="24"/>
                <w:szCs w:val="24"/>
              </w:rPr>
              <w:t xml:space="preserve">    print(pacifier['product_id'].count())#18939</w:t>
            </w:r>
          </w:p>
          <w:p w14:paraId="7F0912D2" w14:textId="77777777" w:rsidR="00696BD9" w:rsidRPr="003230B7" w:rsidRDefault="00696BD9" w:rsidP="00696BD9">
            <w:pPr>
              <w:rPr>
                <w:sz w:val="24"/>
                <w:szCs w:val="24"/>
              </w:rPr>
            </w:pPr>
            <w:r w:rsidRPr="003230B7">
              <w:rPr>
                <w:sz w:val="24"/>
                <w:szCs w:val="24"/>
              </w:rPr>
              <w:t xml:space="preserve">    hair_dryer=hair_dryer.dropna()</w:t>
            </w:r>
          </w:p>
          <w:p w14:paraId="1A23FD8C" w14:textId="77777777" w:rsidR="00696BD9" w:rsidRPr="003230B7" w:rsidRDefault="00696BD9" w:rsidP="00696BD9">
            <w:pPr>
              <w:rPr>
                <w:sz w:val="24"/>
                <w:szCs w:val="24"/>
              </w:rPr>
            </w:pPr>
            <w:r w:rsidRPr="003230B7">
              <w:rPr>
                <w:sz w:val="24"/>
                <w:szCs w:val="24"/>
              </w:rPr>
              <w:t xml:space="preserve">    microwave=microwave.dropna()</w:t>
            </w:r>
          </w:p>
          <w:p w14:paraId="71C2B60E" w14:textId="77777777" w:rsidR="00696BD9" w:rsidRPr="003230B7" w:rsidRDefault="00696BD9" w:rsidP="00696BD9">
            <w:pPr>
              <w:rPr>
                <w:sz w:val="24"/>
                <w:szCs w:val="24"/>
              </w:rPr>
            </w:pPr>
            <w:r w:rsidRPr="003230B7">
              <w:rPr>
                <w:sz w:val="24"/>
                <w:szCs w:val="24"/>
              </w:rPr>
              <w:t xml:space="preserve">    pacifier=pacifier.dropna()</w:t>
            </w:r>
          </w:p>
          <w:p w14:paraId="55CF1AE4" w14:textId="77777777" w:rsidR="00696BD9" w:rsidRPr="003230B7" w:rsidRDefault="00696BD9" w:rsidP="00696BD9">
            <w:pPr>
              <w:rPr>
                <w:sz w:val="24"/>
                <w:szCs w:val="24"/>
              </w:rPr>
            </w:pPr>
            <w:r w:rsidRPr="003230B7">
              <w:rPr>
                <w:sz w:val="24"/>
                <w:szCs w:val="24"/>
              </w:rPr>
              <w:t xml:space="preserve">    print(hair_dryer['product_id'].count())#11468</w:t>
            </w:r>
          </w:p>
          <w:p w14:paraId="05477493" w14:textId="77777777" w:rsidR="00696BD9" w:rsidRPr="003230B7" w:rsidRDefault="00696BD9" w:rsidP="00696BD9">
            <w:pPr>
              <w:rPr>
                <w:sz w:val="24"/>
                <w:szCs w:val="24"/>
              </w:rPr>
            </w:pPr>
            <w:r w:rsidRPr="003230B7">
              <w:rPr>
                <w:sz w:val="24"/>
                <w:szCs w:val="24"/>
              </w:rPr>
              <w:t xml:space="preserve">    print(microwave['product_id'].count())#1615</w:t>
            </w:r>
          </w:p>
          <w:p w14:paraId="214FD36B" w14:textId="77777777" w:rsidR="00696BD9" w:rsidRPr="003230B7" w:rsidRDefault="00696BD9" w:rsidP="00696BD9">
            <w:pPr>
              <w:rPr>
                <w:sz w:val="24"/>
                <w:szCs w:val="24"/>
              </w:rPr>
            </w:pPr>
            <w:r w:rsidRPr="003230B7">
              <w:rPr>
                <w:sz w:val="24"/>
                <w:szCs w:val="24"/>
              </w:rPr>
              <w:t xml:space="preserve">    print(pacifier['product_id'].count())#18937</w:t>
            </w:r>
          </w:p>
          <w:p w14:paraId="0E6E6333" w14:textId="77777777" w:rsidR="00696BD9" w:rsidRPr="003230B7" w:rsidRDefault="00696BD9" w:rsidP="00696BD9">
            <w:pPr>
              <w:rPr>
                <w:sz w:val="24"/>
                <w:szCs w:val="24"/>
              </w:rPr>
            </w:pPr>
            <w:r w:rsidRPr="003230B7">
              <w:rPr>
                <w:sz w:val="24"/>
                <w:szCs w:val="24"/>
              </w:rPr>
              <w:t xml:space="preserve">    #                     ,           ,                       </w:t>
            </w:r>
          </w:p>
          <w:p w14:paraId="3BE05F43" w14:textId="77777777" w:rsidR="00696BD9" w:rsidRPr="003230B7" w:rsidRDefault="00696BD9" w:rsidP="00696BD9">
            <w:pPr>
              <w:rPr>
                <w:sz w:val="24"/>
                <w:szCs w:val="24"/>
              </w:rPr>
            </w:pPr>
            <w:r w:rsidRPr="003230B7">
              <w:rPr>
                <w:sz w:val="24"/>
                <w:szCs w:val="24"/>
              </w:rPr>
              <w:t xml:space="preserve">    reviewer_body = []</w:t>
            </w:r>
          </w:p>
          <w:p w14:paraId="29B36EF9" w14:textId="77777777" w:rsidR="00696BD9" w:rsidRPr="003230B7" w:rsidRDefault="00696BD9" w:rsidP="00696BD9">
            <w:pPr>
              <w:rPr>
                <w:sz w:val="24"/>
                <w:szCs w:val="24"/>
              </w:rPr>
            </w:pPr>
            <w:r w:rsidRPr="003230B7">
              <w:rPr>
                <w:sz w:val="24"/>
                <w:szCs w:val="24"/>
              </w:rPr>
              <w:t xml:space="preserve">    for i in tqdm (hair_dryer['review_body'].values):</w:t>
            </w:r>
          </w:p>
          <w:p w14:paraId="63B513EE" w14:textId="77777777" w:rsidR="00696BD9" w:rsidRPr="003230B7" w:rsidRDefault="00696BD9" w:rsidP="00696BD9">
            <w:pPr>
              <w:rPr>
                <w:sz w:val="24"/>
                <w:szCs w:val="24"/>
              </w:rPr>
            </w:pPr>
            <w:r w:rsidRPr="003230B7">
              <w:rPr>
                <w:sz w:val="24"/>
                <w:szCs w:val="24"/>
              </w:rPr>
              <w:t xml:space="preserve">        sent = ''</w:t>
            </w:r>
          </w:p>
          <w:p w14:paraId="34CA8A9F" w14:textId="77777777" w:rsidR="00696BD9" w:rsidRPr="003230B7" w:rsidRDefault="00696BD9" w:rsidP="00696BD9">
            <w:pPr>
              <w:rPr>
                <w:sz w:val="24"/>
                <w:szCs w:val="24"/>
              </w:rPr>
            </w:pPr>
            <w:r w:rsidRPr="003230B7">
              <w:rPr>
                <w:sz w:val="24"/>
                <w:szCs w:val="24"/>
              </w:rPr>
              <w:t xml:space="preserve">        for j in pre_process (i):</w:t>
            </w:r>
          </w:p>
          <w:p w14:paraId="5934C496" w14:textId="77777777" w:rsidR="00696BD9" w:rsidRPr="003230B7" w:rsidRDefault="00696BD9" w:rsidP="00696BD9">
            <w:pPr>
              <w:rPr>
                <w:sz w:val="24"/>
                <w:szCs w:val="24"/>
              </w:rPr>
            </w:pPr>
            <w:r w:rsidRPr="003230B7">
              <w:rPr>
                <w:sz w:val="24"/>
                <w:szCs w:val="24"/>
              </w:rPr>
              <w:t xml:space="preserve">            sent = sent + ' ' + j</w:t>
            </w:r>
          </w:p>
          <w:p w14:paraId="58668BA0" w14:textId="77777777" w:rsidR="00696BD9" w:rsidRPr="003230B7" w:rsidRDefault="00696BD9" w:rsidP="00696BD9">
            <w:pPr>
              <w:rPr>
                <w:sz w:val="24"/>
                <w:szCs w:val="24"/>
              </w:rPr>
            </w:pPr>
            <w:r w:rsidRPr="003230B7">
              <w:rPr>
                <w:sz w:val="24"/>
                <w:szCs w:val="24"/>
              </w:rPr>
              <w:lastRenderedPageBreak/>
              <w:t xml:space="preserve">        reviewer_body.append (sent)</w:t>
            </w:r>
          </w:p>
          <w:p w14:paraId="710770DC" w14:textId="77777777" w:rsidR="00696BD9" w:rsidRPr="003230B7" w:rsidRDefault="00696BD9" w:rsidP="00696BD9">
            <w:pPr>
              <w:rPr>
                <w:sz w:val="24"/>
                <w:szCs w:val="24"/>
              </w:rPr>
            </w:pPr>
            <w:r w:rsidRPr="003230B7">
              <w:rPr>
                <w:sz w:val="24"/>
                <w:szCs w:val="24"/>
              </w:rPr>
              <w:t xml:space="preserve">    hair_dryer['review_body'] = reviewer_body</w:t>
            </w:r>
          </w:p>
          <w:p w14:paraId="45818BCD" w14:textId="77777777" w:rsidR="00696BD9" w:rsidRPr="003230B7" w:rsidRDefault="00696BD9" w:rsidP="00696BD9">
            <w:pPr>
              <w:rPr>
                <w:sz w:val="24"/>
                <w:szCs w:val="24"/>
              </w:rPr>
            </w:pPr>
          </w:p>
          <w:p w14:paraId="15DD1643" w14:textId="77777777" w:rsidR="00696BD9" w:rsidRPr="003230B7" w:rsidRDefault="00696BD9" w:rsidP="00696BD9">
            <w:pPr>
              <w:rPr>
                <w:sz w:val="24"/>
                <w:szCs w:val="24"/>
              </w:rPr>
            </w:pPr>
            <w:r w:rsidRPr="003230B7">
              <w:rPr>
                <w:sz w:val="24"/>
                <w:szCs w:val="24"/>
              </w:rPr>
              <w:t xml:space="preserve">    reviewer_body = []</w:t>
            </w:r>
          </w:p>
          <w:p w14:paraId="5DABB333" w14:textId="77777777" w:rsidR="00696BD9" w:rsidRPr="003230B7" w:rsidRDefault="00696BD9" w:rsidP="00696BD9">
            <w:pPr>
              <w:rPr>
                <w:sz w:val="24"/>
                <w:szCs w:val="24"/>
              </w:rPr>
            </w:pPr>
            <w:r w:rsidRPr="003230B7">
              <w:rPr>
                <w:sz w:val="24"/>
                <w:szCs w:val="24"/>
              </w:rPr>
              <w:t xml:space="preserve">    for i in tqdm (microwave['review_body'].values):</w:t>
            </w:r>
          </w:p>
          <w:p w14:paraId="1F068179" w14:textId="77777777" w:rsidR="00696BD9" w:rsidRPr="003230B7" w:rsidRDefault="00696BD9" w:rsidP="00696BD9">
            <w:pPr>
              <w:rPr>
                <w:sz w:val="24"/>
                <w:szCs w:val="24"/>
              </w:rPr>
            </w:pPr>
            <w:r w:rsidRPr="003230B7">
              <w:rPr>
                <w:sz w:val="24"/>
                <w:szCs w:val="24"/>
              </w:rPr>
              <w:t xml:space="preserve">        sent = ''</w:t>
            </w:r>
          </w:p>
          <w:p w14:paraId="57A1BF8B" w14:textId="77777777" w:rsidR="00696BD9" w:rsidRPr="003230B7" w:rsidRDefault="00696BD9" w:rsidP="00696BD9">
            <w:pPr>
              <w:rPr>
                <w:sz w:val="24"/>
                <w:szCs w:val="24"/>
              </w:rPr>
            </w:pPr>
            <w:r w:rsidRPr="003230B7">
              <w:rPr>
                <w:sz w:val="24"/>
                <w:szCs w:val="24"/>
              </w:rPr>
              <w:t xml:space="preserve">        for j in pre_process (i):</w:t>
            </w:r>
          </w:p>
          <w:p w14:paraId="733E275C" w14:textId="77777777" w:rsidR="00696BD9" w:rsidRPr="003230B7" w:rsidRDefault="00696BD9" w:rsidP="00696BD9">
            <w:pPr>
              <w:rPr>
                <w:sz w:val="24"/>
                <w:szCs w:val="24"/>
              </w:rPr>
            </w:pPr>
            <w:r w:rsidRPr="003230B7">
              <w:rPr>
                <w:sz w:val="24"/>
                <w:szCs w:val="24"/>
              </w:rPr>
              <w:t xml:space="preserve">            sent = sent + ' ' + j</w:t>
            </w:r>
          </w:p>
          <w:p w14:paraId="3278FBE5" w14:textId="77777777" w:rsidR="00696BD9" w:rsidRPr="003230B7" w:rsidRDefault="00696BD9" w:rsidP="00696BD9">
            <w:pPr>
              <w:rPr>
                <w:sz w:val="24"/>
                <w:szCs w:val="24"/>
              </w:rPr>
            </w:pPr>
            <w:r w:rsidRPr="003230B7">
              <w:rPr>
                <w:sz w:val="24"/>
                <w:szCs w:val="24"/>
              </w:rPr>
              <w:t xml:space="preserve">        reviewer_body.append (sent)</w:t>
            </w:r>
          </w:p>
          <w:p w14:paraId="66644340" w14:textId="77777777" w:rsidR="00696BD9" w:rsidRPr="003230B7" w:rsidRDefault="00696BD9" w:rsidP="00696BD9">
            <w:pPr>
              <w:rPr>
                <w:sz w:val="24"/>
                <w:szCs w:val="24"/>
              </w:rPr>
            </w:pPr>
            <w:r w:rsidRPr="003230B7">
              <w:rPr>
                <w:sz w:val="24"/>
                <w:szCs w:val="24"/>
              </w:rPr>
              <w:t xml:space="preserve">    microwave['review_body'] = reviewer_body</w:t>
            </w:r>
          </w:p>
          <w:p w14:paraId="2F74DDE5" w14:textId="77777777" w:rsidR="00696BD9" w:rsidRPr="003230B7" w:rsidRDefault="00696BD9" w:rsidP="00696BD9">
            <w:pPr>
              <w:rPr>
                <w:sz w:val="24"/>
                <w:szCs w:val="24"/>
              </w:rPr>
            </w:pPr>
          </w:p>
          <w:p w14:paraId="31716665" w14:textId="77777777" w:rsidR="00696BD9" w:rsidRPr="003230B7" w:rsidRDefault="00696BD9" w:rsidP="00696BD9">
            <w:pPr>
              <w:rPr>
                <w:sz w:val="24"/>
                <w:szCs w:val="24"/>
              </w:rPr>
            </w:pPr>
            <w:r w:rsidRPr="003230B7">
              <w:rPr>
                <w:sz w:val="24"/>
                <w:szCs w:val="24"/>
              </w:rPr>
              <w:t xml:space="preserve">    reviewer_body = []</w:t>
            </w:r>
          </w:p>
          <w:p w14:paraId="6672001D" w14:textId="77777777" w:rsidR="00696BD9" w:rsidRPr="003230B7" w:rsidRDefault="00696BD9" w:rsidP="00696BD9">
            <w:pPr>
              <w:rPr>
                <w:sz w:val="24"/>
                <w:szCs w:val="24"/>
              </w:rPr>
            </w:pPr>
            <w:r w:rsidRPr="003230B7">
              <w:rPr>
                <w:sz w:val="24"/>
                <w:szCs w:val="24"/>
              </w:rPr>
              <w:t xml:space="preserve">    for i in tqdm (pacifier['review_body'].values):</w:t>
            </w:r>
          </w:p>
          <w:p w14:paraId="3E7B470E" w14:textId="77777777" w:rsidR="00696BD9" w:rsidRPr="003230B7" w:rsidRDefault="00696BD9" w:rsidP="00696BD9">
            <w:pPr>
              <w:rPr>
                <w:sz w:val="24"/>
                <w:szCs w:val="24"/>
              </w:rPr>
            </w:pPr>
            <w:r w:rsidRPr="003230B7">
              <w:rPr>
                <w:sz w:val="24"/>
                <w:szCs w:val="24"/>
              </w:rPr>
              <w:t xml:space="preserve">        sent = ''</w:t>
            </w:r>
          </w:p>
          <w:p w14:paraId="1A61BADB" w14:textId="77777777" w:rsidR="00696BD9" w:rsidRPr="003230B7" w:rsidRDefault="00696BD9" w:rsidP="00696BD9">
            <w:pPr>
              <w:rPr>
                <w:sz w:val="24"/>
                <w:szCs w:val="24"/>
              </w:rPr>
            </w:pPr>
            <w:r w:rsidRPr="003230B7">
              <w:rPr>
                <w:sz w:val="24"/>
                <w:szCs w:val="24"/>
              </w:rPr>
              <w:t xml:space="preserve">        try:</w:t>
            </w:r>
          </w:p>
          <w:p w14:paraId="324A2413" w14:textId="77777777" w:rsidR="00696BD9" w:rsidRPr="003230B7" w:rsidRDefault="00696BD9" w:rsidP="00696BD9">
            <w:pPr>
              <w:rPr>
                <w:sz w:val="24"/>
                <w:szCs w:val="24"/>
              </w:rPr>
            </w:pPr>
            <w:r w:rsidRPr="003230B7">
              <w:rPr>
                <w:sz w:val="24"/>
                <w:szCs w:val="24"/>
              </w:rPr>
              <w:t xml:space="preserve">            for j in pre_process (i):</w:t>
            </w:r>
          </w:p>
          <w:p w14:paraId="6156AF70" w14:textId="77777777" w:rsidR="00696BD9" w:rsidRPr="003230B7" w:rsidRDefault="00696BD9" w:rsidP="00696BD9">
            <w:pPr>
              <w:rPr>
                <w:sz w:val="24"/>
                <w:szCs w:val="24"/>
              </w:rPr>
            </w:pPr>
            <w:r w:rsidRPr="003230B7">
              <w:rPr>
                <w:sz w:val="24"/>
                <w:szCs w:val="24"/>
              </w:rPr>
              <w:t xml:space="preserve">                sent = sent + ' ' + j</w:t>
            </w:r>
          </w:p>
          <w:p w14:paraId="559540EA" w14:textId="77777777" w:rsidR="00696BD9" w:rsidRPr="003230B7" w:rsidRDefault="00696BD9" w:rsidP="00696BD9">
            <w:pPr>
              <w:rPr>
                <w:sz w:val="24"/>
                <w:szCs w:val="24"/>
              </w:rPr>
            </w:pPr>
            <w:r w:rsidRPr="003230B7">
              <w:rPr>
                <w:sz w:val="24"/>
                <w:szCs w:val="24"/>
              </w:rPr>
              <w:t xml:space="preserve">        except:</w:t>
            </w:r>
          </w:p>
          <w:p w14:paraId="59E83A0E" w14:textId="77777777" w:rsidR="00696BD9" w:rsidRPr="003230B7" w:rsidRDefault="00696BD9" w:rsidP="00696BD9">
            <w:pPr>
              <w:rPr>
                <w:sz w:val="24"/>
                <w:szCs w:val="24"/>
              </w:rPr>
            </w:pPr>
            <w:r w:rsidRPr="003230B7">
              <w:rPr>
                <w:sz w:val="24"/>
                <w:szCs w:val="24"/>
              </w:rPr>
              <w:t xml:space="preserve">            print (i)</w:t>
            </w:r>
          </w:p>
          <w:p w14:paraId="3D081E40" w14:textId="77777777" w:rsidR="00696BD9" w:rsidRPr="003230B7" w:rsidRDefault="00696BD9" w:rsidP="00696BD9">
            <w:pPr>
              <w:rPr>
                <w:sz w:val="24"/>
                <w:szCs w:val="24"/>
              </w:rPr>
            </w:pPr>
            <w:r w:rsidRPr="003230B7">
              <w:rPr>
                <w:sz w:val="24"/>
                <w:szCs w:val="24"/>
              </w:rPr>
              <w:t xml:space="preserve">            sent = i</w:t>
            </w:r>
          </w:p>
          <w:p w14:paraId="7B7D5E0E" w14:textId="77777777" w:rsidR="00696BD9" w:rsidRPr="003230B7" w:rsidRDefault="00696BD9" w:rsidP="00696BD9">
            <w:pPr>
              <w:rPr>
                <w:sz w:val="24"/>
                <w:szCs w:val="24"/>
              </w:rPr>
            </w:pPr>
            <w:r w:rsidRPr="003230B7">
              <w:rPr>
                <w:sz w:val="24"/>
                <w:szCs w:val="24"/>
              </w:rPr>
              <w:t xml:space="preserve">        reviewer_body.append (sent)</w:t>
            </w:r>
          </w:p>
          <w:p w14:paraId="138E3301" w14:textId="77777777" w:rsidR="00696BD9" w:rsidRPr="003230B7" w:rsidRDefault="00696BD9" w:rsidP="00696BD9">
            <w:pPr>
              <w:rPr>
                <w:sz w:val="24"/>
                <w:szCs w:val="24"/>
              </w:rPr>
            </w:pPr>
            <w:r w:rsidRPr="003230B7">
              <w:rPr>
                <w:sz w:val="24"/>
                <w:szCs w:val="24"/>
              </w:rPr>
              <w:t xml:space="preserve">    pacifier['review_body'] = reviewer_body</w:t>
            </w:r>
          </w:p>
          <w:p w14:paraId="514760D7" w14:textId="77777777" w:rsidR="00696BD9" w:rsidRPr="003230B7" w:rsidRDefault="00696BD9" w:rsidP="00696BD9">
            <w:pPr>
              <w:rPr>
                <w:sz w:val="24"/>
                <w:szCs w:val="24"/>
              </w:rPr>
            </w:pPr>
          </w:p>
          <w:p w14:paraId="3A5AE9C7" w14:textId="77777777" w:rsidR="00696BD9" w:rsidRPr="003230B7" w:rsidRDefault="00696BD9" w:rsidP="00696BD9">
            <w:pPr>
              <w:rPr>
                <w:sz w:val="24"/>
                <w:szCs w:val="24"/>
              </w:rPr>
            </w:pPr>
            <w:r w:rsidRPr="003230B7">
              <w:rPr>
                <w:sz w:val="24"/>
                <w:szCs w:val="24"/>
              </w:rPr>
              <w:t xml:space="preserve">    hair_dryer = hair_dryer.dropna ()</w:t>
            </w:r>
          </w:p>
          <w:p w14:paraId="4CC750AF" w14:textId="77777777" w:rsidR="00696BD9" w:rsidRPr="003230B7" w:rsidRDefault="00696BD9" w:rsidP="00696BD9">
            <w:pPr>
              <w:rPr>
                <w:sz w:val="24"/>
                <w:szCs w:val="24"/>
              </w:rPr>
            </w:pPr>
            <w:r w:rsidRPr="003230B7">
              <w:rPr>
                <w:sz w:val="24"/>
                <w:szCs w:val="24"/>
              </w:rPr>
              <w:t xml:space="preserve">    microwave = microwave.dropna ()</w:t>
            </w:r>
          </w:p>
          <w:p w14:paraId="156F17CD" w14:textId="77777777" w:rsidR="00696BD9" w:rsidRPr="003230B7" w:rsidRDefault="00696BD9" w:rsidP="00696BD9">
            <w:pPr>
              <w:rPr>
                <w:sz w:val="24"/>
                <w:szCs w:val="24"/>
              </w:rPr>
            </w:pPr>
            <w:r w:rsidRPr="003230B7">
              <w:rPr>
                <w:sz w:val="24"/>
                <w:szCs w:val="24"/>
              </w:rPr>
              <w:t xml:space="preserve">    pacifier = pacifier.dropna ()</w:t>
            </w:r>
          </w:p>
          <w:p w14:paraId="61F0DF39" w14:textId="77777777" w:rsidR="00696BD9" w:rsidRPr="003230B7" w:rsidRDefault="00696BD9" w:rsidP="00696BD9">
            <w:pPr>
              <w:rPr>
                <w:sz w:val="24"/>
                <w:szCs w:val="24"/>
              </w:rPr>
            </w:pPr>
            <w:r w:rsidRPr="003230B7">
              <w:rPr>
                <w:sz w:val="24"/>
                <w:szCs w:val="24"/>
              </w:rPr>
              <w:t xml:space="preserve">    print (hair_dryer['product_id'].count ())  # 11468</w:t>
            </w:r>
          </w:p>
          <w:p w14:paraId="70B0800C" w14:textId="77777777" w:rsidR="00696BD9" w:rsidRPr="003230B7" w:rsidRDefault="00696BD9" w:rsidP="00696BD9">
            <w:pPr>
              <w:rPr>
                <w:sz w:val="24"/>
                <w:szCs w:val="24"/>
              </w:rPr>
            </w:pPr>
            <w:r w:rsidRPr="003230B7">
              <w:rPr>
                <w:sz w:val="24"/>
                <w:szCs w:val="24"/>
              </w:rPr>
              <w:t xml:space="preserve">    print (microwave['product_id'].count ())  # 1615</w:t>
            </w:r>
          </w:p>
          <w:p w14:paraId="3E2D2D3E" w14:textId="77777777" w:rsidR="00696BD9" w:rsidRPr="003230B7" w:rsidRDefault="00696BD9" w:rsidP="00696BD9">
            <w:pPr>
              <w:rPr>
                <w:sz w:val="24"/>
                <w:szCs w:val="24"/>
              </w:rPr>
            </w:pPr>
            <w:r w:rsidRPr="003230B7">
              <w:rPr>
                <w:sz w:val="24"/>
                <w:szCs w:val="24"/>
              </w:rPr>
              <w:t xml:space="preserve">    print (pacifier['product_id'].count ())  # 18937</w:t>
            </w:r>
          </w:p>
          <w:p w14:paraId="662D781E" w14:textId="77777777" w:rsidR="00696BD9" w:rsidRPr="003230B7" w:rsidRDefault="00696BD9" w:rsidP="00696BD9">
            <w:pPr>
              <w:rPr>
                <w:sz w:val="24"/>
                <w:szCs w:val="24"/>
              </w:rPr>
            </w:pPr>
            <w:r w:rsidRPr="003230B7">
              <w:rPr>
                <w:sz w:val="24"/>
                <w:szCs w:val="24"/>
              </w:rPr>
              <w:t xml:space="preserve">    hair_dryer.to_csv('../Data/hair_dryer.csv',encoding='utf-8',index=None)</w:t>
            </w:r>
          </w:p>
          <w:p w14:paraId="7965F382" w14:textId="77777777" w:rsidR="00696BD9" w:rsidRPr="003230B7" w:rsidRDefault="00696BD9" w:rsidP="00696BD9">
            <w:pPr>
              <w:rPr>
                <w:sz w:val="24"/>
                <w:szCs w:val="24"/>
              </w:rPr>
            </w:pPr>
            <w:r w:rsidRPr="003230B7">
              <w:rPr>
                <w:sz w:val="24"/>
                <w:szCs w:val="24"/>
              </w:rPr>
              <w:t xml:space="preserve">    microwave.to_csv('../Data/microwave.csv',encoding='utf-8',index=None)</w:t>
            </w:r>
          </w:p>
          <w:p w14:paraId="573BAF8C" w14:textId="77777777" w:rsidR="00696BD9" w:rsidRPr="003230B7" w:rsidRDefault="00696BD9" w:rsidP="00696BD9">
            <w:pPr>
              <w:rPr>
                <w:sz w:val="24"/>
                <w:szCs w:val="24"/>
              </w:rPr>
            </w:pPr>
            <w:r w:rsidRPr="003230B7">
              <w:rPr>
                <w:sz w:val="24"/>
                <w:szCs w:val="24"/>
              </w:rPr>
              <w:t xml:space="preserve">    pacifier.to_csv('../Data/pacifier.csv',encoding='utf-8',index=None)</w:t>
            </w:r>
          </w:p>
          <w:p w14:paraId="27CA684D" w14:textId="77777777" w:rsidR="00696BD9" w:rsidRPr="003230B7" w:rsidRDefault="00696BD9" w:rsidP="00696BD9">
            <w:pPr>
              <w:rPr>
                <w:sz w:val="24"/>
                <w:szCs w:val="24"/>
              </w:rPr>
            </w:pPr>
          </w:p>
          <w:p w14:paraId="1B100EAB" w14:textId="77777777" w:rsidR="00696BD9" w:rsidRPr="003230B7" w:rsidRDefault="00696BD9" w:rsidP="00696BD9">
            <w:pPr>
              <w:rPr>
                <w:sz w:val="24"/>
                <w:szCs w:val="24"/>
              </w:rPr>
            </w:pPr>
            <w:r w:rsidRPr="003230B7">
              <w:rPr>
                <w:sz w:val="24"/>
                <w:szCs w:val="24"/>
              </w:rPr>
              <w:t xml:space="preserve">    #                 </w:t>
            </w:r>
          </w:p>
          <w:p w14:paraId="520F6E8B" w14:textId="77777777" w:rsidR="00696BD9" w:rsidRPr="003230B7" w:rsidRDefault="00696BD9" w:rsidP="00696BD9">
            <w:pPr>
              <w:rPr>
                <w:sz w:val="24"/>
                <w:szCs w:val="24"/>
              </w:rPr>
            </w:pPr>
            <w:r w:rsidRPr="003230B7">
              <w:rPr>
                <w:sz w:val="24"/>
                <w:szCs w:val="24"/>
              </w:rPr>
              <w:t xml:space="preserve">    # print(hair_dryer[hair_dryer.isnull().values==True])</w:t>
            </w:r>
          </w:p>
          <w:p w14:paraId="35109BB8" w14:textId="77777777" w:rsidR="00696BD9" w:rsidRPr="003230B7" w:rsidRDefault="00696BD9" w:rsidP="00696BD9">
            <w:pPr>
              <w:rPr>
                <w:sz w:val="24"/>
                <w:szCs w:val="24"/>
              </w:rPr>
            </w:pPr>
            <w:r w:rsidRPr="003230B7">
              <w:rPr>
                <w:sz w:val="24"/>
                <w:szCs w:val="24"/>
              </w:rPr>
              <w:t xml:space="preserve">    # print(microwave[microwave.isnull().values==True])</w:t>
            </w:r>
          </w:p>
          <w:p w14:paraId="5932B7C9" w14:textId="77777777" w:rsidR="00696BD9" w:rsidRPr="003230B7" w:rsidRDefault="00696BD9" w:rsidP="00696BD9">
            <w:pPr>
              <w:rPr>
                <w:sz w:val="24"/>
                <w:szCs w:val="24"/>
              </w:rPr>
            </w:pPr>
            <w:r w:rsidRPr="003230B7">
              <w:rPr>
                <w:sz w:val="24"/>
                <w:szCs w:val="24"/>
              </w:rPr>
              <w:t xml:space="preserve">    # print(pacifier[pacifier.isnull().values==True])</w:t>
            </w:r>
          </w:p>
          <w:p w14:paraId="09C180FA" w14:textId="77777777" w:rsidR="00696BD9" w:rsidRPr="003230B7" w:rsidRDefault="00696BD9" w:rsidP="00696BD9">
            <w:pPr>
              <w:rPr>
                <w:sz w:val="24"/>
                <w:szCs w:val="24"/>
              </w:rPr>
            </w:pPr>
          </w:p>
          <w:p w14:paraId="5F7D99F6" w14:textId="77777777" w:rsidR="00696BD9" w:rsidRPr="003230B7" w:rsidRDefault="00696BD9" w:rsidP="00696BD9">
            <w:pPr>
              <w:rPr>
                <w:sz w:val="24"/>
                <w:szCs w:val="24"/>
              </w:rPr>
            </w:pPr>
            <w:r w:rsidRPr="003230B7">
              <w:rPr>
                <w:sz w:val="24"/>
                <w:szCs w:val="24"/>
              </w:rPr>
              <w:t># null_process()</w:t>
            </w:r>
          </w:p>
          <w:p w14:paraId="70885379" w14:textId="77777777" w:rsidR="00696BD9" w:rsidRPr="003230B7" w:rsidRDefault="00696BD9" w:rsidP="00696BD9">
            <w:pPr>
              <w:rPr>
                <w:sz w:val="24"/>
                <w:szCs w:val="24"/>
              </w:rPr>
            </w:pPr>
            <w:r w:rsidRPr="003230B7">
              <w:rPr>
                <w:sz w:val="24"/>
                <w:szCs w:val="24"/>
              </w:rPr>
              <w:t>hair_dryer=pd.read_csv('../Data/hair_dryer.csv',encoding='utf-8')</w:t>
            </w:r>
          </w:p>
          <w:p w14:paraId="38F73262" w14:textId="77777777" w:rsidR="00696BD9" w:rsidRPr="003230B7" w:rsidRDefault="00696BD9" w:rsidP="00696BD9">
            <w:pPr>
              <w:rPr>
                <w:sz w:val="24"/>
                <w:szCs w:val="24"/>
              </w:rPr>
            </w:pPr>
            <w:r w:rsidRPr="003230B7">
              <w:rPr>
                <w:sz w:val="24"/>
                <w:szCs w:val="24"/>
              </w:rPr>
              <w:t>microwave=pd.read_csv('../Data/microwave.csv',encoding='utf-8')</w:t>
            </w:r>
          </w:p>
          <w:p w14:paraId="7E54A2F4" w14:textId="77777777" w:rsidR="00696BD9" w:rsidRPr="003230B7" w:rsidRDefault="00696BD9" w:rsidP="00696BD9">
            <w:pPr>
              <w:rPr>
                <w:sz w:val="24"/>
                <w:szCs w:val="24"/>
              </w:rPr>
            </w:pPr>
            <w:r w:rsidRPr="003230B7">
              <w:rPr>
                <w:sz w:val="24"/>
                <w:szCs w:val="24"/>
              </w:rPr>
              <w:t>pacifier=pd.read_csv('../Data/pacifier.csv',encoding='utf-8')</w:t>
            </w:r>
          </w:p>
          <w:p w14:paraId="0FFC642D" w14:textId="77777777" w:rsidR="00696BD9" w:rsidRPr="003230B7" w:rsidRDefault="00696BD9" w:rsidP="00696BD9">
            <w:pPr>
              <w:rPr>
                <w:sz w:val="24"/>
                <w:szCs w:val="24"/>
              </w:rPr>
            </w:pPr>
            <w:r w:rsidRPr="003230B7">
              <w:rPr>
                <w:sz w:val="24"/>
                <w:szCs w:val="24"/>
              </w:rPr>
              <w:t>print(hair_dryer.columns)</w:t>
            </w:r>
          </w:p>
          <w:p w14:paraId="609BDDCC" w14:textId="77777777" w:rsidR="00696BD9" w:rsidRPr="003230B7" w:rsidRDefault="00696BD9" w:rsidP="00696BD9">
            <w:pPr>
              <w:rPr>
                <w:sz w:val="24"/>
                <w:szCs w:val="24"/>
              </w:rPr>
            </w:pPr>
            <w:r w:rsidRPr="003230B7">
              <w:rPr>
                <w:sz w:val="24"/>
                <w:szCs w:val="24"/>
              </w:rPr>
              <w:t>def fig_star_rating_count():</w:t>
            </w:r>
          </w:p>
          <w:p w14:paraId="5698D7F0" w14:textId="77777777" w:rsidR="00696BD9" w:rsidRPr="003230B7" w:rsidRDefault="00696BD9" w:rsidP="00696BD9">
            <w:pPr>
              <w:rPr>
                <w:sz w:val="24"/>
                <w:szCs w:val="24"/>
              </w:rPr>
            </w:pPr>
            <w:r w:rsidRPr="003230B7">
              <w:rPr>
                <w:sz w:val="24"/>
                <w:szCs w:val="24"/>
              </w:rPr>
              <w:lastRenderedPageBreak/>
              <w:t xml:space="preserve">    tmp1=hair_dryer.groupby(by='star_rating').count()['customer_id']</w:t>
            </w:r>
          </w:p>
          <w:p w14:paraId="40A1038E" w14:textId="77777777" w:rsidR="00696BD9" w:rsidRPr="003230B7" w:rsidRDefault="00696BD9" w:rsidP="00696BD9">
            <w:pPr>
              <w:rPr>
                <w:sz w:val="24"/>
                <w:szCs w:val="24"/>
              </w:rPr>
            </w:pPr>
            <w:r w:rsidRPr="003230B7">
              <w:rPr>
                <w:sz w:val="24"/>
                <w:szCs w:val="24"/>
              </w:rPr>
              <w:t xml:space="preserve">    plt.subplot(221)</w:t>
            </w:r>
          </w:p>
          <w:p w14:paraId="7C12319A" w14:textId="77777777" w:rsidR="00696BD9" w:rsidRPr="003230B7" w:rsidRDefault="00696BD9" w:rsidP="00696BD9">
            <w:pPr>
              <w:rPr>
                <w:sz w:val="24"/>
                <w:szCs w:val="24"/>
              </w:rPr>
            </w:pPr>
            <w:r w:rsidRPr="003230B7">
              <w:rPr>
                <w:sz w:val="24"/>
                <w:szCs w:val="24"/>
              </w:rPr>
              <w:t xml:space="preserve">    plt.bar(tmp1.index.values,tmp1.values)</w:t>
            </w:r>
          </w:p>
          <w:p w14:paraId="6105EB09" w14:textId="77777777" w:rsidR="00696BD9" w:rsidRPr="003230B7" w:rsidRDefault="00696BD9" w:rsidP="00696BD9">
            <w:pPr>
              <w:rPr>
                <w:sz w:val="24"/>
                <w:szCs w:val="24"/>
              </w:rPr>
            </w:pPr>
            <w:r w:rsidRPr="003230B7">
              <w:rPr>
                <w:sz w:val="24"/>
                <w:szCs w:val="24"/>
              </w:rPr>
              <w:t xml:space="preserve">    plt.ylim(0,8000)</w:t>
            </w:r>
          </w:p>
          <w:p w14:paraId="3B16AF7B" w14:textId="77777777" w:rsidR="00696BD9" w:rsidRPr="003230B7" w:rsidRDefault="00696BD9" w:rsidP="00696BD9">
            <w:pPr>
              <w:rPr>
                <w:sz w:val="24"/>
                <w:szCs w:val="24"/>
              </w:rPr>
            </w:pPr>
            <w:r w:rsidRPr="003230B7">
              <w:rPr>
                <w:sz w:val="24"/>
                <w:szCs w:val="24"/>
              </w:rPr>
              <w:t xml:space="preserve">    for a, b in zip(tmp1.index.values, tmp1.values):</w:t>
            </w:r>
          </w:p>
          <w:p w14:paraId="7056DB25" w14:textId="77777777" w:rsidR="00696BD9" w:rsidRPr="003230B7" w:rsidRDefault="00696BD9" w:rsidP="00696BD9">
            <w:pPr>
              <w:rPr>
                <w:sz w:val="24"/>
                <w:szCs w:val="24"/>
              </w:rPr>
            </w:pPr>
            <w:r w:rsidRPr="003230B7">
              <w:rPr>
                <w:sz w:val="24"/>
                <w:szCs w:val="24"/>
              </w:rPr>
              <w:t xml:space="preserve">        plt.text(a, b, '%.0f' % b, ha='center', va='bottom', fontsize=8)</w:t>
            </w:r>
          </w:p>
          <w:p w14:paraId="4F2215FF" w14:textId="77777777" w:rsidR="00696BD9" w:rsidRPr="003230B7" w:rsidRDefault="00696BD9" w:rsidP="00696BD9">
            <w:pPr>
              <w:rPr>
                <w:sz w:val="24"/>
                <w:szCs w:val="24"/>
              </w:rPr>
            </w:pPr>
            <w:r w:rsidRPr="003230B7">
              <w:rPr>
                <w:sz w:val="24"/>
                <w:szCs w:val="24"/>
              </w:rPr>
              <w:t xml:space="preserve">    plt.title('hair_dryer')</w:t>
            </w:r>
          </w:p>
          <w:p w14:paraId="69B2C5B4" w14:textId="77777777" w:rsidR="00696BD9" w:rsidRPr="003230B7" w:rsidRDefault="00696BD9" w:rsidP="00696BD9">
            <w:pPr>
              <w:rPr>
                <w:sz w:val="24"/>
                <w:szCs w:val="24"/>
              </w:rPr>
            </w:pPr>
          </w:p>
          <w:p w14:paraId="0A578414" w14:textId="77777777" w:rsidR="00696BD9" w:rsidRPr="003230B7" w:rsidRDefault="00696BD9" w:rsidP="00696BD9">
            <w:pPr>
              <w:rPr>
                <w:sz w:val="24"/>
                <w:szCs w:val="24"/>
              </w:rPr>
            </w:pPr>
            <w:r w:rsidRPr="003230B7">
              <w:rPr>
                <w:sz w:val="24"/>
                <w:szCs w:val="24"/>
              </w:rPr>
              <w:t xml:space="preserve">    tmp2=microwave.groupby(by='star_rating').count()['customer_id']</w:t>
            </w:r>
          </w:p>
          <w:p w14:paraId="5A72A624" w14:textId="77777777" w:rsidR="00696BD9" w:rsidRPr="003230B7" w:rsidRDefault="00696BD9" w:rsidP="00696BD9">
            <w:pPr>
              <w:rPr>
                <w:sz w:val="24"/>
                <w:szCs w:val="24"/>
              </w:rPr>
            </w:pPr>
            <w:r w:rsidRPr="003230B7">
              <w:rPr>
                <w:sz w:val="24"/>
                <w:szCs w:val="24"/>
              </w:rPr>
              <w:t xml:space="preserve">    plt.subplot(222)</w:t>
            </w:r>
          </w:p>
          <w:p w14:paraId="7B5C99BA" w14:textId="77777777" w:rsidR="00696BD9" w:rsidRPr="003230B7" w:rsidRDefault="00696BD9" w:rsidP="00696BD9">
            <w:pPr>
              <w:rPr>
                <w:sz w:val="24"/>
                <w:szCs w:val="24"/>
              </w:rPr>
            </w:pPr>
            <w:r w:rsidRPr="003230B7">
              <w:rPr>
                <w:sz w:val="24"/>
                <w:szCs w:val="24"/>
              </w:rPr>
              <w:t xml:space="preserve">    plt.ylim(0,800)</w:t>
            </w:r>
          </w:p>
          <w:p w14:paraId="2A826EEE" w14:textId="77777777" w:rsidR="00696BD9" w:rsidRPr="003230B7" w:rsidRDefault="00696BD9" w:rsidP="00696BD9">
            <w:pPr>
              <w:rPr>
                <w:sz w:val="24"/>
                <w:szCs w:val="24"/>
              </w:rPr>
            </w:pPr>
            <w:r w:rsidRPr="003230B7">
              <w:rPr>
                <w:sz w:val="24"/>
                <w:szCs w:val="24"/>
              </w:rPr>
              <w:t xml:space="preserve">    plt.bar(tmp2.index.values,tmp2.values)</w:t>
            </w:r>
          </w:p>
          <w:p w14:paraId="68E66BC3" w14:textId="77777777" w:rsidR="00696BD9" w:rsidRPr="003230B7" w:rsidRDefault="00696BD9" w:rsidP="00696BD9">
            <w:pPr>
              <w:rPr>
                <w:sz w:val="24"/>
                <w:szCs w:val="24"/>
              </w:rPr>
            </w:pPr>
            <w:r w:rsidRPr="003230B7">
              <w:rPr>
                <w:sz w:val="24"/>
                <w:szCs w:val="24"/>
              </w:rPr>
              <w:t xml:space="preserve">    for a, b in zip(tmp2.index.values, tmp2.values):</w:t>
            </w:r>
          </w:p>
          <w:p w14:paraId="6AC106BB" w14:textId="77777777" w:rsidR="00696BD9" w:rsidRPr="003230B7" w:rsidRDefault="00696BD9" w:rsidP="00696BD9">
            <w:pPr>
              <w:rPr>
                <w:sz w:val="24"/>
                <w:szCs w:val="24"/>
              </w:rPr>
            </w:pPr>
            <w:r w:rsidRPr="003230B7">
              <w:rPr>
                <w:sz w:val="24"/>
                <w:szCs w:val="24"/>
              </w:rPr>
              <w:t xml:space="preserve">        plt.text(a, b, '%.0f' % b, ha='center', va='bottom', fontsize=8)</w:t>
            </w:r>
          </w:p>
          <w:p w14:paraId="0A2C2D8C" w14:textId="77777777" w:rsidR="00696BD9" w:rsidRPr="003230B7" w:rsidRDefault="00696BD9" w:rsidP="00696BD9">
            <w:pPr>
              <w:rPr>
                <w:sz w:val="24"/>
                <w:szCs w:val="24"/>
              </w:rPr>
            </w:pPr>
            <w:r w:rsidRPr="003230B7">
              <w:rPr>
                <w:sz w:val="24"/>
                <w:szCs w:val="24"/>
              </w:rPr>
              <w:t xml:space="preserve">    plt.title('microwave')</w:t>
            </w:r>
          </w:p>
          <w:p w14:paraId="5BDBFFC4" w14:textId="77777777" w:rsidR="00696BD9" w:rsidRPr="003230B7" w:rsidRDefault="00696BD9" w:rsidP="00696BD9">
            <w:pPr>
              <w:rPr>
                <w:sz w:val="24"/>
                <w:szCs w:val="24"/>
              </w:rPr>
            </w:pPr>
          </w:p>
          <w:p w14:paraId="21EFECFA" w14:textId="77777777" w:rsidR="00696BD9" w:rsidRPr="003230B7" w:rsidRDefault="00696BD9" w:rsidP="00696BD9">
            <w:pPr>
              <w:rPr>
                <w:sz w:val="24"/>
                <w:szCs w:val="24"/>
              </w:rPr>
            </w:pPr>
            <w:r w:rsidRPr="003230B7">
              <w:rPr>
                <w:sz w:val="24"/>
                <w:szCs w:val="24"/>
              </w:rPr>
              <w:t xml:space="preserve">    tmp3=pacifier.groupby(by='star_rating').count()['customer_id']</w:t>
            </w:r>
          </w:p>
          <w:p w14:paraId="0C630672" w14:textId="77777777" w:rsidR="00696BD9" w:rsidRPr="003230B7" w:rsidRDefault="00696BD9" w:rsidP="00696BD9">
            <w:pPr>
              <w:rPr>
                <w:sz w:val="24"/>
                <w:szCs w:val="24"/>
              </w:rPr>
            </w:pPr>
            <w:r w:rsidRPr="003230B7">
              <w:rPr>
                <w:sz w:val="24"/>
                <w:szCs w:val="24"/>
              </w:rPr>
              <w:t xml:space="preserve">    plt.subplot(212)</w:t>
            </w:r>
          </w:p>
          <w:p w14:paraId="4DFAEBCD" w14:textId="77777777" w:rsidR="00696BD9" w:rsidRPr="003230B7" w:rsidRDefault="00696BD9" w:rsidP="00696BD9">
            <w:pPr>
              <w:rPr>
                <w:sz w:val="24"/>
                <w:szCs w:val="24"/>
              </w:rPr>
            </w:pPr>
            <w:r w:rsidRPr="003230B7">
              <w:rPr>
                <w:sz w:val="24"/>
                <w:szCs w:val="24"/>
              </w:rPr>
              <w:t xml:space="preserve">    plt.ylim(0,14000)</w:t>
            </w:r>
          </w:p>
          <w:p w14:paraId="2E34EDA4" w14:textId="77777777" w:rsidR="00696BD9" w:rsidRPr="003230B7" w:rsidRDefault="00696BD9" w:rsidP="00696BD9">
            <w:pPr>
              <w:rPr>
                <w:sz w:val="24"/>
                <w:szCs w:val="24"/>
              </w:rPr>
            </w:pPr>
            <w:r w:rsidRPr="003230B7">
              <w:rPr>
                <w:sz w:val="24"/>
                <w:szCs w:val="24"/>
              </w:rPr>
              <w:t xml:space="preserve">    plt.bar(tmp3.index.values,tmp3.values)</w:t>
            </w:r>
          </w:p>
          <w:p w14:paraId="3F8D8212" w14:textId="77777777" w:rsidR="00696BD9" w:rsidRPr="003230B7" w:rsidRDefault="00696BD9" w:rsidP="00696BD9">
            <w:pPr>
              <w:rPr>
                <w:sz w:val="24"/>
                <w:szCs w:val="24"/>
              </w:rPr>
            </w:pPr>
            <w:r w:rsidRPr="003230B7">
              <w:rPr>
                <w:sz w:val="24"/>
                <w:szCs w:val="24"/>
              </w:rPr>
              <w:t xml:space="preserve">    for a, b in zip(tmp3.index.values, tmp3.values):</w:t>
            </w:r>
          </w:p>
          <w:p w14:paraId="32C3D00C" w14:textId="77777777" w:rsidR="00696BD9" w:rsidRPr="003230B7" w:rsidRDefault="00696BD9" w:rsidP="00696BD9">
            <w:pPr>
              <w:rPr>
                <w:sz w:val="24"/>
                <w:szCs w:val="24"/>
              </w:rPr>
            </w:pPr>
            <w:r w:rsidRPr="003230B7">
              <w:rPr>
                <w:sz w:val="24"/>
                <w:szCs w:val="24"/>
              </w:rPr>
              <w:t xml:space="preserve">        plt.text(a, b, '%.0f' % b, ha='center', va='bottom', fontsize=8)</w:t>
            </w:r>
          </w:p>
          <w:p w14:paraId="1D11183B" w14:textId="77777777" w:rsidR="00696BD9" w:rsidRPr="003230B7" w:rsidRDefault="00696BD9" w:rsidP="00696BD9">
            <w:pPr>
              <w:rPr>
                <w:sz w:val="24"/>
                <w:szCs w:val="24"/>
              </w:rPr>
            </w:pPr>
            <w:r w:rsidRPr="003230B7">
              <w:rPr>
                <w:sz w:val="24"/>
                <w:szCs w:val="24"/>
              </w:rPr>
              <w:t xml:space="preserve">    plt.title('pacifier')</w:t>
            </w:r>
          </w:p>
          <w:p w14:paraId="33DB47EE" w14:textId="77777777" w:rsidR="00696BD9" w:rsidRPr="003230B7" w:rsidRDefault="00696BD9" w:rsidP="00696BD9">
            <w:pPr>
              <w:rPr>
                <w:sz w:val="24"/>
                <w:szCs w:val="24"/>
              </w:rPr>
            </w:pPr>
            <w:r w:rsidRPr="003230B7">
              <w:rPr>
                <w:sz w:val="24"/>
                <w:szCs w:val="24"/>
              </w:rPr>
              <w:t xml:space="preserve">    plt.show()</w:t>
            </w:r>
          </w:p>
          <w:p w14:paraId="7E634DA6" w14:textId="77777777" w:rsidR="00696BD9" w:rsidRPr="003230B7" w:rsidRDefault="00696BD9" w:rsidP="00696BD9">
            <w:pPr>
              <w:rPr>
                <w:sz w:val="24"/>
                <w:szCs w:val="24"/>
              </w:rPr>
            </w:pPr>
            <w:r w:rsidRPr="003230B7">
              <w:rPr>
                <w:sz w:val="24"/>
                <w:szCs w:val="24"/>
              </w:rPr>
              <w:t># fig_star_rating_count()</w:t>
            </w:r>
          </w:p>
          <w:p w14:paraId="42A6D17D" w14:textId="77777777" w:rsidR="00696BD9" w:rsidRPr="003230B7" w:rsidRDefault="00696BD9" w:rsidP="00696BD9">
            <w:pPr>
              <w:rPr>
                <w:sz w:val="24"/>
                <w:szCs w:val="24"/>
              </w:rPr>
            </w:pPr>
          </w:p>
          <w:p w14:paraId="14BF8FBD" w14:textId="77777777" w:rsidR="00696BD9" w:rsidRPr="003230B7" w:rsidRDefault="00696BD9" w:rsidP="00696BD9">
            <w:pPr>
              <w:rPr>
                <w:sz w:val="24"/>
                <w:szCs w:val="24"/>
              </w:rPr>
            </w:pPr>
            <w:r w:rsidRPr="003230B7">
              <w:rPr>
                <w:sz w:val="24"/>
                <w:szCs w:val="24"/>
              </w:rPr>
              <w:t>def fig_time():</w:t>
            </w:r>
          </w:p>
          <w:p w14:paraId="13FA0BA5" w14:textId="77777777" w:rsidR="00696BD9" w:rsidRPr="003230B7" w:rsidRDefault="00696BD9" w:rsidP="00696BD9">
            <w:pPr>
              <w:rPr>
                <w:sz w:val="24"/>
                <w:szCs w:val="24"/>
              </w:rPr>
            </w:pPr>
            <w:r w:rsidRPr="003230B7">
              <w:rPr>
                <w:sz w:val="24"/>
                <w:szCs w:val="24"/>
              </w:rPr>
              <w:t xml:space="preserve">    # print(hair_dryer.groupby('product_id').count()['customer_id'].describe())</w:t>
            </w:r>
          </w:p>
          <w:p w14:paraId="7A9D8571" w14:textId="77777777" w:rsidR="00696BD9" w:rsidRPr="003230B7" w:rsidRDefault="00696BD9" w:rsidP="00696BD9">
            <w:pPr>
              <w:rPr>
                <w:sz w:val="24"/>
                <w:szCs w:val="24"/>
              </w:rPr>
            </w:pPr>
            <w:r w:rsidRPr="003230B7">
              <w:rPr>
                <w:sz w:val="24"/>
                <w:szCs w:val="24"/>
              </w:rPr>
              <w:t xml:space="preserve">    # hair_dryer1=hair_dryer[hair_dryer['review_date']&gt;pd.to_datetime('1/1/2013',format='%m/%d/%Y')]</w:t>
            </w:r>
          </w:p>
          <w:p w14:paraId="08152B5A" w14:textId="77777777" w:rsidR="00696BD9" w:rsidRPr="003230B7" w:rsidRDefault="00696BD9" w:rsidP="00696BD9">
            <w:pPr>
              <w:rPr>
                <w:sz w:val="24"/>
                <w:szCs w:val="24"/>
              </w:rPr>
            </w:pPr>
            <w:r w:rsidRPr="003230B7">
              <w:rPr>
                <w:sz w:val="24"/>
                <w:szCs w:val="24"/>
              </w:rPr>
              <w:t xml:space="preserve">    y1=hair_dryer.groupby(['year','month']).count()['customer_id']</w:t>
            </w:r>
          </w:p>
          <w:p w14:paraId="2F2CD35E" w14:textId="77777777" w:rsidR="00696BD9" w:rsidRPr="003230B7" w:rsidRDefault="00696BD9" w:rsidP="00696BD9">
            <w:pPr>
              <w:rPr>
                <w:sz w:val="24"/>
                <w:szCs w:val="24"/>
              </w:rPr>
            </w:pPr>
            <w:r w:rsidRPr="003230B7">
              <w:rPr>
                <w:sz w:val="24"/>
                <w:szCs w:val="24"/>
              </w:rPr>
              <w:t xml:space="preserve">    y2 = microwave.groupby (['year','month']).count ()['customer_id']</w:t>
            </w:r>
          </w:p>
          <w:p w14:paraId="65B59569" w14:textId="77777777" w:rsidR="00696BD9" w:rsidRPr="003230B7" w:rsidRDefault="00696BD9" w:rsidP="00696BD9">
            <w:pPr>
              <w:rPr>
                <w:sz w:val="24"/>
                <w:szCs w:val="24"/>
              </w:rPr>
            </w:pPr>
            <w:r w:rsidRPr="003230B7">
              <w:rPr>
                <w:sz w:val="24"/>
                <w:szCs w:val="24"/>
              </w:rPr>
              <w:t xml:space="preserve">    y3 = pacifier.groupby (['year','month']).count ()['customer_id']</w:t>
            </w:r>
          </w:p>
          <w:p w14:paraId="0231DC4D" w14:textId="77777777" w:rsidR="00696BD9" w:rsidRPr="003230B7" w:rsidRDefault="00696BD9" w:rsidP="00696BD9">
            <w:pPr>
              <w:rPr>
                <w:sz w:val="24"/>
                <w:szCs w:val="24"/>
              </w:rPr>
            </w:pPr>
            <w:r w:rsidRPr="003230B7">
              <w:rPr>
                <w:sz w:val="24"/>
                <w:szCs w:val="24"/>
              </w:rPr>
              <w:t xml:space="preserve">    x=[]</w:t>
            </w:r>
          </w:p>
          <w:p w14:paraId="4DDD32D0" w14:textId="77777777" w:rsidR="00696BD9" w:rsidRPr="003230B7" w:rsidRDefault="00696BD9" w:rsidP="00696BD9">
            <w:pPr>
              <w:rPr>
                <w:sz w:val="24"/>
                <w:szCs w:val="24"/>
              </w:rPr>
            </w:pPr>
            <w:r w:rsidRPr="003230B7">
              <w:rPr>
                <w:sz w:val="24"/>
                <w:szCs w:val="24"/>
              </w:rPr>
              <w:t xml:space="preserve">    for i in range(2002,2016):</w:t>
            </w:r>
          </w:p>
          <w:p w14:paraId="39F34249" w14:textId="77777777" w:rsidR="00696BD9" w:rsidRPr="003230B7" w:rsidRDefault="00696BD9" w:rsidP="00696BD9">
            <w:pPr>
              <w:rPr>
                <w:sz w:val="24"/>
                <w:szCs w:val="24"/>
              </w:rPr>
            </w:pPr>
            <w:r w:rsidRPr="003230B7">
              <w:rPr>
                <w:sz w:val="24"/>
                <w:szCs w:val="24"/>
              </w:rPr>
              <w:t xml:space="preserve">        for j in range(1,13):</w:t>
            </w:r>
          </w:p>
          <w:p w14:paraId="4442CA81" w14:textId="77777777" w:rsidR="00696BD9" w:rsidRPr="003230B7" w:rsidRDefault="00696BD9" w:rsidP="00696BD9">
            <w:pPr>
              <w:rPr>
                <w:sz w:val="24"/>
                <w:szCs w:val="24"/>
              </w:rPr>
            </w:pPr>
            <w:r w:rsidRPr="003230B7">
              <w:rPr>
                <w:sz w:val="24"/>
                <w:szCs w:val="24"/>
              </w:rPr>
              <w:t xml:space="preserve">            x.append((i,j))</w:t>
            </w:r>
          </w:p>
          <w:p w14:paraId="515F847D" w14:textId="77777777" w:rsidR="00696BD9" w:rsidRPr="003230B7" w:rsidRDefault="00696BD9" w:rsidP="00696BD9">
            <w:pPr>
              <w:rPr>
                <w:sz w:val="24"/>
                <w:szCs w:val="24"/>
              </w:rPr>
            </w:pPr>
            <w:r w:rsidRPr="003230B7">
              <w:rPr>
                <w:sz w:val="24"/>
                <w:szCs w:val="24"/>
              </w:rPr>
              <w:t xml:space="preserve">    x.pop(-1)</w:t>
            </w:r>
          </w:p>
          <w:p w14:paraId="586A9024" w14:textId="77777777" w:rsidR="00696BD9" w:rsidRPr="003230B7" w:rsidRDefault="00696BD9" w:rsidP="00696BD9">
            <w:pPr>
              <w:rPr>
                <w:sz w:val="24"/>
                <w:szCs w:val="24"/>
              </w:rPr>
            </w:pPr>
            <w:r w:rsidRPr="003230B7">
              <w:rPr>
                <w:sz w:val="24"/>
                <w:szCs w:val="24"/>
              </w:rPr>
              <w:t xml:space="preserve">    x.pop(-1)</w:t>
            </w:r>
          </w:p>
          <w:p w14:paraId="0B28A207" w14:textId="77777777" w:rsidR="00696BD9" w:rsidRPr="003230B7" w:rsidRDefault="00696BD9" w:rsidP="00696BD9">
            <w:pPr>
              <w:rPr>
                <w:sz w:val="24"/>
                <w:szCs w:val="24"/>
              </w:rPr>
            </w:pPr>
            <w:r w:rsidRPr="003230B7">
              <w:rPr>
                <w:sz w:val="24"/>
                <w:szCs w:val="24"/>
              </w:rPr>
              <w:t xml:space="preserve">    x.pop(-1)</w:t>
            </w:r>
          </w:p>
          <w:p w14:paraId="30DC9E11" w14:textId="77777777" w:rsidR="00696BD9" w:rsidRPr="003230B7" w:rsidRDefault="00696BD9" w:rsidP="00696BD9">
            <w:pPr>
              <w:rPr>
                <w:sz w:val="24"/>
                <w:szCs w:val="24"/>
              </w:rPr>
            </w:pPr>
            <w:r w:rsidRPr="003230B7">
              <w:rPr>
                <w:sz w:val="24"/>
                <w:szCs w:val="24"/>
              </w:rPr>
              <w:t xml:space="preserve">    x.pop(-1)</w:t>
            </w:r>
          </w:p>
          <w:p w14:paraId="1AA8BC82" w14:textId="77777777" w:rsidR="00696BD9" w:rsidRPr="003230B7" w:rsidRDefault="00696BD9" w:rsidP="00696BD9">
            <w:pPr>
              <w:rPr>
                <w:sz w:val="24"/>
                <w:szCs w:val="24"/>
              </w:rPr>
            </w:pPr>
            <w:r w:rsidRPr="003230B7">
              <w:rPr>
                <w:sz w:val="24"/>
                <w:szCs w:val="24"/>
              </w:rPr>
              <w:t xml:space="preserve">    tmp=[]</w:t>
            </w:r>
          </w:p>
          <w:p w14:paraId="565481E5" w14:textId="77777777" w:rsidR="00696BD9" w:rsidRPr="003230B7" w:rsidRDefault="00696BD9" w:rsidP="00696BD9">
            <w:pPr>
              <w:rPr>
                <w:sz w:val="24"/>
                <w:szCs w:val="24"/>
              </w:rPr>
            </w:pPr>
            <w:r w:rsidRPr="003230B7">
              <w:rPr>
                <w:sz w:val="24"/>
                <w:szCs w:val="24"/>
              </w:rPr>
              <w:t xml:space="preserve">    for i in x:</w:t>
            </w:r>
          </w:p>
          <w:p w14:paraId="030810A7" w14:textId="77777777" w:rsidR="00696BD9" w:rsidRPr="003230B7" w:rsidRDefault="00696BD9" w:rsidP="00696BD9">
            <w:pPr>
              <w:rPr>
                <w:sz w:val="24"/>
                <w:szCs w:val="24"/>
              </w:rPr>
            </w:pPr>
            <w:r w:rsidRPr="003230B7">
              <w:rPr>
                <w:sz w:val="24"/>
                <w:szCs w:val="24"/>
              </w:rPr>
              <w:lastRenderedPageBreak/>
              <w:t xml:space="preserve">        if i in list(y1.index.values):</w:t>
            </w:r>
          </w:p>
          <w:p w14:paraId="67737DB4" w14:textId="77777777" w:rsidR="00696BD9" w:rsidRPr="003230B7" w:rsidRDefault="00696BD9" w:rsidP="00696BD9">
            <w:pPr>
              <w:rPr>
                <w:sz w:val="24"/>
                <w:szCs w:val="24"/>
              </w:rPr>
            </w:pPr>
            <w:r w:rsidRPr="003230B7">
              <w:rPr>
                <w:sz w:val="24"/>
                <w:szCs w:val="24"/>
              </w:rPr>
              <w:t xml:space="preserve">            tmp.append(y1.loc[i])</w:t>
            </w:r>
          </w:p>
          <w:p w14:paraId="54AA5495" w14:textId="77777777" w:rsidR="00696BD9" w:rsidRPr="003230B7" w:rsidRDefault="00696BD9" w:rsidP="00696BD9">
            <w:pPr>
              <w:rPr>
                <w:sz w:val="24"/>
                <w:szCs w:val="24"/>
              </w:rPr>
            </w:pPr>
            <w:r w:rsidRPr="003230B7">
              <w:rPr>
                <w:sz w:val="24"/>
                <w:szCs w:val="24"/>
              </w:rPr>
              <w:t xml:space="preserve">        else:</w:t>
            </w:r>
          </w:p>
          <w:p w14:paraId="257BC214" w14:textId="77777777" w:rsidR="00696BD9" w:rsidRPr="003230B7" w:rsidRDefault="00696BD9" w:rsidP="00696BD9">
            <w:pPr>
              <w:rPr>
                <w:sz w:val="24"/>
                <w:szCs w:val="24"/>
              </w:rPr>
            </w:pPr>
            <w:r w:rsidRPr="003230B7">
              <w:rPr>
                <w:sz w:val="24"/>
                <w:szCs w:val="24"/>
              </w:rPr>
              <w:t xml:space="preserve">            tmp.append(0)</w:t>
            </w:r>
          </w:p>
          <w:p w14:paraId="17D14CF7" w14:textId="77777777" w:rsidR="00696BD9" w:rsidRPr="003230B7" w:rsidRDefault="00696BD9" w:rsidP="00696BD9">
            <w:pPr>
              <w:rPr>
                <w:sz w:val="24"/>
                <w:szCs w:val="24"/>
              </w:rPr>
            </w:pPr>
            <w:r w:rsidRPr="003230B7">
              <w:rPr>
                <w:sz w:val="24"/>
                <w:szCs w:val="24"/>
              </w:rPr>
              <w:t xml:space="preserve">    y1=tmp</w:t>
            </w:r>
          </w:p>
          <w:p w14:paraId="53824F16" w14:textId="77777777" w:rsidR="00696BD9" w:rsidRPr="003230B7" w:rsidRDefault="00696BD9" w:rsidP="00696BD9">
            <w:pPr>
              <w:rPr>
                <w:sz w:val="24"/>
                <w:szCs w:val="24"/>
              </w:rPr>
            </w:pPr>
            <w:r w:rsidRPr="003230B7">
              <w:rPr>
                <w:sz w:val="24"/>
                <w:szCs w:val="24"/>
              </w:rPr>
              <w:t xml:space="preserve">    tmp = []</w:t>
            </w:r>
          </w:p>
          <w:p w14:paraId="4920D10A" w14:textId="77777777" w:rsidR="00696BD9" w:rsidRPr="003230B7" w:rsidRDefault="00696BD9" w:rsidP="00696BD9">
            <w:pPr>
              <w:rPr>
                <w:sz w:val="24"/>
                <w:szCs w:val="24"/>
              </w:rPr>
            </w:pPr>
            <w:r w:rsidRPr="003230B7">
              <w:rPr>
                <w:sz w:val="24"/>
                <w:szCs w:val="24"/>
              </w:rPr>
              <w:t xml:space="preserve">    for i in x:</w:t>
            </w:r>
          </w:p>
          <w:p w14:paraId="0B004281" w14:textId="77777777" w:rsidR="00696BD9" w:rsidRPr="003230B7" w:rsidRDefault="00696BD9" w:rsidP="00696BD9">
            <w:pPr>
              <w:rPr>
                <w:sz w:val="24"/>
                <w:szCs w:val="24"/>
              </w:rPr>
            </w:pPr>
            <w:r w:rsidRPr="003230B7">
              <w:rPr>
                <w:sz w:val="24"/>
                <w:szCs w:val="24"/>
              </w:rPr>
              <w:t xml:space="preserve">        if i in list(y2.index.values):</w:t>
            </w:r>
          </w:p>
          <w:p w14:paraId="2404087C" w14:textId="77777777" w:rsidR="00696BD9" w:rsidRPr="003230B7" w:rsidRDefault="00696BD9" w:rsidP="00696BD9">
            <w:pPr>
              <w:rPr>
                <w:sz w:val="24"/>
                <w:szCs w:val="24"/>
              </w:rPr>
            </w:pPr>
            <w:r w:rsidRPr="003230B7">
              <w:rPr>
                <w:sz w:val="24"/>
                <w:szCs w:val="24"/>
              </w:rPr>
              <w:t xml:space="preserve">            tmp.append (y2[i])</w:t>
            </w:r>
          </w:p>
          <w:p w14:paraId="49C64AAC" w14:textId="77777777" w:rsidR="00696BD9" w:rsidRPr="003230B7" w:rsidRDefault="00696BD9" w:rsidP="00696BD9">
            <w:pPr>
              <w:rPr>
                <w:sz w:val="24"/>
                <w:szCs w:val="24"/>
              </w:rPr>
            </w:pPr>
            <w:r w:rsidRPr="003230B7">
              <w:rPr>
                <w:sz w:val="24"/>
                <w:szCs w:val="24"/>
              </w:rPr>
              <w:t xml:space="preserve">        else:</w:t>
            </w:r>
          </w:p>
          <w:p w14:paraId="572B8937" w14:textId="77777777" w:rsidR="00696BD9" w:rsidRPr="003230B7" w:rsidRDefault="00696BD9" w:rsidP="00696BD9">
            <w:pPr>
              <w:rPr>
                <w:sz w:val="24"/>
                <w:szCs w:val="24"/>
              </w:rPr>
            </w:pPr>
            <w:r w:rsidRPr="003230B7">
              <w:rPr>
                <w:sz w:val="24"/>
                <w:szCs w:val="24"/>
              </w:rPr>
              <w:t xml:space="preserve">            tmp.append (0)</w:t>
            </w:r>
          </w:p>
          <w:p w14:paraId="3C3BEFED" w14:textId="77777777" w:rsidR="00696BD9" w:rsidRPr="003230B7" w:rsidRDefault="00696BD9" w:rsidP="00696BD9">
            <w:pPr>
              <w:rPr>
                <w:sz w:val="24"/>
                <w:szCs w:val="24"/>
              </w:rPr>
            </w:pPr>
            <w:r w:rsidRPr="003230B7">
              <w:rPr>
                <w:sz w:val="24"/>
                <w:szCs w:val="24"/>
              </w:rPr>
              <w:t xml:space="preserve">    y2=tmp</w:t>
            </w:r>
          </w:p>
          <w:p w14:paraId="627034FB" w14:textId="77777777" w:rsidR="00696BD9" w:rsidRPr="003230B7" w:rsidRDefault="00696BD9" w:rsidP="00696BD9">
            <w:pPr>
              <w:rPr>
                <w:sz w:val="24"/>
                <w:szCs w:val="24"/>
              </w:rPr>
            </w:pPr>
            <w:r w:rsidRPr="003230B7">
              <w:rPr>
                <w:sz w:val="24"/>
                <w:szCs w:val="24"/>
              </w:rPr>
              <w:t xml:space="preserve">    tmp = []</w:t>
            </w:r>
          </w:p>
          <w:p w14:paraId="05AD71E1" w14:textId="77777777" w:rsidR="00696BD9" w:rsidRPr="003230B7" w:rsidRDefault="00696BD9" w:rsidP="00696BD9">
            <w:pPr>
              <w:rPr>
                <w:sz w:val="24"/>
                <w:szCs w:val="24"/>
              </w:rPr>
            </w:pPr>
            <w:r w:rsidRPr="003230B7">
              <w:rPr>
                <w:sz w:val="24"/>
                <w:szCs w:val="24"/>
              </w:rPr>
              <w:t xml:space="preserve">    for i in x:</w:t>
            </w:r>
          </w:p>
          <w:p w14:paraId="69F67F68" w14:textId="77777777" w:rsidR="00696BD9" w:rsidRPr="003230B7" w:rsidRDefault="00696BD9" w:rsidP="00696BD9">
            <w:pPr>
              <w:rPr>
                <w:sz w:val="24"/>
                <w:szCs w:val="24"/>
              </w:rPr>
            </w:pPr>
            <w:r w:rsidRPr="003230B7">
              <w:rPr>
                <w:sz w:val="24"/>
                <w:szCs w:val="24"/>
              </w:rPr>
              <w:t xml:space="preserve">        if i in list(y3.index.values):</w:t>
            </w:r>
          </w:p>
          <w:p w14:paraId="30829B3D" w14:textId="77777777" w:rsidR="00696BD9" w:rsidRPr="003230B7" w:rsidRDefault="00696BD9" w:rsidP="00696BD9">
            <w:pPr>
              <w:rPr>
                <w:sz w:val="24"/>
                <w:szCs w:val="24"/>
              </w:rPr>
            </w:pPr>
            <w:r w:rsidRPr="003230B7">
              <w:rPr>
                <w:sz w:val="24"/>
                <w:szCs w:val="24"/>
              </w:rPr>
              <w:t xml:space="preserve">            tmp.append (y3[i])</w:t>
            </w:r>
          </w:p>
          <w:p w14:paraId="1D8A4090" w14:textId="77777777" w:rsidR="00696BD9" w:rsidRPr="003230B7" w:rsidRDefault="00696BD9" w:rsidP="00696BD9">
            <w:pPr>
              <w:rPr>
                <w:sz w:val="24"/>
                <w:szCs w:val="24"/>
              </w:rPr>
            </w:pPr>
            <w:r w:rsidRPr="003230B7">
              <w:rPr>
                <w:sz w:val="24"/>
                <w:szCs w:val="24"/>
              </w:rPr>
              <w:t xml:space="preserve">        else:</w:t>
            </w:r>
          </w:p>
          <w:p w14:paraId="5BDBA023" w14:textId="77777777" w:rsidR="00696BD9" w:rsidRPr="003230B7" w:rsidRDefault="00696BD9" w:rsidP="00696BD9">
            <w:pPr>
              <w:rPr>
                <w:sz w:val="24"/>
                <w:szCs w:val="24"/>
              </w:rPr>
            </w:pPr>
            <w:r w:rsidRPr="003230B7">
              <w:rPr>
                <w:sz w:val="24"/>
                <w:szCs w:val="24"/>
              </w:rPr>
              <w:t xml:space="preserve">            tmp.append (0)</w:t>
            </w:r>
          </w:p>
          <w:p w14:paraId="139B5807" w14:textId="77777777" w:rsidR="00696BD9" w:rsidRPr="003230B7" w:rsidRDefault="00696BD9" w:rsidP="00696BD9">
            <w:pPr>
              <w:rPr>
                <w:sz w:val="24"/>
                <w:szCs w:val="24"/>
              </w:rPr>
            </w:pPr>
            <w:r w:rsidRPr="003230B7">
              <w:rPr>
                <w:sz w:val="24"/>
                <w:szCs w:val="24"/>
              </w:rPr>
              <w:t xml:space="preserve">    y3=tmp</w:t>
            </w:r>
          </w:p>
          <w:p w14:paraId="498CBAF1" w14:textId="77777777" w:rsidR="00696BD9" w:rsidRPr="003230B7" w:rsidRDefault="00696BD9" w:rsidP="00696BD9">
            <w:pPr>
              <w:rPr>
                <w:sz w:val="24"/>
                <w:szCs w:val="24"/>
              </w:rPr>
            </w:pPr>
          </w:p>
          <w:p w14:paraId="36EC8472" w14:textId="77777777" w:rsidR="00696BD9" w:rsidRPr="003230B7" w:rsidRDefault="00696BD9" w:rsidP="00696BD9">
            <w:pPr>
              <w:rPr>
                <w:sz w:val="24"/>
                <w:szCs w:val="24"/>
              </w:rPr>
            </w:pPr>
            <w:r w:rsidRPr="003230B7">
              <w:rPr>
                <w:sz w:val="24"/>
                <w:szCs w:val="24"/>
              </w:rPr>
              <w:t xml:space="preserve">    x=[str(item[0])+'/'+str(item[1]) for item in x]</w:t>
            </w:r>
          </w:p>
          <w:p w14:paraId="2AA1DB89" w14:textId="77777777" w:rsidR="00696BD9" w:rsidRPr="003230B7" w:rsidRDefault="00696BD9" w:rsidP="00696BD9">
            <w:pPr>
              <w:rPr>
                <w:sz w:val="24"/>
                <w:szCs w:val="24"/>
              </w:rPr>
            </w:pPr>
            <w:r w:rsidRPr="003230B7">
              <w:rPr>
                <w:sz w:val="24"/>
                <w:szCs w:val="24"/>
              </w:rPr>
              <w:t xml:space="preserve">    plt.figure(figsize=(20,10))</w:t>
            </w:r>
          </w:p>
          <w:p w14:paraId="1E6FF39C" w14:textId="77777777" w:rsidR="00696BD9" w:rsidRPr="003230B7" w:rsidRDefault="00696BD9" w:rsidP="00696BD9">
            <w:pPr>
              <w:rPr>
                <w:sz w:val="24"/>
                <w:szCs w:val="24"/>
              </w:rPr>
            </w:pPr>
            <w:r w:rsidRPr="003230B7">
              <w:rPr>
                <w:sz w:val="24"/>
                <w:szCs w:val="24"/>
              </w:rPr>
              <w:t xml:space="preserve">    plt.plot(x,y1)</w:t>
            </w:r>
          </w:p>
          <w:p w14:paraId="47E15D2C" w14:textId="77777777" w:rsidR="00696BD9" w:rsidRPr="003230B7" w:rsidRDefault="00696BD9" w:rsidP="00696BD9">
            <w:pPr>
              <w:rPr>
                <w:sz w:val="24"/>
                <w:szCs w:val="24"/>
              </w:rPr>
            </w:pPr>
            <w:r w:rsidRPr="003230B7">
              <w:rPr>
                <w:sz w:val="24"/>
                <w:szCs w:val="24"/>
              </w:rPr>
              <w:t xml:space="preserve">    plt.plot(x,y2)</w:t>
            </w:r>
          </w:p>
          <w:p w14:paraId="2BC02EFC" w14:textId="77777777" w:rsidR="00696BD9" w:rsidRPr="003230B7" w:rsidRDefault="00696BD9" w:rsidP="00696BD9">
            <w:pPr>
              <w:rPr>
                <w:sz w:val="24"/>
                <w:szCs w:val="24"/>
              </w:rPr>
            </w:pPr>
            <w:r w:rsidRPr="003230B7">
              <w:rPr>
                <w:sz w:val="24"/>
                <w:szCs w:val="24"/>
              </w:rPr>
              <w:t xml:space="preserve">    plt.plot(x,y3)</w:t>
            </w:r>
          </w:p>
          <w:p w14:paraId="06D756C3" w14:textId="77777777" w:rsidR="00696BD9" w:rsidRPr="003230B7" w:rsidRDefault="00696BD9" w:rsidP="00696BD9">
            <w:pPr>
              <w:rPr>
                <w:sz w:val="24"/>
                <w:szCs w:val="24"/>
              </w:rPr>
            </w:pPr>
            <w:r w:rsidRPr="003230B7">
              <w:rPr>
                <w:sz w:val="24"/>
                <w:szCs w:val="24"/>
              </w:rPr>
              <w:t xml:space="preserve">    plt.xticks (size='small', rotation=90, fontsize=8)</w:t>
            </w:r>
          </w:p>
          <w:p w14:paraId="0E2828D2" w14:textId="77777777" w:rsidR="00696BD9" w:rsidRPr="003230B7" w:rsidRDefault="00696BD9" w:rsidP="00696BD9">
            <w:pPr>
              <w:rPr>
                <w:sz w:val="24"/>
                <w:szCs w:val="24"/>
              </w:rPr>
            </w:pPr>
            <w:r w:rsidRPr="003230B7">
              <w:rPr>
                <w:sz w:val="24"/>
                <w:szCs w:val="24"/>
              </w:rPr>
              <w:t xml:space="preserve">    plt.legend(['hair_dryer','microwave','pacifier'],loc = 'best')</w:t>
            </w:r>
          </w:p>
          <w:p w14:paraId="35B2B9AF" w14:textId="77777777" w:rsidR="00696BD9" w:rsidRPr="003230B7" w:rsidRDefault="00696BD9" w:rsidP="00696BD9">
            <w:pPr>
              <w:rPr>
                <w:sz w:val="24"/>
                <w:szCs w:val="24"/>
              </w:rPr>
            </w:pPr>
            <w:r w:rsidRPr="003230B7">
              <w:rPr>
                <w:sz w:val="24"/>
                <w:szCs w:val="24"/>
              </w:rPr>
              <w:t xml:space="preserve">    plt.show ()</w:t>
            </w:r>
          </w:p>
          <w:p w14:paraId="248A4DA9" w14:textId="77777777" w:rsidR="00696BD9" w:rsidRPr="003230B7" w:rsidRDefault="00696BD9" w:rsidP="00696BD9">
            <w:pPr>
              <w:rPr>
                <w:sz w:val="24"/>
                <w:szCs w:val="24"/>
              </w:rPr>
            </w:pPr>
            <w:r w:rsidRPr="003230B7">
              <w:rPr>
                <w:sz w:val="24"/>
                <w:szCs w:val="24"/>
              </w:rPr>
              <w:t xml:space="preserve">    print (tmp)</w:t>
            </w:r>
          </w:p>
          <w:p w14:paraId="68D21320" w14:textId="77777777" w:rsidR="00696BD9" w:rsidRPr="003230B7" w:rsidRDefault="00696BD9" w:rsidP="00696BD9">
            <w:pPr>
              <w:rPr>
                <w:sz w:val="24"/>
                <w:szCs w:val="24"/>
              </w:rPr>
            </w:pPr>
            <w:r w:rsidRPr="003230B7">
              <w:rPr>
                <w:sz w:val="24"/>
                <w:szCs w:val="24"/>
              </w:rPr>
              <w:t>fig_time()</w:t>
            </w:r>
          </w:p>
          <w:p w14:paraId="5E349E72" w14:textId="77777777" w:rsidR="00696BD9" w:rsidRPr="003230B7" w:rsidRDefault="00696BD9" w:rsidP="00696BD9">
            <w:pPr>
              <w:rPr>
                <w:sz w:val="24"/>
                <w:szCs w:val="24"/>
              </w:rPr>
            </w:pPr>
            <w:r w:rsidRPr="003230B7">
              <w:rPr>
                <w:sz w:val="24"/>
                <w:szCs w:val="24"/>
              </w:rPr>
              <w:t># test1=hair_dryer[hair_dryer['product_id']=='B003V264WW']</w:t>
            </w:r>
          </w:p>
          <w:p w14:paraId="23AF63DE" w14:textId="77777777" w:rsidR="00696BD9" w:rsidRPr="003230B7" w:rsidRDefault="00696BD9" w:rsidP="00696BD9">
            <w:pPr>
              <w:rPr>
                <w:sz w:val="24"/>
                <w:szCs w:val="24"/>
              </w:rPr>
            </w:pPr>
            <w:r w:rsidRPr="003230B7">
              <w:rPr>
                <w:sz w:val="24"/>
                <w:szCs w:val="24"/>
              </w:rPr>
              <w:t># print()</w:t>
            </w:r>
          </w:p>
          <w:p w14:paraId="1A96F712" w14:textId="77777777" w:rsidR="00696BD9" w:rsidRPr="003230B7" w:rsidRDefault="00696BD9" w:rsidP="00696BD9">
            <w:pPr>
              <w:rPr>
                <w:sz w:val="24"/>
                <w:szCs w:val="24"/>
              </w:rPr>
            </w:pPr>
          </w:p>
          <w:p w14:paraId="2C912297" w14:textId="77777777" w:rsidR="00696BD9" w:rsidRPr="003230B7" w:rsidRDefault="00696BD9" w:rsidP="00696BD9">
            <w:pPr>
              <w:rPr>
                <w:sz w:val="24"/>
                <w:szCs w:val="24"/>
              </w:rPr>
            </w:pPr>
            <w:r w:rsidRPr="003230B7">
              <w:rPr>
                <w:sz w:val="24"/>
                <w:szCs w:val="24"/>
              </w:rPr>
              <w:t># print(hair_dryer.info())</w:t>
            </w:r>
          </w:p>
          <w:p w14:paraId="56E8C568" w14:textId="77777777" w:rsidR="00696BD9" w:rsidRPr="003230B7" w:rsidRDefault="00696BD9" w:rsidP="00696BD9">
            <w:pPr>
              <w:rPr>
                <w:sz w:val="24"/>
                <w:szCs w:val="24"/>
              </w:rPr>
            </w:pPr>
            <w:r w:rsidRPr="003230B7">
              <w:rPr>
                <w:sz w:val="24"/>
                <w:szCs w:val="24"/>
              </w:rPr>
              <w:t># print(microwave.info())</w:t>
            </w:r>
          </w:p>
          <w:p w14:paraId="3AEA1CB8" w14:textId="77777777" w:rsidR="00696BD9" w:rsidRPr="003230B7" w:rsidRDefault="00696BD9" w:rsidP="00696BD9">
            <w:pPr>
              <w:rPr>
                <w:sz w:val="24"/>
                <w:szCs w:val="24"/>
              </w:rPr>
            </w:pPr>
            <w:r w:rsidRPr="003230B7">
              <w:rPr>
                <w:sz w:val="24"/>
                <w:szCs w:val="24"/>
              </w:rPr>
              <w:t># print(pacifier.info())</w:t>
            </w:r>
          </w:p>
          <w:p w14:paraId="425C94F0" w14:textId="77777777" w:rsidR="00696BD9" w:rsidRPr="003230B7" w:rsidRDefault="00696BD9" w:rsidP="00696BD9">
            <w:pPr>
              <w:rPr>
                <w:sz w:val="24"/>
                <w:szCs w:val="24"/>
              </w:rPr>
            </w:pPr>
            <w:r w:rsidRPr="003230B7">
              <w:rPr>
                <w:sz w:val="24"/>
                <w:szCs w:val="24"/>
              </w:rPr>
              <w:t>#</w:t>
            </w:r>
          </w:p>
          <w:p w14:paraId="74CA89B6" w14:textId="77777777" w:rsidR="00696BD9" w:rsidRPr="003230B7" w:rsidRDefault="00696BD9" w:rsidP="00696BD9">
            <w:pPr>
              <w:rPr>
                <w:sz w:val="24"/>
                <w:szCs w:val="24"/>
              </w:rPr>
            </w:pPr>
            <w:r w:rsidRPr="003230B7">
              <w:rPr>
                <w:sz w:val="24"/>
                <w:szCs w:val="24"/>
              </w:rPr>
              <w:t># print(hair_dryer.describe())</w:t>
            </w:r>
          </w:p>
          <w:p w14:paraId="1911F2BF" w14:textId="77777777" w:rsidR="00696BD9" w:rsidRPr="003230B7" w:rsidRDefault="00696BD9" w:rsidP="00696BD9">
            <w:pPr>
              <w:rPr>
                <w:sz w:val="24"/>
                <w:szCs w:val="24"/>
              </w:rPr>
            </w:pPr>
            <w:r w:rsidRPr="003230B7">
              <w:rPr>
                <w:sz w:val="24"/>
                <w:szCs w:val="24"/>
              </w:rPr>
              <w:t># print(microwave.describe())</w:t>
            </w:r>
          </w:p>
          <w:p w14:paraId="609A44F4" w14:textId="77777777" w:rsidR="00696BD9" w:rsidRPr="003230B7" w:rsidRDefault="00696BD9" w:rsidP="00696BD9">
            <w:pPr>
              <w:rPr>
                <w:sz w:val="24"/>
                <w:szCs w:val="24"/>
              </w:rPr>
            </w:pPr>
            <w:r w:rsidRPr="003230B7">
              <w:rPr>
                <w:sz w:val="24"/>
                <w:szCs w:val="24"/>
              </w:rPr>
              <w:t># print(pacifier.describe())</w:t>
            </w:r>
          </w:p>
          <w:p w14:paraId="19542DFE" w14:textId="77777777" w:rsidR="00696BD9" w:rsidRPr="003230B7" w:rsidRDefault="00696BD9" w:rsidP="00696BD9">
            <w:pPr>
              <w:rPr>
                <w:sz w:val="24"/>
                <w:szCs w:val="24"/>
              </w:rPr>
            </w:pPr>
            <w:r w:rsidRPr="003230B7">
              <w:rPr>
                <w:sz w:val="24"/>
                <w:szCs w:val="24"/>
              </w:rPr>
              <w:t xml:space="preserve"># #         :                   ,                           ,       helpful_votes/verified_purchase            ,                           </w:t>
            </w:r>
          </w:p>
          <w:p w14:paraId="4D752B96" w14:textId="77777777" w:rsidR="00696BD9" w:rsidRPr="003230B7" w:rsidRDefault="00696BD9" w:rsidP="00696BD9">
            <w:pPr>
              <w:rPr>
                <w:sz w:val="24"/>
                <w:szCs w:val="24"/>
              </w:rPr>
            </w:pPr>
            <w:r w:rsidRPr="003230B7">
              <w:rPr>
                <w:sz w:val="24"/>
                <w:szCs w:val="24"/>
              </w:rPr>
              <w:t># print(hair_dryer[hair_dryer['verified_purchase']=='Y'].count())</w:t>
            </w:r>
          </w:p>
          <w:p w14:paraId="2315E9D1" w14:textId="77777777" w:rsidR="00696BD9" w:rsidRPr="003230B7" w:rsidRDefault="00696BD9" w:rsidP="00696BD9">
            <w:pPr>
              <w:rPr>
                <w:sz w:val="24"/>
                <w:szCs w:val="24"/>
              </w:rPr>
            </w:pPr>
          </w:p>
          <w:p w14:paraId="1AB7C5FA" w14:textId="77777777" w:rsidR="00696BD9" w:rsidRPr="003230B7" w:rsidRDefault="00696BD9" w:rsidP="00696BD9">
            <w:pPr>
              <w:rPr>
                <w:sz w:val="24"/>
                <w:szCs w:val="24"/>
              </w:rPr>
            </w:pPr>
            <w:r w:rsidRPr="003230B7">
              <w:rPr>
                <w:sz w:val="24"/>
                <w:szCs w:val="24"/>
              </w:rPr>
              <w:lastRenderedPageBreak/>
              <w:t>print()</w:t>
            </w:r>
          </w:p>
        </w:tc>
      </w:tr>
    </w:tbl>
    <w:p w14:paraId="13E89A83" w14:textId="77777777" w:rsidR="00696BD9" w:rsidRPr="003230B7" w:rsidRDefault="00696BD9" w:rsidP="00696BD9">
      <w:pPr>
        <w:rPr>
          <w:sz w:val="24"/>
          <w:szCs w:val="24"/>
        </w:rPr>
      </w:pPr>
    </w:p>
    <w:tbl>
      <w:tblPr>
        <w:tblStyle w:val="7"/>
        <w:tblpPr w:leftFromText="180" w:rightFromText="180" w:vertAnchor="page" w:horzAnchor="margin" w:tblpY="1575"/>
        <w:tblW w:w="0" w:type="auto"/>
        <w:tblLook w:val="04A0" w:firstRow="1" w:lastRow="0" w:firstColumn="1" w:lastColumn="0" w:noHBand="0" w:noVBand="1"/>
      </w:tblPr>
      <w:tblGrid>
        <w:gridCol w:w="1746"/>
        <w:gridCol w:w="1564"/>
        <w:gridCol w:w="432"/>
        <w:gridCol w:w="1844"/>
        <w:gridCol w:w="2908"/>
      </w:tblGrid>
      <w:tr w:rsidR="00696BD9" w:rsidRPr="003230B7" w14:paraId="519F848E" w14:textId="77777777" w:rsidTr="00696BD9">
        <w:tc>
          <w:tcPr>
            <w:tcW w:w="1672" w:type="dxa"/>
          </w:tcPr>
          <w:p w14:paraId="5D7C523A" w14:textId="77777777" w:rsidR="00696BD9" w:rsidRPr="003230B7" w:rsidRDefault="00696BD9" w:rsidP="00696BD9">
            <w:pPr>
              <w:rPr>
                <w:sz w:val="24"/>
                <w:szCs w:val="24"/>
              </w:rPr>
            </w:pPr>
            <w:r w:rsidRPr="003230B7">
              <w:rPr>
                <w:rFonts w:hint="eastAsia"/>
                <w:sz w:val="24"/>
                <w:szCs w:val="24"/>
              </w:rPr>
              <w:lastRenderedPageBreak/>
              <w:t>code</w:t>
            </w:r>
          </w:p>
        </w:tc>
        <w:tc>
          <w:tcPr>
            <w:tcW w:w="1482" w:type="dxa"/>
          </w:tcPr>
          <w:p w14:paraId="056B7595" w14:textId="77777777" w:rsidR="00696BD9" w:rsidRPr="003230B7" w:rsidRDefault="00696BD9" w:rsidP="00696BD9">
            <w:pPr>
              <w:rPr>
                <w:sz w:val="24"/>
                <w:szCs w:val="24"/>
              </w:rPr>
            </w:pPr>
            <w:r w:rsidRPr="003230B7">
              <w:rPr>
                <w:rFonts w:hint="eastAsia"/>
                <w:sz w:val="24"/>
                <w:szCs w:val="24"/>
              </w:rPr>
              <w:t>T1</w:t>
            </w:r>
          </w:p>
        </w:tc>
        <w:tc>
          <w:tcPr>
            <w:tcW w:w="2072" w:type="dxa"/>
            <w:gridSpan w:val="2"/>
          </w:tcPr>
          <w:p w14:paraId="068A87EF" w14:textId="77777777" w:rsidR="00696BD9" w:rsidRPr="003230B7" w:rsidRDefault="00696BD9" w:rsidP="00696BD9">
            <w:pPr>
              <w:jc w:val="center"/>
              <w:rPr>
                <w:sz w:val="24"/>
                <w:szCs w:val="24"/>
              </w:rPr>
            </w:pPr>
            <w:r w:rsidRPr="003230B7">
              <w:rPr>
                <w:rFonts w:hint="eastAsia"/>
                <w:sz w:val="24"/>
                <w:szCs w:val="24"/>
              </w:rPr>
              <w:t>remark</w:t>
            </w:r>
          </w:p>
        </w:tc>
        <w:tc>
          <w:tcPr>
            <w:tcW w:w="3070" w:type="dxa"/>
          </w:tcPr>
          <w:p w14:paraId="0B8D9526"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1</w:t>
            </w:r>
          </w:p>
        </w:tc>
      </w:tr>
      <w:tr w:rsidR="00696BD9" w:rsidRPr="003230B7" w14:paraId="0DD54EEA" w14:textId="77777777" w:rsidTr="00696BD9">
        <w:tc>
          <w:tcPr>
            <w:tcW w:w="8296" w:type="dxa"/>
            <w:gridSpan w:val="5"/>
          </w:tcPr>
          <w:p w14:paraId="6FAD2CCD" w14:textId="77777777" w:rsidR="00696BD9" w:rsidRPr="003230B7" w:rsidRDefault="00696BD9" w:rsidP="00696BD9">
            <w:pPr>
              <w:rPr>
                <w:sz w:val="24"/>
                <w:szCs w:val="24"/>
              </w:rPr>
            </w:pPr>
            <w:r w:rsidRPr="003230B7">
              <w:rPr>
                <w:sz w:val="24"/>
                <w:szCs w:val="24"/>
              </w:rPr>
              <w:t>from textblob import TextBlob</w:t>
            </w:r>
          </w:p>
          <w:p w14:paraId="619C9FEB" w14:textId="77777777" w:rsidR="00696BD9" w:rsidRPr="003230B7" w:rsidRDefault="00696BD9" w:rsidP="00696BD9">
            <w:pPr>
              <w:rPr>
                <w:sz w:val="24"/>
                <w:szCs w:val="24"/>
              </w:rPr>
            </w:pPr>
            <w:r w:rsidRPr="003230B7">
              <w:rPr>
                <w:sz w:val="24"/>
                <w:szCs w:val="24"/>
              </w:rPr>
              <w:t>#</w:t>
            </w:r>
          </w:p>
          <w:p w14:paraId="50AFE67E" w14:textId="77777777" w:rsidR="00696BD9" w:rsidRPr="003230B7" w:rsidRDefault="00696BD9" w:rsidP="00696BD9">
            <w:pPr>
              <w:rPr>
                <w:sz w:val="24"/>
                <w:szCs w:val="24"/>
              </w:rPr>
            </w:pPr>
            <w:r w:rsidRPr="003230B7">
              <w:rPr>
                <w:sz w:val="24"/>
                <w:szCs w:val="24"/>
              </w:rPr>
              <w:t># text = "five stars".replace('.','')</w:t>
            </w:r>
          </w:p>
          <w:p w14:paraId="072A4DBD" w14:textId="77777777" w:rsidR="00696BD9" w:rsidRPr="003230B7" w:rsidRDefault="00696BD9" w:rsidP="00696BD9">
            <w:pPr>
              <w:rPr>
                <w:sz w:val="24"/>
                <w:szCs w:val="24"/>
              </w:rPr>
            </w:pPr>
            <w:r w:rsidRPr="003230B7">
              <w:rPr>
                <w:sz w:val="24"/>
                <w:szCs w:val="24"/>
              </w:rPr>
              <w:t># blob = TextBlob (text)</w:t>
            </w:r>
          </w:p>
          <w:p w14:paraId="7CF4F697" w14:textId="77777777" w:rsidR="00696BD9" w:rsidRPr="003230B7" w:rsidRDefault="00696BD9" w:rsidP="00696BD9">
            <w:pPr>
              <w:rPr>
                <w:sz w:val="24"/>
                <w:szCs w:val="24"/>
              </w:rPr>
            </w:pPr>
            <w:r w:rsidRPr="003230B7">
              <w:rPr>
                <w:rFonts w:hint="eastAsia"/>
                <w:sz w:val="24"/>
                <w:szCs w:val="24"/>
              </w:rPr>
              <w:t xml:space="preserve"># #     </w:t>
            </w:r>
          </w:p>
          <w:p w14:paraId="5CA50221" w14:textId="77777777" w:rsidR="00696BD9" w:rsidRPr="003230B7" w:rsidRDefault="00696BD9" w:rsidP="00696BD9">
            <w:pPr>
              <w:rPr>
                <w:sz w:val="24"/>
                <w:szCs w:val="24"/>
              </w:rPr>
            </w:pPr>
            <w:r w:rsidRPr="003230B7">
              <w:rPr>
                <w:rFonts w:hint="eastAsia"/>
                <w:sz w:val="24"/>
                <w:szCs w:val="24"/>
              </w:rPr>
              <w:t># print ("blob    ")</w:t>
            </w:r>
          </w:p>
          <w:p w14:paraId="414F8ED2" w14:textId="77777777" w:rsidR="00696BD9" w:rsidRPr="003230B7" w:rsidRDefault="00696BD9" w:rsidP="00696BD9">
            <w:pPr>
              <w:rPr>
                <w:sz w:val="24"/>
                <w:szCs w:val="24"/>
              </w:rPr>
            </w:pPr>
            <w:r w:rsidRPr="003230B7">
              <w:rPr>
                <w:sz w:val="24"/>
                <w:szCs w:val="24"/>
              </w:rPr>
              <w:t># print (blob)</w:t>
            </w:r>
          </w:p>
          <w:p w14:paraId="2426D82C" w14:textId="77777777" w:rsidR="00696BD9" w:rsidRPr="003230B7" w:rsidRDefault="00696BD9" w:rsidP="00696BD9">
            <w:pPr>
              <w:rPr>
                <w:sz w:val="24"/>
                <w:szCs w:val="24"/>
              </w:rPr>
            </w:pPr>
            <w:r w:rsidRPr="003230B7">
              <w:rPr>
                <w:sz w:val="24"/>
                <w:szCs w:val="24"/>
              </w:rPr>
              <w:t># print (blob.sentiment)</w:t>
            </w:r>
          </w:p>
          <w:p w14:paraId="013FC736" w14:textId="77777777" w:rsidR="00696BD9" w:rsidRPr="003230B7" w:rsidRDefault="00696BD9" w:rsidP="00696BD9">
            <w:pPr>
              <w:rPr>
                <w:sz w:val="24"/>
                <w:szCs w:val="24"/>
              </w:rPr>
            </w:pPr>
            <w:r w:rsidRPr="003230B7">
              <w:rPr>
                <w:sz w:val="24"/>
                <w:szCs w:val="24"/>
              </w:rPr>
              <w:t>from sklearn.model_selection import train_test_split</w:t>
            </w:r>
          </w:p>
          <w:p w14:paraId="06CA1114" w14:textId="77777777" w:rsidR="00696BD9" w:rsidRPr="003230B7" w:rsidRDefault="00696BD9" w:rsidP="00696BD9">
            <w:pPr>
              <w:rPr>
                <w:sz w:val="24"/>
                <w:szCs w:val="24"/>
              </w:rPr>
            </w:pPr>
            <w:r w:rsidRPr="003230B7">
              <w:rPr>
                <w:sz w:val="24"/>
                <w:szCs w:val="24"/>
              </w:rPr>
              <w:t>import pandas as pd</w:t>
            </w:r>
          </w:p>
          <w:p w14:paraId="10FDD10F" w14:textId="77777777" w:rsidR="00696BD9" w:rsidRPr="003230B7" w:rsidRDefault="00696BD9" w:rsidP="00696BD9">
            <w:pPr>
              <w:rPr>
                <w:sz w:val="24"/>
                <w:szCs w:val="24"/>
              </w:rPr>
            </w:pPr>
            <w:r w:rsidRPr="003230B7">
              <w:rPr>
                <w:sz w:val="24"/>
                <w:szCs w:val="24"/>
              </w:rPr>
              <w:t>import lightgbm as lgb</w:t>
            </w:r>
          </w:p>
          <w:p w14:paraId="7449F28B" w14:textId="77777777" w:rsidR="00696BD9" w:rsidRPr="003230B7" w:rsidRDefault="00696BD9" w:rsidP="00696BD9">
            <w:pPr>
              <w:rPr>
                <w:sz w:val="24"/>
                <w:szCs w:val="24"/>
              </w:rPr>
            </w:pPr>
            <w:r w:rsidRPr="003230B7">
              <w:rPr>
                <w:sz w:val="24"/>
                <w:szCs w:val="24"/>
              </w:rPr>
              <w:t>from tqdm import tqdm</w:t>
            </w:r>
          </w:p>
          <w:p w14:paraId="53EAA8A2" w14:textId="77777777" w:rsidR="00696BD9" w:rsidRPr="003230B7" w:rsidRDefault="00696BD9" w:rsidP="00696BD9">
            <w:pPr>
              <w:rPr>
                <w:sz w:val="24"/>
                <w:szCs w:val="24"/>
              </w:rPr>
            </w:pPr>
            <w:r w:rsidRPr="003230B7">
              <w:rPr>
                <w:sz w:val="24"/>
                <w:szCs w:val="24"/>
              </w:rPr>
              <w:t>import numpy as np</w:t>
            </w:r>
          </w:p>
          <w:p w14:paraId="6C5420E5" w14:textId="77777777" w:rsidR="00696BD9" w:rsidRPr="003230B7" w:rsidRDefault="00696BD9" w:rsidP="00696BD9">
            <w:pPr>
              <w:rPr>
                <w:sz w:val="24"/>
                <w:szCs w:val="24"/>
              </w:rPr>
            </w:pPr>
            <w:r w:rsidRPr="003230B7">
              <w:rPr>
                <w:sz w:val="24"/>
                <w:szCs w:val="24"/>
              </w:rPr>
              <w:t>cat_cols = ['customer_id', 'review_id', 'product_id', 'vine', 'verified_purchase']</w:t>
            </w:r>
          </w:p>
          <w:p w14:paraId="727EED6B" w14:textId="77777777" w:rsidR="00696BD9" w:rsidRPr="003230B7" w:rsidRDefault="00696BD9" w:rsidP="00696BD9">
            <w:pPr>
              <w:rPr>
                <w:sz w:val="24"/>
                <w:szCs w:val="24"/>
              </w:rPr>
            </w:pPr>
            <w:r w:rsidRPr="003230B7">
              <w:rPr>
                <w:sz w:val="24"/>
                <w:szCs w:val="24"/>
              </w:rPr>
              <w:t>def pre_process(prod,data):</w:t>
            </w:r>
          </w:p>
          <w:p w14:paraId="0A67285F" w14:textId="77777777" w:rsidR="00696BD9" w:rsidRPr="003230B7" w:rsidRDefault="00696BD9" w:rsidP="00696BD9">
            <w:pPr>
              <w:rPr>
                <w:sz w:val="24"/>
                <w:szCs w:val="24"/>
              </w:rPr>
            </w:pPr>
            <w:r w:rsidRPr="003230B7">
              <w:rPr>
                <w:sz w:val="24"/>
                <w:szCs w:val="24"/>
              </w:rPr>
              <w:t xml:space="preserve">    del data['review_headline']</w:t>
            </w:r>
          </w:p>
          <w:p w14:paraId="328479C9" w14:textId="77777777" w:rsidR="00696BD9" w:rsidRPr="003230B7" w:rsidRDefault="00696BD9" w:rsidP="00696BD9">
            <w:pPr>
              <w:rPr>
                <w:sz w:val="24"/>
                <w:szCs w:val="24"/>
              </w:rPr>
            </w:pPr>
            <w:r w:rsidRPr="003230B7">
              <w:rPr>
                <w:sz w:val="24"/>
                <w:szCs w:val="24"/>
              </w:rPr>
              <w:t xml:space="preserve">    dtime = pd.to_datetime (data['review_date'])</w:t>
            </w:r>
          </w:p>
          <w:p w14:paraId="1F40F37B" w14:textId="77777777" w:rsidR="00696BD9" w:rsidRPr="003230B7" w:rsidRDefault="00696BD9" w:rsidP="00696BD9">
            <w:pPr>
              <w:rPr>
                <w:sz w:val="24"/>
                <w:szCs w:val="24"/>
              </w:rPr>
            </w:pPr>
            <w:r w:rsidRPr="003230B7">
              <w:rPr>
                <w:sz w:val="24"/>
                <w:szCs w:val="24"/>
              </w:rPr>
              <w:t xml:space="preserve">    v = (dtime.values - np.datetime64 ('2000-01-01T08:00:00Z')) / np.timedelta64 (1, 'ms')</w:t>
            </w:r>
          </w:p>
          <w:p w14:paraId="19C978E6" w14:textId="77777777" w:rsidR="00696BD9" w:rsidRPr="003230B7" w:rsidRDefault="00696BD9" w:rsidP="00696BD9">
            <w:pPr>
              <w:rPr>
                <w:sz w:val="24"/>
                <w:szCs w:val="24"/>
              </w:rPr>
            </w:pPr>
            <w:r w:rsidRPr="003230B7">
              <w:rPr>
                <w:sz w:val="24"/>
                <w:szCs w:val="24"/>
              </w:rPr>
              <w:t xml:space="preserve">    data['review_date'] = v</w:t>
            </w:r>
          </w:p>
          <w:p w14:paraId="612FC068" w14:textId="77777777" w:rsidR="00696BD9" w:rsidRPr="003230B7" w:rsidRDefault="00696BD9" w:rsidP="00696BD9">
            <w:pPr>
              <w:rPr>
                <w:sz w:val="24"/>
                <w:szCs w:val="24"/>
              </w:rPr>
            </w:pPr>
          </w:p>
          <w:p w14:paraId="7FF5401A" w14:textId="77777777" w:rsidR="00696BD9" w:rsidRPr="003230B7" w:rsidRDefault="00696BD9" w:rsidP="00696BD9">
            <w:pPr>
              <w:rPr>
                <w:sz w:val="24"/>
                <w:szCs w:val="24"/>
              </w:rPr>
            </w:pPr>
            <w:r w:rsidRPr="003230B7">
              <w:rPr>
                <w:sz w:val="24"/>
                <w:szCs w:val="24"/>
              </w:rPr>
              <w:t xml:space="preserve">    data[cat_cols].astype('category')</w:t>
            </w:r>
          </w:p>
          <w:p w14:paraId="7EA91BFA" w14:textId="77777777" w:rsidR="00696BD9" w:rsidRPr="003230B7" w:rsidRDefault="00696BD9" w:rsidP="00696BD9">
            <w:pPr>
              <w:rPr>
                <w:sz w:val="24"/>
                <w:szCs w:val="24"/>
              </w:rPr>
            </w:pPr>
            <w:r w:rsidRPr="003230B7">
              <w:rPr>
                <w:sz w:val="24"/>
                <w:szCs w:val="24"/>
              </w:rPr>
              <w:t xml:space="preserve">    def map_value(x):</w:t>
            </w:r>
          </w:p>
          <w:p w14:paraId="38A353CF" w14:textId="77777777" w:rsidR="00696BD9" w:rsidRPr="003230B7" w:rsidRDefault="00696BD9" w:rsidP="00696BD9">
            <w:pPr>
              <w:rPr>
                <w:sz w:val="24"/>
                <w:szCs w:val="24"/>
              </w:rPr>
            </w:pPr>
            <w:r w:rsidRPr="003230B7">
              <w:rPr>
                <w:sz w:val="24"/>
                <w:szCs w:val="24"/>
              </w:rPr>
              <w:t xml:space="preserve">        x_set=set(x.values)</w:t>
            </w:r>
          </w:p>
          <w:p w14:paraId="6CD30E21" w14:textId="77777777" w:rsidR="00696BD9" w:rsidRPr="003230B7" w:rsidRDefault="00696BD9" w:rsidP="00696BD9">
            <w:pPr>
              <w:rPr>
                <w:sz w:val="24"/>
                <w:szCs w:val="24"/>
              </w:rPr>
            </w:pPr>
            <w:r w:rsidRPr="003230B7">
              <w:rPr>
                <w:sz w:val="24"/>
                <w:szCs w:val="24"/>
              </w:rPr>
              <w:t xml:space="preserve">        dic={}</w:t>
            </w:r>
          </w:p>
          <w:p w14:paraId="77D1F156" w14:textId="77777777" w:rsidR="00696BD9" w:rsidRPr="003230B7" w:rsidRDefault="00696BD9" w:rsidP="00696BD9">
            <w:pPr>
              <w:rPr>
                <w:sz w:val="24"/>
                <w:szCs w:val="24"/>
              </w:rPr>
            </w:pPr>
            <w:r w:rsidRPr="003230B7">
              <w:rPr>
                <w:sz w:val="24"/>
                <w:szCs w:val="24"/>
              </w:rPr>
              <w:t xml:space="preserve">        n=0</w:t>
            </w:r>
          </w:p>
          <w:p w14:paraId="4C245911" w14:textId="77777777" w:rsidR="00696BD9" w:rsidRPr="003230B7" w:rsidRDefault="00696BD9" w:rsidP="00696BD9">
            <w:pPr>
              <w:rPr>
                <w:sz w:val="24"/>
                <w:szCs w:val="24"/>
              </w:rPr>
            </w:pPr>
            <w:r w:rsidRPr="003230B7">
              <w:rPr>
                <w:sz w:val="24"/>
                <w:szCs w:val="24"/>
              </w:rPr>
              <w:t xml:space="preserve">        for i in x_set:</w:t>
            </w:r>
          </w:p>
          <w:p w14:paraId="2979BF83" w14:textId="77777777" w:rsidR="00696BD9" w:rsidRPr="003230B7" w:rsidRDefault="00696BD9" w:rsidP="00696BD9">
            <w:pPr>
              <w:rPr>
                <w:sz w:val="24"/>
                <w:szCs w:val="24"/>
              </w:rPr>
            </w:pPr>
            <w:r w:rsidRPr="003230B7">
              <w:rPr>
                <w:sz w:val="24"/>
                <w:szCs w:val="24"/>
              </w:rPr>
              <w:t xml:space="preserve">            if i not in dic:</w:t>
            </w:r>
          </w:p>
          <w:p w14:paraId="3EB4D25E" w14:textId="77777777" w:rsidR="00696BD9" w:rsidRPr="003230B7" w:rsidRDefault="00696BD9" w:rsidP="00696BD9">
            <w:pPr>
              <w:rPr>
                <w:sz w:val="24"/>
                <w:szCs w:val="24"/>
              </w:rPr>
            </w:pPr>
            <w:r w:rsidRPr="003230B7">
              <w:rPr>
                <w:sz w:val="24"/>
                <w:szCs w:val="24"/>
              </w:rPr>
              <w:t xml:space="preserve">                dic[i]=n</w:t>
            </w:r>
          </w:p>
          <w:p w14:paraId="39F72874" w14:textId="77777777" w:rsidR="00696BD9" w:rsidRPr="003230B7" w:rsidRDefault="00696BD9" w:rsidP="00696BD9">
            <w:pPr>
              <w:rPr>
                <w:sz w:val="24"/>
                <w:szCs w:val="24"/>
              </w:rPr>
            </w:pPr>
            <w:r w:rsidRPr="003230B7">
              <w:rPr>
                <w:sz w:val="24"/>
                <w:szCs w:val="24"/>
              </w:rPr>
              <w:t xml:space="preserve">                n+=1</w:t>
            </w:r>
          </w:p>
          <w:p w14:paraId="59D7CED8" w14:textId="77777777" w:rsidR="00696BD9" w:rsidRPr="003230B7" w:rsidRDefault="00696BD9" w:rsidP="00696BD9">
            <w:pPr>
              <w:rPr>
                <w:sz w:val="24"/>
                <w:szCs w:val="24"/>
              </w:rPr>
            </w:pPr>
            <w:r w:rsidRPr="003230B7">
              <w:rPr>
                <w:sz w:val="24"/>
                <w:szCs w:val="24"/>
              </w:rPr>
              <w:t xml:space="preserve">        new_x=[]</w:t>
            </w:r>
          </w:p>
          <w:p w14:paraId="4727131A" w14:textId="77777777" w:rsidR="00696BD9" w:rsidRPr="003230B7" w:rsidRDefault="00696BD9" w:rsidP="00696BD9">
            <w:pPr>
              <w:rPr>
                <w:sz w:val="24"/>
                <w:szCs w:val="24"/>
              </w:rPr>
            </w:pPr>
            <w:r w:rsidRPr="003230B7">
              <w:rPr>
                <w:sz w:val="24"/>
                <w:szCs w:val="24"/>
              </w:rPr>
              <w:t xml:space="preserve">        for i in x.values:</w:t>
            </w:r>
          </w:p>
          <w:p w14:paraId="4114B618" w14:textId="77777777" w:rsidR="00696BD9" w:rsidRPr="003230B7" w:rsidRDefault="00696BD9" w:rsidP="00696BD9">
            <w:pPr>
              <w:rPr>
                <w:sz w:val="24"/>
                <w:szCs w:val="24"/>
              </w:rPr>
            </w:pPr>
            <w:r w:rsidRPr="003230B7">
              <w:rPr>
                <w:sz w:val="24"/>
                <w:szCs w:val="24"/>
              </w:rPr>
              <w:t xml:space="preserve">            new_x.append(dic[i])</w:t>
            </w:r>
          </w:p>
          <w:p w14:paraId="529A94E7" w14:textId="77777777" w:rsidR="00696BD9" w:rsidRPr="003230B7" w:rsidRDefault="00696BD9" w:rsidP="00696BD9">
            <w:pPr>
              <w:rPr>
                <w:sz w:val="24"/>
                <w:szCs w:val="24"/>
              </w:rPr>
            </w:pPr>
            <w:r w:rsidRPr="003230B7">
              <w:rPr>
                <w:sz w:val="24"/>
                <w:szCs w:val="24"/>
              </w:rPr>
              <w:t xml:space="preserve">        return new_x</w:t>
            </w:r>
          </w:p>
          <w:p w14:paraId="0F4F4820" w14:textId="77777777" w:rsidR="00696BD9" w:rsidRPr="003230B7" w:rsidRDefault="00696BD9" w:rsidP="00696BD9">
            <w:pPr>
              <w:rPr>
                <w:sz w:val="24"/>
                <w:szCs w:val="24"/>
              </w:rPr>
            </w:pPr>
            <w:r w:rsidRPr="003230B7">
              <w:rPr>
                <w:sz w:val="24"/>
                <w:szCs w:val="24"/>
              </w:rPr>
              <w:t xml:space="preserve">    for col in cat_cols:</w:t>
            </w:r>
          </w:p>
          <w:p w14:paraId="6F8E9DCF" w14:textId="77777777" w:rsidR="00696BD9" w:rsidRPr="003230B7" w:rsidRDefault="00696BD9" w:rsidP="00696BD9">
            <w:pPr>
              <w:rPr>
                <w:sz w:val="24"/>
                <w:szCs w:val="24"/>
              </w:rPr>
            </w:pPr>
            <w:r w:rsidRPr="003230B7">
              <w:rPr>
                <w:sz w:val="24"/>
                <w:szCs w:val="24"/>
              </w:rPr>
              <w:t xml:space="preserve">        data[col] = map_value(data[col])</w:t>
            </w:r>
          </w:p>
          <w:p w14:paraId="4D48F227" w14:textId="77777777" w:rsidR="00696BD9" w:rsidRPr="003230B7" w:rsidRDefault="00696BD9" w:rsidP="00696BD9">
            <w:pPr>
              <w:rPr>
                <w:sz w:val="24"/>
                <w:szCs w:val="24"/>
              </w:rPr>
            </w:pPr>
            <w:r w:rsidRPr="003230B7">
              <w:rPr>
                <w:sz w:val="24"/>
                <w:szCs w:val="24"/>
              </w:rPr>
              <w:t xml:space="preserve">    def get_sentment(col):</w:t>
            </w:r>
          </w:p>
          <w:p w14:paraId="027EA800" w14:textId="77777777" w:rsidR="00696BD9" w:rsidRPr="003230B7" w:rsidRDefault="00696BD9" w:rsidP="00696BD9">
            <w:pPr>
              <w:rPr>
                <w:sz w:val="24"/>
                <w:szCs w:val="24"/>
              </w:rPr>
            </w:pPr>
            <w:r w:rsidRPr="003230B7">
              <w:rPr>
                <w:sz w:val="24"/>
                <w:szCs w:val="24"/>
              </w:rPr>
              <w:t xml:space="preserve">        new_col=[]</w:t>
            </w:r>
          </w:p>
          <w:p w14:paraId="4FFFB5B5" w14:textId="77777777" w:rsidR="00696BD9" w:rsidRPr="003230B7" w:rsidRDefault="00696BD9" w:rsidP="00696BD9">
            <w:pPr>
              <w:rPr>
                <w:sz w:val="24"/>
                <w:szCs w:val="24"/>
              </w:rPr>
            </w:pPr>
            <w:r w:rsidRPr="003230B7">
              <w:rPr>
                <w:sz w:val="24"/>
                <w:szCs w:val="24"/>
              </w:rPr>
              <w:t xml:space="preserve">        # for i in tqdm(col):</w:t>
            </w:r>
          </w:p>
          <w:p w14:paraId="1FEAB2F4" w14:textId="77777777" w:rsidR="00696BD9" w:rsidRPr="003230B7" w:rsidRDefault="00696BD9" w:rsidP="00696BD9">
            <w:pPr>
              <w:rPr>
                <w:sz w:val="24"/>
                <w:szCs w:val="24"/>
              </w:rPr>
            </w:pPr>
            <w:r w:rsidRPr="003230B7">
              <w:rPr>
                <w:sz w:val="24"/>
                <w:szCs w:val="24"/>
              </w:rPr>
              <w:t xml:space="preserve">        #     out_put = emotion_eng.getMoodValue(i)</w:t>
            </w:r>
          </w:p>
          <w:p w14:paraId="09E00F17" w14:textId="77777777" w:rsidR="00696BD9" w:rsidRPr="003230B7" w:rsidRDefault="00696BD9" w:rsidP="00696BD9">
            <w:pPr>
              <w:rPr>
                <w:sz w:val="24"/>
                <w:szCs w:val="24"/>
              </w:rPr>
            </w:pPr>
            <w:r w:rsidRPr="003230B7">
              <w:rPr>
                <w:sz w:val="24"/>
                <w:szCs w:val="24"/>
              </w:rPr>
              <w:t xml:space="preserve">        #     new_col.append(out_put['all_value'])</w:t>
            </w:r>
          </w:p>
          <w:p w14:paraId="73AF8DAA" w14:textId="77777777" w:rsidR="00696BD9" w:rsidRPr="003230B7" w:rsidRDefault="00696BD9" w:rsidP="00696BD9">
            <w:pPr>
              <w:rPr>
                <w:sz w:val="24"/>
                <w:szCs w:val="24"/>
              </w:rPr>
            </w:pPr>
            <w:r w:rsidRPr="003230B7">
              <w:rPr>
                <w:sz w:val="24"/>
                <w:szCs w:val="24"/>
              </w:rPr>
              <w:t xml:space="preserve">        for i in tqdm(col):</w:t>
            </w:r>
          </w:p>
          <w:p w14:paraId="30DAA852" w14:textId="77777777" w:rsidR="00696BD9" w:rsidRPr="003230B7" w:rsidRDefault="00696BD9" w:rsidP="00696BD9">
            <w:pPr>
              <w:rPr>
                <w:sz w:val="24"/>
                <w:szCs w:val="24"/>
              </w:rPr>
            </w:pPr>
            <w:r w:rsidRPr="003230B7">
              <w:rPr>
                <w:sz w:val="24"/>
                <w:szCs w:val="24"/>
              </w:rPr>
              <w:t xml:space="preserve">            out_put = TextBlob (i)</w:t>
            </w:r>
          </w:p>
          <w:p w14:paraId="4F782B7A" w14:textId="77777777" w:rsidR="00696BD9" w:rsidRPr="003230B7" w:rsidRDefault="00696BD9" w:rsidP="00696BD9">
            <w:pPr>
              <w:rPr>
                <w:sz w:val="24"/>
                <w:szCs w:val="24"/>
              </w:rPr>
            </w:pPr>
            <w:r w:rsidRPr="003230B7">
              <w:rPr>
                <w:sz w:val="24"/>
                <w:szCs w:val="24"/>
              </w:rPr>
              <w:lastRenderedPageBreak/>
              <w:t xml:space="preserve">            new_col.append(out_put.sentiment.polarity)</w:t>
            </w:r>
          </w:p>
          <w:p w14:paraId="5028D16B" w14:textId="77777777" w:rsidR="00696BD9" w:rsidRPr="003230B7" w:rsidRDefault="00696BD9" w:rsidP="00696BD9">
            <w:pPr>
              <w:rPr>
                <w:sz w:val="24"/>
                <w:szCs w:val="24"/>
              </w:rPr>
            </w:pPr>
            <w:r w:rsidRPr="003230B7">
              <w:rPr>
                <w:sz w:val="24"/>
                <w:szCs w:val="24"/>
              </w:rPr>
              <w:t xml:space="preserve">        return new_col</w:t>
            </w:r>
          </w:p>
          <w:p w14:paraId="48F6D781" w14:textId="77777777" w:rsidR="00696BD9" w:rsidRPr="003230B7" w:rsidRDefault="00696BD9" w:rsidP="00696BD9">
            <w:pPr>
              <w:rPr>
                <w:sz w:val="24"/>
                <w:szCs w:val="24"/>
              </w:rPr>
            </w:pPr>
            <w:r w:rsidRPr="003230B7">
              <w:rPr>
                <w:sz w:val="24"/>
                <w:szCs w:val="24"/>
              </w:rPr>
              <w:t xml:space="preserve">    data['review_body']=get_sentment(data['review_body'])</w:t>
            </w:r>
          </w:p>
          <w:p w14:paraId="40B63D57" w14:textId="77777777" w:rsidR="00696BD9" w:rsidRPr="003230B7" w:rsidRDefault="00696BD9" w:rsidP="00696BD9">
            <w:pPr>
              <w:rPr>
                <w:sz w:val="24"/>
                <w:szCs w:val="24"/>
              </w:rPr>
            </w:pPr>
          </w:p>
          <w:p w14:paraId="2A5C0567" w14:textId="77777777" w:rsidR="00696BD9" w:rsidRPr="003230B7" w:rsidRDefault="00696BD9" w:rsidP="00696BD9">
            <w:pPr>
              <w:rPr>
                <w:sz w:val="24"/>
                <w:szCs w:val="24"/>
              </w:rPr>
            </w:pPr>
            <w:r w:rsidRPr="003230B7">
              <w:rPr>
                <w:sz w:val="24"/>
                <w:szCs w:val="24"/>
              </w:rPr>
              <w:t xml:space="preserve">    def anylisis(data):</w:t>
            </w:r>
          </w:p>
          <w:p w14:paraId="27480F3F" w14:textId="77777777" w:rsidR="00696BD9" w:rsidRPr="003230B7" w:rsidRDefault="00696BD9" w:rsidP="00696BD9">
            <w:pPr>
              <w:rPr>
                <w:sz w:val="24"/>
                <w:szCs w:val="24"/>
              </w:rPr>
            </w:pPr>
            <w:r w:rsidRPr="003230B7">
              <w:rPr>
                <w:sz w:val="24"/>
                <w:szCs w:val="24"/>
              </w:rPr>
              <w:t xml:space="preserve">        not_pair = data[((data['star_rating'] == 1) &amp; (data['review_body'] &gt; 0.6)) | ((data['star_rating'] == 5) &amp; (data['review_body'] &lt; -0.6))]</w:t>
            </w:r>
          </w:p>
          <w:p w14:paraId="127D9AAA" w14:textId="77777777" w:rsidR="00696BD9" w:rsidRPr="003230B7" w:rsidRDefault="00696BD9" w:rsidP="00696BD9">
            <w:pPr>
              <w:rPr>
                <w:sz w:val="24"/>
                <w:szCs w:val="24"/>
              </w:rPr>
            </w:pPr>
            <w:r w:rsidRPr="003230B7">
              <w:rPr>
                <w:sz w:val="24"/>
                <w:szCs w:val="24"/>
              </w:rPr>
              <w:t xml:space="preserve">        # print(not_pair)</w:t>
            </w:r>
          </w:p>
          <w:p w14:paraId="77A316C3" w14:textId="77777777" w:rsidR="00696BD9" w:rsidRPr="003230B7" w:rsidRDefault="00696BD9" w:rsidP="00696BD9">
            <w:pPr>
              <w:rPr>
                <w:sz w:val="24"/>
                <w:szCs w:val="24"/>
              </w:rPr>
            </w:pPr>
            <w:r w:rsidRPr="003230B7">
              <w:rPr>
                <w:sz w:val="24"/>
                <w:szCs w:val="24"/>
              </w:rPr>
              <w:t xml:space="preserve">        return not_pair.index.values</w:t>
            </w:r>
          </w:p>
          <w:p w14:paraId="46AD4115" w14:textId="77777777" w:rsidR="00696BD9" w:rsidRPr="003230B7" w:rsidRDefault="00696BD9" w:rsidP="00696BD9">
            <w:pPr>
              <w:rPr>
                <w:sz w:val="24"/>
                <w:szCs w:val="24"/>
              </w:rPr>
            </w:pPr>
          </w:p>
          <w:p w14:paraId="7FA6A169" w14:textId="77777777" w:rsidR="00696BD9" w:rsidRPr="003230B7" w:rsidRDefault="00696BD9" w:rsidP="00696BD9">
            <w:pPr>
              <w:rPr>
                <w:sz w:val="24"/>
                <w:szCs w:val="24"/>
              </w:rPr>
            </w:pPr>
            <w:r w:rsidRPr="003230B7">
              <w:rPr>
                <w:sz w:val="24"/>
                <w:szCs w:val="24"/>
              </w:rPr>
              <w:t xml:space="preserve">    abnormal_product = {}</w:t>
            </w:r>
          </w:p>
          <w:p w14:paraId="368B30BB" w14:textId="77777777" w:rsidR="00696BD9" w:rsidRPr="003230B7" w:rsidRDefault="00696BD9" w:rsidP="00696BD9">
            <w:pPr>
              <w:rPr>
                <w:sz w:val="24"/>
                <w:szCs w:val="24"/>
              </w:rPr>
            </w:pPr>
            <w:r w:rsidRPr="003230B7">
              <w:rPr>
                <w:sz w:val="24"/>
                <w:szCs w:val="24"/>
              </w:rPr>
              <w:t xml:space="preserve">    abnormal_product[prod] = (list (anylisis (data)))  # 8</w:t>
            </w:r>
          </w:p>
          <w:p w14:paraId="14D94BE1" w14:textId="77777777" w:rsidR="00696BD9" w:rsidRPr="003230B7" w:rsidRDefault="00696BD9" w:rsidP="00696BD9">
            <w:pPr>
              <w:rPr>
                <w:sz w:val="24"/>
                <w:szCs w:val="24"/>
              </w:rPr>
            </w:pPr>
            <w:r w:rsidRPr="003230B7">
              <w:rPr>
                <w:sz w:val="24"/>
                <w:szCs w:val="24"/>
              </w:rPr>
              <w:t xml:space="preserve">    print(abnormal_product)</w:t>
            </w:r>
          </w:p>
          <w:p w14:paraId="6F40B753" w14:textId="77777777" w:rsidR="00696BD9" w:rsidRPr="003230B7" w:rsidRDefault="00696BD9" w:rsidP="00696BD9">
            <w:pPr>
              <w:rPr>
                <w:sz w:val="24"/>
                <w:szCs w:val="24"/>
              </w:rPr>
            </w:pPr>
            <w:r w:rsidRPr="003230B7">
              <w:rPr>
                <w:sz w:val="24"/>
                <w:szCs w:val="24"/>
              </w:rPr>
              <w:t xml:space="preserve">    # abnormal_product['microwave'] = (list (anylisis (microwave)))  # 3</w:t>
            </w:r>
          </w:p>
          <w:p w14:paraId="20C5DB06" w14:textId="77777777" w:rsidR="00696BD9" w:rsidRPr="003230B7" w:rsidRDefault="00696BD9" w:rsidP="00696BD9">
            <w:pPr>
              <w:rPr>
                <w:sz w:val="24"/>
                <w:szCs w:val="24"/>
              </w:rPr>
            </w:pPr>
            <w:r w:rsidRPr="003230B7">
              <w:rPr>
                <w:sz w:val="24"/>
                <w:szCs w:val="24"/>
              </w:rPr>
              <w:t xml:space="preserve">    # abnormal_product['pacifier'] = (list (anylisis (pacifier)))  # 18</w:t>
            </w:r>
          </w:p>
          <w:p w14:paraId="61702FFF" w14:textId="77777777" w:rsidR="00696BD9" w:rsidRPr="003230B7" w:rsidRDefault="00696BD9" w:rsidP="00696BD9">
            <w:pPr>
              <w:rPr>
                <w:sz w:val="24"/>
                <w:szCs w:val="24"/>
              </w:rPr>
            </w:pPr>
            <w:r w:rsidRPr="003230B7">
              <w:rPr>
                <w:sz w:val="24"/>
                <w:szCs w:val="24"/>
              </w:rPr>
              <w:t xml:space="preserve">    data = data[~data.index.isin (abnormal_product[prod])]</w:t>
            </w:r>
          </w:p>
          <w:p w14:paraId="27EE3A08" w14:textId="77777777" w:rsidR="00696BD9" w:rsidRPr="003230B7" w:rsidRDefault="00696BD9" w:rsidP="00696BD9">
            <w:pPr>
              <w:rPr>
                <w:sz w:val="24"/>
                <w:szCs w:val="24"/>
              </w:rPr>
            </w:pPr>
            <w:r w:rsidRPr="003230B7">
              <w:rPr>
                <w:sz w:val="24"/>
                <w:szCs w:val="24"/>
              </w:rPr>
              <w:t xml:space="preserve">    return data</w:t>
            </w:r>
          </w:p>
          <w:p w14:paraId="79350A10" w14:textId="77777777" w:rsidR="00696BD9" w:rsidRPr="003230B7" w:rsidRDefault="00696BD9" w:rsidP="00696BD9">
            <w:pPr>
              <w:rPr>
                <w:sz w:val="24"/>
                <w:szCs w:val="24"/>
              </w:rPr>
            </w:pPr>
            <w:r w:rsidRPr="003230B7">
              <w:rPr>
                <w:sz w:val="24"/>
                <w:szCs w:val="24"/>
              </w:rPr>
              <w:t>hair_dryer=pd.read_csv('../Data/hair_dryer.csv',encoding='utf-8')</w:t>
            </w:r>
          </w:p>
          <w:p w14:paraId="02CFFAC2" w14:textId="77777777" w:rsidR="00696BD9" w:rsidRPr="003230B7" w:rsidRDefault="00696BD9" w:rsidP="00696BD9">
            <w:pPr>
              <w:rPr>
                <w:sz w:val="24"/>
                <w:szCs w:val="24"/>
              </w:rPr>
            </w:pPr>
            <w:r w:rsidRPr="003230B7">
              <w:rPr>
                <w:sz w:val="24"/>
                <w:szCs w:val="24"/>
              </w:rPr>
              <w:t>hair_dryer=hair_dryer.dropna()</w:t>
            </w:r>
          </w:p>
          <w:p w14:paraId="7FD38A29" w14:textId="77777777" w:rsidR="00696BD9" w:rsidRPr="003230B7" w:rsidRDefault="00696BD9" w:rsidP="00696BD9">
            <w:pPr>
              <w:rPr>
                <w:sz w:val="24"/>
                <w:szCs w:val="24"/>
              </w:rPr>
            </w:pPr>
            <w:r w:rsidRPr="003230B7">
              <w:rPr>
                <w:sz w:val="24"/>
                <w:szCs w:val="24"/>
              </w:rPr>
              <w:t>hair_dryer=pre_process('hair_dryer',hair_dryer)</w:t>
            </w:r>
          </w:p>
          <w:p w14:paraId="7168551C" w14:textId="77777777" w:rsidR="00696BD9" w:rsidRPr="003230B7" w:rsidRDefault="00696BD9" w:rsidP="00696BD9">
            <w:pPr>
              <w:rPr>
                <w:sz w:val="24"/>
                <w:szCs w:val="24"/>
              </w:rPr>
            </w:pPr>
            <w:r w:rsidRPr="003230B7">
              <w:rPr>
                <w:sz w:val="24"/>
                <w:szCs w:val="24"/>
              </w:rPr>
              <w:t>hair_dryer.to_csv('../Data/new_hair_dryer.csv')</w:t>
            </w:r>
          </w:p>
          <w:p w14:paraId="4A95FAA6" w14:textId="77777777" w:rsidR="00696BD9" w:rsidRPr="003230B7" w:rsidRDefault="00696BD9" w:rsidP="00696BD9">
            <w:pPr>
              <w:rPr>
                <w:sz w:val="24"/>
                <w:szCs w:val="24"/>
              </w:rPr>
            </w:pPr>
          </w:p>
          <w:p w14:paraId="76BD864C" w14:textId="77777777" w:rsidR="00696BD9" w:rsidRPr="003230B7" w:rsidRDefault="00696BD9" w:rsidP="00696BD9">
            <w:pPr>
              <w:rPr>
                <w:sz w:val="24"/>
                <w:szCs w:val="24"/>
              </w:rPr>
            </w:pPr>
            <w:r w:rsidRPr="003230B7">
              <w:rPr>
                <w:sz w:val="24"/>
                <w:szCs w:val="24"/>
              </w:rPr>
              <w:t>microwave=pd.read_csv('../Data/microwave.csv',encoding='utf-8')</w:t>
            </w:r>
          </w:p>
          <w:p w14:paraId="5FD60333" w14:textId="77777777" w:rsidR="00696BD9" w:rsidRPr="003230B7" w:rsidRDefault="00696BD9" w:rsidP="00696BD9">
            <w:pPr>
              <w:rPr>
                <w:sz w:val="24"/>
                <w:szCs w:val="24"/>
              </w:rPr>
            </w:pPr>
            <w:r w:rsidRPr="003230B7">
              <w:rPr>
                <w:sz w:val="24"/>
                <w:szCs w:val="24"/>
              </w:rPr>
              <w:t>microwave=microwave.dropna()</w:t>
            </w:r>
          </w:p>
          <w:p w14:paraId="3045A374" w14:textId="77777777" w:rsidR="00696BD9" w:rsidRPr="003230B7" w:rsidRDefault="00696BD9" w:rsidP="00696BD9">
            <w:pPr>
              <w:rPr>
                <w:sz w:val="24"/>
                <w:szCs w:val="24"/>
              </w:rPr>
            </w:pPr>
            <w:r w:rsidRPr="003230B7">
              <w:rPr>
                <w:sz w:val="24"/>
                <w:szCs w:val="24"/>
              </w:rPr>
              <w:t>microwave=pre_process('microwave',microwave)</w:t>
            </w:r>
          </w:p>
          <w:p w14:paraId="7A9C7081" w14:textId="77777777" w:rsidR="00696BD9" w:rsidRPr="003230B7" w:rsidRDefault="00696BD9" w:rsidP="00696BD9">
            <w:pPr>
              <w:rPr>
                <w:sz w:val="24"/>
                <w:szCs w:val="24"/>
              </w:rPr>
            </w:pPr>
            <w:r w:rsidRPr="003230B7">
              <w:rPr>
                <w:sz w:val="24"/>
                <w:szCs w:val="24"/>
              </w:rPr>
              <w:t>microwave.to_csv('../Data/new_microwave.csv')</w:t>
            </w:r>
          </w:p>
          <w:p w14:paraId="5E94FD1F" w14:textId="77777777" w:rsidR="00696BD9" w:rsidRPr="003230B7" w:rsidRDefault="00696BD9" w:rsidP="00696BD9">
            <w:pPr>
              <w:rPr>
                <w:sz w:val="24"/>
                <w:szCs w:val="24"/>
              </w:rPr>
            </w:pPr>
          </w:p>
          <w:p w14:paraId="14BF7CA2" w14:textId="77777777" w:rsidR="00696BD9" w:rsidRPr="003230B7" w:rsidRDefault="00696BD9" w:rsidP="00696BD9">
            <w:pPr>
              <w:rPr>
                <w:sz w:val="24"/>
                <w:szCs w:val="24"/>
              </w:rPr>
            </w:pPr>
            <w:r w:rsidRPr="003230B7">
              <w:rPr>
                <w:sz w:val="24"/>
                <w:szCs w:val="24"/>
              </w:rPr>
              <w:t>pacifier=pd.read_csv('../Data/pacifier.csv',encoding='utf-8')</w:t>
            </w:r>
          </w:p>
          <w:p w14:paraId="111D1BAF" w14:textId="77777777" w:rsidR="00696BD9" w:rsidRPr="003230B7" w:rsidRDefault="00696BD9" w:rsidP="00696BD9">
            <w:pPr>
              <w:rPr>
                <w:sz w:val="24"/>
                <w:szCs w:val="24"/>
              </w:rPr>
            </w:pPr>
            <w:r w:rsidRPr="003230B7">
              <w:rPr>
                <w:sz w:val="24"/>
                <w:szCs w:val="24"/>
              </w:rPr>
              <w:t>pacifier=pacifier.dropna()</w:t>
            </w:r>
          </w:p>
          <w:p w14:paraId="24BBD155" w14:textId="77777777" w:rsidR="00696BD9" w:rsidRPr="003230B7" w:rsidRDefault="00696BD9" w:rsidP="00696BD9">
            <w:pPr>
              <w:rPr>
                <w:sz w:val="24"/>
                <w:szCs w:val="24"/>
              </w:rPr>
            </w:pPr>
            <w:r w:rsidRPr="003230B7">
              <w:rPr>
                <w:sz w:val="24"/>
                <w:szCs w:val="24"/>
              </w:rPr>
              <w:t>pacifier=pre_process('pacifier',pacifier)</w:t>
            </w:r>
          </w:p>
          <w:p w14:paraId="545A6BAA" w14:textId="77777777" w:rsidR="00696BD9" w:rsidRPr="003230B7" w:rsidRDefault="00696BD9" w:rsidP="00696BD9">
            <w:pPr>
              <w:rPr>
                <w:sz w:val="24"/>
                <w:szCs w:val="24"/>
              </w:rPr>
            </w:pPr>
            <w:r w:rsidRPr="003230B7">
              <w:rPr>
                <w:sz w:val="24"/>
                <w:szCs w:val="24"/>
              </w:rPr>
              <w:t>pacifier.to_csv('../Data/new_pacifier.csv')</w:t>
            </w:r>
          </w:p>
          <w:p w14:paraId="2BE14508" w14:textId="77777777" w:rsidR="00696BD9" w:rsidRPr="003230B7" w:rsidRDefault="00696BD9" w:rsidP="00696BD9">
            <w:pPr>
              <w:rPr>
                <w:sz w:val="24"/>
                <w:szCs w:val="24"/>
              </w:rPr>
            </w:pPr>
          </w:p>
          <w:p w14:paraId="7C220970" w14:textId="77777777" w:rsidR="00696BD9" w:rsidRPr="003230B7" w:rsidRDefault="00696BD9" w:rsidP="00696BD9">
            <w:pPr>
              <w:rPr>
                <w:sz w:val="24"/>
                <w:szCs w:val="24"/>
              </w:rPr>
            </w:pPr>
            <w:r w:rsidRPr="003230B7">
              <w:rPr>
                <w:sz w:val="24"/>
                <w:szCs w:val="24"/>
              </w:rPr>
              <w:t>def get_X_y(prod,data):</w:t>
            </w:r>
          </w:p>
          <w:p w14:paraId="40D0FD1B" w14:textId="77777777" w:rsidR="00696BD9" w:rsidRPr="003230B7" w:rsidRDefault="00696BD9" w:rsidP="00696BD9">
            <w:pPr>
              <w:rPr>
                <w:sz w:val="24"/>
                <w:szCs w:val="24"/>
              </w:rPr>
            </w:pPr>
          </w:p>
          <w:p w14:paraId="2C8AD28C" w14:textId="77777777" w:rsidR="00696BD9" w:rsidRPr="003230B7" w:rsidRDefault="00696BD9" w:rsidP="00696BD9">
            <w:pPr>
              <w:rPr>
                <w:sz w:val="24"/>
                <w:szCs w:val="24"/>
              </w:rPr>
            </w:pPr>
          </w:p>
          <w:p w14:paraId="64BC0140" w14:textId="77777777" w:rsidR="00696BD9" w:rsidRPr="003230B7" w:rsidRDefault="00696BD9" w:rsidP="00696BD9">
            <w:pPr>
              <w:rPr>
                <w:sz w:val="24"/>
                <w:szCs w:val="24"/>
              </w:rPr>
            </w:pPr>
            <w:r w:rsidRPr="003230B7">
              <w:rPr>
                <w:sz w:val="24"/>
                <w:szCs w:val="24"/>
              </w:rPr>
              <w:t xml:space="preserve">    cols_x=['customer_id', 'review_id', 'product_id', 'helpful_votes', 'total_votes', 'vine', 'verified_purchase','review_body', 'review_date', 'year', 'month','rate']</w:t>
            </w:r>
          </w:p>
          <w:p w14:paraId="1B88DD87" w14:textId="77777777" w:rsidR="00696BD9" w:rsidRPr="003230B7" w:rsidRDefault="00696BD9" w:rsidP="00696BD9">
            <w:pPr>
              <w:rPr>
                <w:sz w:val="24"/>
                <w:szCs w:val="24"/>
              </w:rPr>
            </w:pPr>
            <w:r w:rsidRPr="003230B7">
              <w:rPr>
                <w:sz w:val="24"/>
                <w:szCs w:val="24"/>
              </w:rPr>
              <w:t xml:space="preserve">    star=[]</w:t>
            </w:r>
          </w:p>
          <w:p w14:paraId="6CA73F62" w14:textId="77777777" w:rsidR="00696BD9" w:rsidRPr="003230B7" w:rsidRDefault="00696BD9" w:rsidP="00696BD9">
            <w:pPr>
              <w:rPr>
                <w:sz w:val="24"/>
                <w:szCs w:val="24"/>
              </w:rPr>
            </w:pPr>
            <w:r w:rsidRPr="003230B7">
              <w:rPr>
                <w:sz w:val="24"/>
                <w:szCs w:val="24"/>
              </w:rPr>
              <w:t xml:space="preserve">    for i in data['star_rating']:</w:t>
            </w:r>
          </w:p>
          <w:p w14:paraId="67378D68" w14:textId="77777777" w:rsidR="00696BD9" w:rsidRPr="003230B7" w:rsidRDefault="00696BD9" w:rsidP="00696BD9">
            <w:pPr>
              <w:rPr>
                <w:sz w:val="24"/>
                <w:szCs w:val="24"/>
              </w:rPr>
            </w:pPr>
            <w:r w:rsidRPr="003230B7">
              <w:rPr>
                <w:sz w:val="24"/>
                <w:szCs w:val="24"/>
              </w:rPr>
              <w:t xml:space="preserve">        if i&lt;4:</w:t>
            </w:r>
          </w:p>
          <w:p w14:paraId="5938C3E5" w14:textId="77777777" w:rsidR="00696BD9" w:rsidRPr="003230B7" w:rsidRDefault="00696BD9" w:rsidP="00696BD9">
            <w:pPr>
              <w:rPr>
                <w:sz w:val="24"/>
                <w:szCs w:val="24"/>
              </w:rPr>
            </w:pPr>
            <w:r w:rsidRPr="003230B7">
              <w:rPr>
                <w:sz w:val="24"/>
                <w:szCs w:val="24"/>
              </w:rPr>
              <w:t xml:space="preserve">            star.append(0)</w:t>
            </w:r>
          </w:p>
          <w:p w14:paraId="71BFFE5B" w14:textId="77777777" w:rsidR="00696BD9" w:rsidRPr="003230B7" w:rsidRDefault="00696BD9" w:rsidP="00696BD9">
            <w:pPr>
              <w:rPr>
                <w:sz w:val="24"/>
                <w:szCs w:val="24"/>
              </w:rPr>
            </w:pPr>
            <w:r w:rsidRPr="003230B7">
              <w:rPr>
                <w:sz w:val="24"/>
                <w:szCs w:val="24"/>
              </w:rPr>
              <w:t xml:space="preserve">        else:</w:t>
            </w:r>
          </w:p>
          <w:p w14:paraId="6D8DE4EA" w14:textId="77777777" w:rsidR="00696BD9" w:rsidRPr="003230B7" w:rsidRDefault="00696BD9" w:rsidP="00696BD9">
            <w:pPr>
              <w:rPr>
                <w:sz w:val="24"/>
                <w:szCs w:val="24"/>
              </w:rPr>
            </w:pPr>
            <w:r w:rsidRPr="003230B7">
              <w:rPr>
                <w:sz w:val="24"/>
                <w:szCs w:val="24"/>
              </w:rPr>
              <w:t xml:space="preserve">            star.append(1)</w:t>
            </w:r>
          </w:p>
          <w:p w14:paraId="7793C896" w14:textId="77777777" w:rsidR="00696BD9" w:rsidRPr="003230B7" w:rsidRDefault="00696BD9" w:rsidP="00696BD9">
            <w:pPr>
              <w:rPr>
                <w:sz w:val="24"/>
                <w:szCs w:val="24"/>
              </w:rPr>
            </w:pPr>
            <w:r w:rsidRPr="003230B7">
              <w:rPr>
                <w:sz w:val="24"/>
                <w:szCs w:val="24"/>
              </w:rPr>
              <w:t xml:space="preserve">    data['star_rating']=star</w:t>
            </w:r>
          </w:p>
          <w:p w14:paraId="7B830BC3" w14:textId="77777777" w:rsidR="00696BD9" w:rsidRPr="003230B7" w:rsidRDefault="00696BD9" w:rsidP="00696BD9">
            <w:pPr>
              <w:rPr>
                <w:sz w:val="24"/>
                <w:szCs w:val="24"/>
              </w:rPr>
            </w:pPr>
            <w:r w:rsidRPr="003230B7">
              <w:rPr>
                <w:sz w:val="24"/>
                <w:szCs w:val="24"/>
              </w:rPr>
              <w:lastRenderedPageBreak/>
              <w:t xml:space="preserve">    X=data[cols_x]</w:t>
            </w:r>
          </w:p>
          <w:p w14:paraId="6D673FFB" w14:textId="77777777" w:rsidR="00696BD9" w:rsidRPr="003230B7" w:rsidRDefault="00696BD9" w:rsidP="00696BD9">
            <w:pPr>
              <w:rPr>
                <w:sz w:val="24"/>
                <w:szCs w:val="24"/>
              </w:rPr>
            </w:pPr>
            <w:r w:rsidRPr="003230B7">
              <w:rPr>
                <w:sz w:val="24"/>
                <w:szCs w:val="24"/>
              </w:rPr>
              <w:t xml:space="preserve">    X[cat_cols]=X[cat_cols].astype('category')</w:t>
            </w:r>
          </w:p>
          <w:p w14:paraId="2D0E8209" w14:textId="77777777" w:rsidR="00696BD9" w:rsidRPr="003230B7" w:rsidRDefault="00696BD9" w:rsidP="00696BD9">
            <w:pPr>
              <w:rPr>
                <w:sz w:val="24"/>
                <w:szCs w:val="24"/>
              </w:rPr>
            </w:pPr>
            <w:r w:rsidRPr="003230B7">
              <w:rPr>
                <w:sz w:val="24"/>
                <w:szCs w:val="24"/>
              </w:rPr>
              <w:t xml:space="preserve">    # X['customer_id']=X['customer_id'].astype('category')</w:t>
            </w:r>
          </w:p>
          <w:p w14:paraId="209F64DE" w14:textId="77777777" w:rsidR="00696BD9" w:rsidRPr="003230B7" w:rsidRDefault="00696BD9" w:rsidP="00696BD9">
            <w:pPr>
              <w:rPr>
                <w:sz w:val="24"/>
                <w:szCs w:val="24"/>
              </w:rPr>
            </w:pPr>
            <w:r w:rsidRPr="003230B7">
              <w:rPr>
                <w:sz w:val="24"/>
                <w:szCs w:val="24"/>
              </w:rPr>
              <w:t xml:space="preserve">    y=data['star_rating']</w:t>
            </w:r>
          </w:p>
          <w:p w14:paraId="1DED6B12" w14:textId="77777777" w:rsidR="00696BD9" w:rsidRPr="003230B7" w:rsidRDefault="00696BD9" w:rsidP="00696BD9">
            <w:pPr>
              <w:rPr>
                <w:sz w:val="24"/>
                <w:szCs w:val="24"/>
              </w:rPr>
            </w:pPr>
          </w:p>
          <w:p w14:paraId="383163E3" w14:textId="77777777" w:rsidR="00696BD9" w:rsidRPr="003230B7" w:rsidRDefault="00696BD9" w:rsidP="00696BD9">
            <w:pPr>
              <w:rPr>
                <w:sz w:val="24"/>
                <w:szCs w:val="24"/>
              </w:rPr>
            </w:pPr>
            <w:r w:rsidRPr="003230B7">
              <w:rPr>
                <w:sz w:val="24"/>
                <w:szCs w:val="24"/>
              </w:rPr>
              <w:t xml:space="preserve">    # min_max_scaler = MinMaxScaler ()</w:t>
            </w:r>
          </w:p>
          <w:p w14:paraId="59D1C6D7" w14:textId="77777777" w:rsidR="00696BD9" w:rsidRPr="003230B7" w:rsidRDefault="00696BD9" w:rsidP="00696BD9">
            <w:pPr>
              <w:rPr>
                <w:sz w:val="24"/>
                <w:szCs w:val="24"/>
              </w:rPr>
            </w:pPr>
            <w:r w:rsidRPr="003230B7">
              <w:rPr>
                <w:sz w:val="24"/>
                <w:szCs w:val="24"/>
              </w:rPr>
              <w:t xml:space="preserve">    # X= min_max_scaler.fit_transform (X)</w:t>
            </w:r>
          </w:p>
          <w:p w14:paraId="5FC61BF7" w14:textId="77777777" w:rsidR="00696BD9" w:rsidRPr="003230B7" w:rsidRDefault="00696BD9" w:rsidP="00696BD9">
            <w:pPr>
              <w:rPr>
                <w:sz w:val="24"/>
                <w:szCs w:val="24"/>
              </w:rPr>
            </w:pPr>
            <w:r w:rsidRPr="003230B7">
              <w:rPr>
                <w:sz w:val="24"/>
                <w:szCs w:val="24"/>
              </w:rPr>
              <w:t xml:space="preserve">    # da=pd.DataFrame(X,columns=cols_x)</w:t>
            </w:r>
          </w:p>
          <w:p w14:paraId="4E2BC838" w14:textId="77777777" w:rsidR="00696BD9" w:rsidRPr="003230B7" w:rsidRDefault="00696BD9" w:rsidP="00696BD9">
            <w:pPr>
              <w:rPr>
                <w:sz w:val="24"/>
                <w:szCs w:val="24"/>
              </w:rPr>
            </w:pPr>
            <w:r w:rsidRPr="003230B7">
              <w:rPr>
                <w:sz w:val="24"/>
                <w:szCs w:val="24"/>
              </w:rPr>
              <w:t xml:space="preserve">    return X,y</w:t>
            </w:r>
          </w:p>
          <w:p w14:paraId="00ACDEFE" w14:textId="77777777" w:rsidR="00696BD9" w:rsidRPr="003230B7" w:rsidRDefault="00696BD9" w:rsidP="00696BD9">
            <w:pPr>
              <w:rPr>
                <w:sz w:val="24"/>
                <w:szCs w:val="24"/>
              </w:rPr>
            </w:pPr>
            <w:r w:rsidRPr="003230B7">
              <w:rPr>
                <w:sz w:val="24"/>
                <w:szCs w:val="24"/>
              </w:rPr>
              <w:t>def gen_rate(data):</w:t>
            </w:r>
          </w:p>
          <w:p w14:paraId="02F3772A" w14:textId="77777777" w:rsidR="00696BD9" w:rsidRPr="003230B7" w:rsidRDefault="00696BD9" w:rsidP="00696BD9">
            <w:pPr>
              <w:rPr>
                <w:sz w:val="24"/>
                <w:szCs w:val="24"/>
              </w:rPr>
            </w:pPr>
            <w:r w:rsidRPr="003230B7">
              <w:rPr>
                <w:sz w:val="24"/>
                <w:szCs w:val="24"/>
              </w:rPr>
              <w:t xml:space="preserve">    tmp = data.groupby ('product_id').count ()['customer_id']</w:t>
            </w:r>
          </w:p>
          <w:p w14:paraId="512F4546" w14:textId="77777777" w:rsidR="00696BD9" w:rsidRPr="003230B7" w:rsidRDefault="00696BD9" w:rsidP="00696BD9">
            <w:pPr>
              <w:rPr>
                <w:sz w:val="24"/>
                <w:szCs w:val="24"/>
              </w:rPr>
            </w:pPr>
            <w:r w:rsidRPr="003230B7">
              <w:rPr>
                <w:sz w:val="24"/>
                <w:szCs w:val="24"/>
              </w:rPr>
              <w:t xml:space="preserve">    sums = {}</w:t>
            </w:r>
          </w:p>
          <w:p w14:paraId="1D816A8E" w14:textId="77777777" w:rsidR="00696BD9" w:rsidRPr="003230B7" w:rsidRDefault="00696BD9" w:rsidP="00696BD9">
            <w:pPr>
              <w:rPr>
                <w:sz w:val="24"/>
                <w:szCs w:val="24"/>
              </w:rPr>
            </w:pPr>
            <w:r w:rsidRPr="003230B7">
              <w:rPr>
                <w:sz w:val="24"/>
                <w:szCs w:val="24"/>
              </w:rPr>
              <w:t xml:space="preserve">    for i in tmp.index.values:</w:t>
            </w:r>
          </w:p>
          <w:p w14:paraId="08E185D5" w14:textId="77777777" w:rsidR="00696BD9" w:rsidRPr="003230B7" w:rsidRDefault="00696BD9" w:rsidP="00696BD9">
            <w:pPr>
              <w:rPr>
                <w:sz w:val="24"/>
                <w:szCs w:val="24"/>
              </w:rPr>
            </w:pPr>
            <w:r w:rsidRPr="003230B7">
              <w:rPr>
                <w:sz w:val="24"/>
                <w:szCs w:val="24"/>
              </w:rPr>
              <w:t xml:space="preserve">        sums[i] = tmp[i]</w:t>
            </w:r>
          </w:p>
          <w:p w14:paraId="4ED7F15A" w14:textId="77777777" w:rsidR="00696BD9" w:rsidRPr="003230B7" w:rsidRDefault="00696BD9" w:rsidP="00696BD9">
            <w:pPr>
              <w:rPr>
                <w:sz w:val="24"/>
                <w:szCs w:val="24"/>
              </w:rPr>
            </w:pPr>
            <w:r w:rsidRPr="003230B7">
              <w:rPr>
                <w:sz w:val="24"/>
                <w:szCs w:val="24"/>
              </w:rPr>
              <w:t xml:space="preserve">    rate = {}</w:t>
            </w:r>
          </w:p>
          <w:p w14:paraId="4D52F3A5" w14:textId="77777777" w:rsidR="00696BD9" w:rsidRPr="003230B7" w:rsidRDefault="00696BD9" w:rsidP="00696BD9">
            <w:pPr>
              <w:rPr>
                <w:sz w:val="24"/>
                <w:szCs w:val="24"/>
              </w:rPr>
            </w:pPr>
            <w:r w:rsidRPr="003230B7">
              <w:rPr>
                <w:sz w:val="24"/>
                <w:szCs w:val="24"/>
              </w:rPr>
              <w:t xml:space="preserve">    for i in sums:</w:t>
            </w:r>
          </w:p>
          <w:p w14:paraId="0259D4A4" w14:textId="77777777" w:rsidR="00696BD9" w:rsidRPr="003230B7" w:rsidRDefault="00696BD9" w:rsidP="00696BD9">
            <w:pPr>
              <w:rPr>
                <w:sz w:val="24"/>
                <w:szCs w:val="24"/>
              </w:rPr>
            </w:pPr>
            <w:r w:rsidRPr="003230B7">
              <w:rPr>
                <w:sz w:val="24"/>
                <w:szCs w:val="24"/>
              </w:rPr>
              <w:t xml:space="preserve">        cnt = data[(data['product_id'] == i) &amp; (data['star_rating'] &lt; 4)].count ()[0]</w:t>
            </w:r>
          </w:p>
          <w:p w14:paraId="4B3F46EF" w14:textId="77777777" w:rsidR="00696BD9" w:rsidRPr="003230B7" w:rsidRDefault="00696BD9" w:rsidP="00696BD9">
            <w:pPr>
              <w:rPr>
                <w:sz w:val="24"/>
                <w:szCs w:val="24"/>
              </w:rPr>
            </w:pPr>
            <w:r w:rsidRPr="003230B7">
              <w:rPr>
                <w:sz w:val="24"/>
                <w:szCs w:val="24"/>
              </w:rPr>
              <w:t xml:space="preserve">        rate[i] = cnt / sums[i]</w:t>
            </w:r>
          </w:p>
          <w:p w14:paraId="559110DF" w14:textId="77777777" w:rsidR="00696BD9" w:rsidRPr="003230B7" w:rsidRDefault="00696BD9" w:rsidP="00696BD9">
            <w:pPr>
              <w:rPr>
                <w:sz w:val="24"/>
                <w:szCs w:val="24"/>
              </w:rPr>
            </w:pPr>
            <w:r w:rsidRPr="003230B7">
              <w:rPr>
                <w:sz w:val="24"/>
                <w:szCs w:val="24"/>
              </w:rPr>
              <w:t xml:space="preserve">    rates = []</w:t>
            </w:r>
          </w:p>
          <w:p w14:paraId="394127E2" w14:textId="77777777" w:rsidR="00696BD9" w:rsidRPr="003230B7" w:rsidRDefault="00696BD9" w:rsidP="00696BD9">
            <w:pPr>
              <w:rPr>
                <w:sz w:val="24"/>
                <w:szCs w:val="24"/>
              </w:rPr>
            </w:pPr>
            <w:r w:rsidRPr="003230B7">
              <w:rPr>
                <w:sz w:val="24"/>
                <w:szCs w:val="24"/>
              </w:rPr>
              <w:t xml:space="preserve">    for i in data['product_id'].values:</w:t>
            </w:r>
          </w:p>
          <w:p w14:paraId="13A3E005" w14:textId="77777777" w:rsidR="00696BD9" w:rsidRPr="003230B7" w:rsidRDefault="00696BD9" w:rsidP="00696BD9">
            <w:pPr>
              <w:rPr>
                <w:sz w:val="24"/>
                <w:szCs w:val="24"/>
              </w:rPr>
            </w:pPr>
            <w:r w:rsidRPr="003230B7">
              <w:rPr>
                <w:sz w:val="24"/>
                <w:szCs w:val="24"/>
              </w:rPr>
              <w:t xml:space="preserve">        rates.append (rate[i])</w:t>
            </w:r>
          </w:p>
          <w:p w14:paraId="10D5EE45" w14:textId="77777777" w:rsidR="00696BD9" w:rsidRPr="003230B7" w:rsidRDefault="00696BD9" w:rsidP="00696BD9">
            <w:pPr>
              <w:rPr>
                <w:sz w:val="24"/>
                <w:szCs w:val="24"/>
              </w:rPr>
            </w:pPr>
            <w:r w:rsidRPr="003230B7">
              <w:rPr>
                <w:sz w:val="24"/>
                <w:szCs w:val="24"/>
              </w:rPr>
              <w:t xml:space="preserve">    data['rate'] = rates</w:t>
            </w:r>
          </w:p>
          <w:p w14:paraId="7A22875B" w14:textId="77777777" w:rsidR="00696BD9" w:rsidRPr="003230B7" w:rsidRDefault="00696BD9" w:rsidP="00696BD9">
            <w:pPr>
              <w:rPr>
                <w:sz w:val="24"/>
                <w:szCs w:val="24"/>
              </w:rPr>
            </w:pPr>
            <w:r w:rsidRPr="003230B7">
              <w:rPr>
                <w:sz w:val="24"/>
                <w:szCs w:val="24"/>
              </w:rPr>
              <w:t xml:space="preserve">    return data</w:t>
            </w:r>
          </w:p>
          <w:p w14:paraId="19AFBA67" w14:textId="77777777" w:rsidR="00696BD9" w:rsidRPr="003230B7" w:rsidRDefault="00696BD9" w:rsidP="00696BD9">
            <w:pPr>
              <w:rPr>
                <w:sz w:val="24"/>
                <w:szCs w:val="24"/>
              </w:rPr>
            </w:pPr>
            <w:r w:rsidRPr="003230B7">
              <w:rPr>
                <w:sz w:val="24"/>
                <w:szCs w:val="24"/>
              </w:rPr>
              <w:t>hair_dryer=pd.read_csv('../Data/new_hair_dryer.csv',encoding='utf-8',index_col=0)</w:t>
            </w:r>
          </w:p>
          <w:p w14:paraId="058EBD24" w14:textId="77777777" w:rsidR="00696BD9" w:rsidRPr="003230B7" w:rsidRDefault="00696BD9" w:rsidP="00696BD9">
            <w:pPr>
              <w:rPr>
                <w:sz w:val="24"/>
                <w:szCs w:val="24"/>
              </w:rPr>
            </w:pPr>
            <w:r w:rsidRPr="003230B7">
              <w:rPr>
                <w:sz w:val="24"/>
                <w:szCs w:val="24"/>
              </w:rPr>
              <w:t>microwave=pd.read_csv('../Data/new_microwave.csv',encoding='utf-8',index_col=0)</w:t>
            </w:r>
          </w:p>
          <w:p w14:paraId="4FFAB8A3" w14:textId="77777777" w:rsidR="00696BD9" w:rsidRPr="003230B7" w:rsidRDefault="00696BD9" w:rsidP="00696BD9">
            <w:pPr>
              <w:rPr>
                <w:sz w:val="24"/>
                <w:szCs w:val="24"/>
              </w:rPr>
            </w:pPr>
            <w:r w:rsidRPr="003230B7">
              <w:rPr>
                <w:sz w:val="24"/>
                <w:szCs w:val="24"/>
              </w:rPr>
              <w:t>pacifier=pd.read_csv('../Data/new_pacifier.csv',encoding='utf-8',index_col=0)</w:t>
            </w:r>
          </w:p>
          <w:p w14:paraId="608A25A5" w14:textId="77777777" w:rsidR="00696BD9" w:rsidRPr="003230B7" w:rsidRDefault="00696BD9" w:rsidP="00696BD9">
            <w:pPr>
              <w:rPr>
                <w:sz w:val="24"/>
                <w:szCs w:val="24"/>
              </w:rPr>
            </w:pPr>
            <w:r w:rsidRPr="003230B7">
              <w:rPr>
                <w:sz w:val="24"/>
                <w:szCs w:val="24"/>
              </w:rPr>
              <w:t>hair_dryer=gen_rate(hair_dryer)</w:t>
            </w:r>
          </w:p>
          <w:p w14:paraId="2ED32261" w14:textId="77777777" w:rsidR="00696BD9" w:rsidRPr="003230B7" w:rsidRDefault="00696BD9" w:rsidP="00696BD9">
            <w:pPr>
              <w:rPr>
                <w:sz w:val="24"/>
                <w:szCs w:val="24"/>
              </w:rPr>
            </w:pPr>
            <w:r w:rsidRPr="003230B7">
              <w:rPr>
                <w:sz w:val="24"/>
                <w:szCs w:val="24"/>
              </w:rPr>
              <w:t>microwave=gen_rate(microwave)</w:t>
            </w:r>
          </w:p>
          <w:p w14:paraId="74DAAB3E" w14:textId="77777777" w:rsidR="00696BD9" w:rsidRPr="003230B7" w:rsidRDefault="00696BD9" w:rsidP="00696BD9">
            <w:pPr>
              <w:rPr>
                <w:sz w:val="24"/>
                <w:szCs w:val="24"/>
              </w:rPr>
            </w:pPr>
            <w:r w:rsidRPr="003230B7">
              <w:rPr>
                <w:sz w:val="24"/>
                <w:szCs w:val="24"/>
              </w:rPr>
              <w:t>pacifier=gen_rate(pacifier)</w:t>
            </w:r>
          </w:p>
          <w:p w14:paraId="03E858B9" w14:textId="77777777" w:rsidR="00696BD9" w:rsidRPr="003230B7" w:rsidRDefault="00696BD9" w:rsidP="00696BD9">
            <w:pPr>
              <w:rPr>
                <w:sz w:val="24"/>
                <w:szCs w:val="24"/>
              </w:rPr>
            </w:pPr>
            <w:r w:rsidRPr="003230B7">
              <w:rPr>
                <w:sz w:val="24"/>
                <w:szCs w:val="24"/>
              </w:rPr>
              <w:t>def model1():</w:t>
            </w:r>
          </w:p>
          <w:p w14:paraId="03A0539A" w14:textId="77777777" w:rsidR="00696BD9" w:rsidRPr="003230B7" w:rsidRDefault="00696BD9" w:rsidP="00696BD9">
            <w:pPr>
              <w:rPr>
                <w:sz w:val="24"/>
                <w:szCs w:val="24"/>
              </w:rPr>
            </w:pPr>
            <w:r w:rsidRPr="003230B7">
              <w:rPr>
                <w:sz w:val="24"/>
                <w:szCs w:val="24"/>
              </w:rPr>
              <w:t xml:space="preserve">    X,y=get_X_y('hair_dryer',hair_dryer)</w:t>
            </w:r>
          </w:p>
          <w:p w14:paraId="38B3FCBC" w14:textId="77777777" w:rsidR="00696BD9" w:rsidRPr="003230B7" w:rsidRDefault="00696BD9" w:rsidP="00696BD9">
            <w:pPr>
              <w:rPr>
                <w:sz w:val="24"/>
                <w:szCs w:val="24"/>
              </w:rPr>
            </w:pPr>
            <w:r w:rsidRPr="003230B7">
              <w:rPr>
                <w:sz w:val="24"/>
                <w:szCs w:val="24"/>
              </w:rPr>
              <w:t xml:space="preserve">    print(len(y))</w:t>
            </w:r>
          </w:p>
          <w:p w14:paraId="6BF37E34" w14:textId="77777777" w:rsidR="00696BD9" w:rsidRPr="003230B7" w:rsidRDefault="00696BD9" w:rsidP="00696BD9">
            <w:pPr>
              <w:rPr>
                <w:sz w:val="24"/>
                <w:szCs w:val="24"/>
              </w:rPr>
            </w:pPr>
            <w:r w:rsidRPr="003230B7">
              <w:rPr>
                <w:sz w:val="24"/>
                <w:szCs w:val="24"/>
              </w:rPr>
              <w:t xml:space="preserve">    X_train, X_test, y_train, y_test = train_test_split(X,y, test_size=0.2, random_state=0,shuffle=True)</w:t>
            </w:r>
          </w:p>
          <w:p w14:paraId="773D7CC9" w14:textId="77777777" w:rsidR="00696BD9" w:rsidRPr="003230B7" w:rsidRDefault="00696BD9" w:rsidP="00696BD9">
            <w:pPr>
              <w:rPr>
                <w:sz w:val="24"/>
                <w:szCs w:val="24"/>
              </w:rPr>
            </w:pPr>
            <w:r w:rsidRPr="003230B7">
              <w:rPr>
                <w:sz w:val="24"/>
                <w:szCs w:val="24"/>
              </w:rPr>
              <w:t xml:space="preserve">    print("Train data length:", len(X_train))</w:t>
            </w:r>
          </w:p>
          <w:p w14:paraId="0CE91A71" w14:textId="77777777" w:rsidR="00696BD9" w:rsidRPr="003230B7" w:rsidRDefault="00696BD9" w:rsidP="00696BD9">
            <w:pPr>
              <w:rPr>
                <w:sz w:val="24"/>
                <w:szCs w:val="24"/>
              </w:rPr>
            </w:pPr>
            <w:r w:rsidRPr="003230B7">
              <w:rPr>
                <w:sz w:val="24"/>
                <w:szCs w:val="24"/>
              </w:rPr>
              <w:t xml:space="preserve">    print("Test data length:", len(X_test))</w:t>
            </w:r>
          </w:p>
          <w:p w14:paraId="65A8186C" w14:textId="77777777" w:rsidR="00696BD9" w:rsidRPr="003230B7" w:rsidRDefault="00696BD9" w:rsidP="00696BD9">
            <w:pPr>
              <w:rPr>
                <w:sz w:val="24"/>
                <w:szCs w:val="24"/>
              </w:rPr>
            </w:pPr>
            <w:r w:rsidRPr="003230B7">
              <w:rPr>
                <w:rFonts w:hint="eastAsia"/>
                <w:sz w:val="24"/>
                <w:szCs w:val="24"/>
              </w:rPr>
              <w:t xml:space="preserve">    print('        !')</w:t>
            </w:r>
          </w:p>
          <w:p w14:paraId="7CBDC9FD" w14:textId="77777777" w:rsidR="00696BD9" w:rsidRPr="003230B7" w:rsidRDefault="00696BD9" w:rsidP="00696BD9">
            <w:pPr>
              <w:rPr>
                <w:sz w:val="24"/>
                <w:szCs w:val="24"/>
              </w:rPr>
            </w:pPr>
          </w:p>
          <w:p w14:paraId="17FAD830" w14:textId="77777777" w:rsidR="00696BD9" w:rsidRPr="003230B7" w:rsidRDefault="00696BD9" w:rsidP="00696BD9">
            <w:pPr>
              <w:rPr>
                <w:sz w:val="24"/>
                <w:szCs w:val="24"/>
              </w:rPr>
            </w:pPr>
            <w:r w:rsidRPr="003230B7">
              <w:rPr>
                <w:rFonts w:hint="eastAsia"/>
                <w:sz w:val="24"/>
                <w:szCs w:val="24"/>
              </w:rPr>
              <w:t xml:space="preserve">    #      cv and train</w:t>
            </w:r>
          </w:p>
          <w:p w14:paraId="0D4464DC" w14:textId="77777777" w:rsidR="00696BD9" w:rsidRPr="003230B7" w:rsidRDefault="00696BD9" w:rsidP="00696BD9">
            <w:pPr>
              <w:rPr>
                <w:sz w:val="24"/>
                <w:szCs w:val="24"/>
              </w:rPr>
            </w:pPr>
            <w:r w:rsidRPr="003230B7">
              <w:rPr>
                <w:sz w:val="24"/>
                <w:szCs w:val="24"/>
              </w:rPr>
              <w:t xml:space="preserve">    gbm = lgb.sklearn.LGBMClassifier(boosting_type='gbdt', num_leaves=64, max_depth=-1, learning_rate=0.09, n_estimators=10, max_bin=255, subsample_for_bin=200000, objective=None, min_split_gain=0.0, min_child_weight=0.001, min_child_samples=20, subsample=1.0, subsample_freq=1, colsample_bytree=1.0, reg_alpha=0.0, reg_lambda=0.0, random_state=None, </w:t>
            </w:r>
            <w:r w:rsidRPr="003230B7">
              <w:rPr>
                <w:sz w:val="24"/>
                <w:szCs w:val="24"/>
              </w:rPr>
              <w:lastRenderedPageBreak/>
              <w:t>n_jobs=-1, silent=True)</w:t>
            </w:r>
          </w:p>
          <w:p w14:paraId="13DE00F9" w14:textId="77777777" w:rsidR="00696BD9" w:rsidRPr="003230B7" w:rsidRDefault="00696BD9" w:rsidP="00696BD9">
            <w:pPr>
              <w:rPr>
                <w:sz w:val="24"/>
                <w:szCs w:val="24"/>
              </w:rPr>
            </w:pPr>
            <w:r w:rsidRPr="003230B7">
              <w:rPr>
                <w:sz w:val="24"/>
                <w:szCs w:val="24"/>
              </w:rPr>
              <w:t xml:space="preserve">    gbm.fit(X_train,y_train,sample_weight=None, init_score=None,</w:t>
            </w:r>
          </w:p>
          <w:p w14:paraId="46D81B03" w14:textId="77777777" w:rsidR="00696BD9" w:rsidRPr="003230B7" w:rsidRDefault="00696BD9" w:rsidP="00696BD9">
            <w:pPr>
              <w:rPr>
                <w:sz w:val="24"/>
                <w:szCs w:val="24"/>
              </w:rPr>
            </w:pPr>
            <w:r w:rsidRPr="003230B7">
              <w:rPr>
                <w:sz w:val="24"/>
                <w:szCs w:val="24"/>
              </w:rPr>
              <w:t xml:space="preserve">                eval_set=None, eval_names=None, eval_sample_weight=None,</w:t>
            </w:r>
          </w:p>
          <w:p w14:paraId="6B9111A9"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75F7CDA" w14:textId="77777777" w:rsidR="00696BD9" w:rsidRPr="003230B7" w:rsidRDefault="00696BD9" w:rsidP="00696BD9">
            <w:pPr>
              <w:rPr>
                <w:sz w:val="24"/>
                <w:szCs w:val="24"/>
              </w:rPr>
            </w:pPr>
            <w:r w:rsidRPr="003230B7">
              <w:rPr>
                <w:sz w:val="24"/>
                <w:szCs w:val="24"/>
              </w:rPr>
              <w:t xml:space="preserve">                early_stopping_rounds=None, verbose=True,</w:t>
            </w:r>
          </w:p>
          <w:p w14:paraId="654585CB"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372AAB57" w14:textId="77777777" w:rsidR="00696BD9" w:rsidRPr="003230B7" w:rsidRDefault="00696BD9" w:rsidP="00696BD9">
            <w:pPr>
              <w:rPr>
                <w:sz w:val="24"/>
                <w:szCs w:val="24"/>
              </w:rPr>
            </w:pPr>
            <w:r w:rsidRPr="003230B7">
              <w:rPr>
                <w:sz w:val="24"/>
                <w:szCs w:val="24"/>
              </w:rPr>
              <w:t xml:space="preserve">    print ('Start predicting...')</w:t>
            </w:r>
          </w:p>
          <w:p w14:paraId="7AFC0656" w14:textId="77777777" w:rsidR="00696BD9" w:rsidRPr="003230B7" w:rsidRDefault="00696BD9" w:rsidP="00696BD9">
            <w:pPr>
              <w:rPr>
                <w:sz w:val="24"/>
                <w:szCs w:val="24"/>
              </w:rPr>
            </w:pPr>
            <w:r w:rsidRPr="003230B7">
              <w:rPr>
                <w:rFonts w:hint="eastAsia"/>
                <w:sz w:val="24"/>
                <w:szCs w:val="24"/>
              </w:rPr>
              <w:t xml:space="preserve">    #           </w:t>
            </w:r>
          </w:p>
          <w:p w14:paraId="318C1A5D" w14:textId="77777777" w:rsidR="00696BD9" w:rsidRPr="003230B7" w:rsidRDefault="00696BD9" w:rsidP="00696BD9">
            <w:pPr>
              <w:rPr>
                <w:sz w:val="24"/>
                <w:szCs w:val="24"/>
              </w:rPr>
            </w:pPr>
            <w:r w:rsidRPr="003230B7">
              <w:rPr>
                <w:sz w:val="24"/>
                <w:szCs w:val="24"/>
              </w:rPr>
              <w:t xml:space="preserve">    y_pred = gbm.predict (X_test)</w:t>
            </w:r>
          </w:p>
          <w:p w14:paraId="66DC24D8"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267E621D" w14:textId="77777777" w:rsidR="00696BD9" w:rsidRPr="003230B7" w:rsidRDefault="00696BD9" w:rsidP="00696BD9">
            <w:pPr>
              <w:rPr>
                <w:sz w:val="24"/>
                <w:szCs w:val="24"/>
              </w:rPr>
            </w:pPr>
            <w:r w:rsidRPr="003230B7">
              <w:rPr>
                <w:sz w:val="24"/>
                <w:szCs w:val="24"/>
              </w:rPr>
              <w:t xml:space="preserve">    print('importance:',list(zip(X_train.columns.values,gbm.feature_importances_)))</w:t>
            </w:r>
          </w:p>
          <w:p w14:paraId="5986BEBC" w14:textId="77777777" w:rsidR="00696BD9" w:rsidRPr="003230B7" w:rsidRDefault="00696BD9" w:rsidP="00696BD9">
            <w:pPr>
              <w:rPr>
                <w:sz w:val="24"/>
                <w:szCs w:val="24"/>
              </w:rPr>
            </w:pPr>
            <w:r w:rsidRPr="003230B7">
              <w:rPr>
                <w:sz w:val="24"/>
                <w:szCs w:val="24"/>
              </w:rPr>
              <w:t xml:space="preserve">    precision=precision_score(y_test, y_pred)</w:t>
            </w:r>
          </w:p>
          <w:p w14:paraId="21502816" w14:textId="77777777" w:rsidR="00696BD9" w:rsidRPr="003230B7" w:rsidRDefault="00696BD9" w:rsidP="00696BD9">
            <w:pPr>
              <w:rPr>
                <w:sz w:val="24"/>
                <w:szCs w:val="24"/>
              </w:rPr>
            </w:pPr>
            <w:r w:rsidRPr="003230B7">
              <w:rPr>
                <w:sz w:val="24"/>
                <w:szCs w:val="24"/>
              </w:rPr>
              <w:t xml:space="preserve">    recall=recall_score(y_test, y_pred)</w:t>
            </w:r>
          </w:p>
          <w:p w14:paraId="1B1E9C27" w14:textId="77777777" w:rsidR="00696BD9" w:rsidRPr="003230B7" w:rsidRDefault="00696BD9" w:rsidP="00696BD9">
            <w:pPr>
              <w:rPr>
                <w:sz w:val="24"/>
                <w:szCs w:val="24"/>
              </w:rPr>
            </w:pPr>
            <w:r w:rsidRPr="003230B7">
              <w:rPr>
                <w:sz w:val="24"/>
                <w:szCs w:val="24"/>
              </w:rPr>
              <w:t xml:space="preserve">    print(list(zip(y_test.values,y_pred)))</w:t>
            </w:r>
          </w:p>
          <w:p w14:paraId="00593493" w14:textId="77777777" w:rsidR="00696BD9" w:rsidRPr="003230B7" w:rsidRDefault="00696BD9" w:rsidP="00696BD9">
            <w:pPr>
              <w:rPr>
                <w:sz w:val="24"/>
                <w:szCs w:val="24"/>
              </w:rPr>
            </w:pPr>
            <w:r w:rsidRPr="003230B7">
              <w:rPr>
                <w:rFonts w:hint="eastAsia"/>
                <w:sz w:val="24"/>
                <w:szCs w:val="24"/>
              </w:rPr>
              <w:t xml:space="preserve">    print ('        ', precision)</w:t>
            </w:r>
          </w:p>
          <w:p w14:paraId="7942ABEA" w14:textId="77777777" w:rsidR="00696BD9" w:rsidRPr="003230B7" w:rsidRDefault="00696BD9" w:rsidP="00696BD9">
            <w:pPr>
              <w:rPr>
                <w:sz w:val="24"/>
                <w:szCs w:val="24"/>
              </w:rPr>
            </w:pPr>
            <w:r w:rsidRPr="003230B7">
              <w:rPr>
                <w:rFonts w:hint="eastAsia"/>
                <w:sz w:val="24"/>
                <w:szCs w:val="24"/>
              </w:rPr>
              <w:t xml:space="preserve">    print ('        ', recall)</w:t>
            </w:r>
          </w:p>
          <w:p w14:paraId="0DCA18EA"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1D2A6FE6"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00138873" w14:textId="77777777" w:rsidR="00696BD9" w:rsidRPr="003230B7" w:rsidRDefault="00696BD9" w:rsidP="00696BD9">
            <w:pPr>
              <w:rPr>
                <w:sz w:val="24"/>
                <w:szCs w:val="24"/>
              </w:rPr>
            </w:pPr>
            <w:r w:rsidRPr="003230B7">
              <w:rPr>
                <w:sz w:val="24"/>
                <w:szCs w:val="24"/>
              </w:rPr>
              <w:t>def model2():</w:t>
            </w:r>
          </w:p>
          <w:p w14:paraId="0866589B" w14:textId="77777777" w:rsidR="00696BD9" w:rsidRPr="003230B7" w:rsidRDefault="00696BD9" w:rsidP="00696BD9">
            <w:pPr>
              <w:rPr>
                <w:sz w:val="24"/>
                <w:szCs w:val="24"/>
              </w:rPr>
            </w:pPr>
            <w:r w:rsidRPr="003230B7">
              <w:rPr>
                <w:sz w:val="24"/>
                <w:szCs w:val="24"/>
              </w:rPr>
              <w:t xml:space="preserve">    X, y = get_X_y ('microwave',microwave)</w:t>
            </w:r>
          </w:p>
          <w:p w14:paraId="5961E7F5" w14:textId="77777777" w:rsidR="00696BD9" w:rsidRPr="003230B7" w:rsidRDefault="00696BD9" w:rsidP="00696BD9">
            <w:pPr>
              <w:rPr>
                <w:sz w:val="24"/>
                <w:szCs w:val="24"/>
              </w:rPr>
            </w:pPr>
            <w:r w:rsidRPr="003230B7">
              <w:rPr>
                <w:sz w:val="24"/>
                <w:szCs w:val="24"/>
              </w:rPr>
              <w:t xml:space="preserve">    print (len (y))</w:t>
            </w:r>
          </w:p>
          <w:p w14:paraId="1C0C8B99"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28543BEF" w14:textId="77777777" w:rsidR="00696BD9" w:rsidRPr="003230B7" w:rsidRDefault="00696BD9" w:rsidP="00696BD9">
            <w:pPr>
              <w:rPr>
                <w:sz w:val="24"/>
                <w:szCs w:val="24"/>
              </w:rPr>
            </w:pPr>
            <w:r w:rsidRPr="003230B7">
              <w:rPr>
                <w:sz w:val="24"/>
                <w:szCs w:val="24"/>
              </w:rPr>
              <w:t xml:space="preserve">    print ("Train data length:", len (X_train))</w:t>
            </w:r>
          </w:p>
          <w:p w14:paraId="428C0103" w14:textId="77777777" w:rsidR="00696BD9" w:rsidRPr="003230B7" w:rsidRDefault="00696BD9" w:rsidP="00696BD9">
            <w:pPr>
              <w:rPr>
                <w:sz w:val="24"/>
                <w:szCs w:val="24"/>
              </w:rPr>
            </w:pPr>
            <w:r w:rsidRPr="003230B7">
              <w:rPr>
                <w:sz w:val="24"/>
                <w:szCs w:val="24"/>
              </w:rPr>
              <w:t xml:space="preserve">    print ("Test data length:", len (X_test))</w:t>
            </w:r>
          </w:p>
          <w:p w14:paraId="100FAAFB" w14:textId="77777777" w:rsidR="00696BD9" w:rsidRPr="003230B7" w:rsidRDefault="00696BD9" w:rsidP="00696BD9">
            <w:pPr>
              <w:rPr>
                <w:sz w:val="24"/>
                <w:szCs w:val="24"/>
              </w:rPr>
            </w:pPr>
            <w:r w:rsidRPr="003230B7">
              <w:rPr>
                <w:rFonts w:hint="eastAsia"/>
                <w:sz w:val="24"/>
                <w:szCs w:val="24"/>
              </w:rPr>
              <w:t xml:space="preserve">    print ('        !')</w:t>
            </w:r>
          </w:p>
          <w:p w14:paraId="441F1F53" w14:textId="77777777" w:rsidR="00696BD9" w:rsidRPr="003230B7" w:rsidRDefault="00696BD9" w:rsidP="00696BD9">
            <w:pPr>
              <w:rPr>
                <w:sz w:val="24"/>
                <w:szCs w:val="24"/>
              </w:rPr>
            </w:pPr>
          </w:p>
          <w:p w14:paraId="79017935" w14:textId="77777777" w:rsidR="00696BD9" w:rsidRPr="003230B7" w:rsidRDefault="00696BD9" w:rsidP="00696BD9">
            <w:pPr>
              <w:rPr>
                <w:sz w:val="24"/>
                <w:szCs w:val="24"/>
              </w:rPr>
            </w:pPr>
            <w:r w:rsidRPr="003230B7">
              <w:rPr>
                <w:rFonts w:hint="eastAsia"/>
                <w:sz w:val="24"/>
                <w:szCs w:val="24"/>
              </w:rPr>
              <w:t xml:space="preserve">    #      cv and train</w:t>
            </w:r>
          </w:p>
          <w:p w14:paraId="4893E016"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learning_rate=0.1,</w:t>
            </w:r>
          </w:p>
          <w:p w14:paraId="6C089351"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200876C6"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7FC15694"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37236500" w14:textId="77777777" w:rsidR="00696BD9" w:rsidRPr="003230B7" w:rsidRDefault="00696BD9" w:rsidP="00696BD9">
            <w:pPr>
              <w:rPr>
                <w:sz w:val="24"/>
                <w:szCs w:val="24"/>
              </w:rPr>
            </w:pPr>
            <w:r w:rsidRPr="003230B7">
              <w:rPr>
                <w:sz w:val="24"/>
                <w:szCs w:val="24"/>
              </w:rPr>
              <w:t xml:space="preserve">                                      random_state=None, n_jobs=-1, silent=True)</w:t>
            </w:r>
          </w:p>
          <w:p w14:paraId="63E686F1"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1DD3B281" w14:textId="77777777" w:rsidR="00696BD9" w:rsidRPr="003230B7" w:rsidRDefault="00696BD9" w:rsidP="00696BD9">
            <w:pPr>
              <w:rPr>
                <w:sz w:val="24"/>
                <w:szCs w:val="24"/>
              </w:rPr>
            </w:pPr>
            <w:r w:rsidRPr="003230B7">
              <w:rPr>
                <w:sz w:val="24"/>
                <w:szCs w:val="24"/>
              </w:rPr>
              <w:t xml:space="preserve">             eval_set=None, eval_names=None, eval_sample_weight=None,</w:t>
            </w:r>
          </w:p>
          <w:p w14:paraId="5D73C85E"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DDA9F42" w14:textId="77777777" w:rsidR="00696BD9" w:rsidRPr="003230B7" w:rsidRDefault="00696BD9" w:rsidP="00696BD9">
            <w:pPr>
              <w:rPr>
                <w:sz w:val="24"/>
                <w:szCs w:val="24"/>
              </w:rPr>
            </w:pPr>
            <w:r w:rsidRPr="003230B7">
              <w:rPr>
                <w:sz w:val="24"/>
                <w:szCs w:val="24"/>
              </w:rPr>
              <w:t xml:space="preserve">             early_stopping_rounds=None, verbose=True,</w:t>
            </w:r>
          </w:p>
          <w:p w14:paraId="071C6A0B"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681CCAE9" w14:textId="77777777" w:rsidR="00696BD9" w:rsidRPr="003230B7" w:rsidRDefault="00696BD9" w:rsidP="00696BD9">
            <w:pPr>
              <w:rPr>
                <w:sz w:val="24"/>
                <w:szCs w:val="24"/>
              </w:rPr>
            </w:pPr>
            <w:r w:rsidRPr="003230B7">
              <w:rPr>
                <w:sz w:val="24"/>
                <w:szCs w:val="24"/>
              </w:rPr>
              <w:lastRenderedPageBreak/>
              <w:t xml:space="preserve">    print ('Start predicting...')</w:t>
            </w:r>
          </w:p>
          <w:p w14:paraId="33A13F36" w14:textId="77777777" w:rsidR="00696BD9" w:rsidRPr="003230B7" w:rsidRDefault="00696BD9" w:rsidP="00696BD9">
            <w:pPr>
              <w:rPr>
                <w:sz w:val="24"/>
                <w:szCs w:val="24"/>
              </w:rPr>
            </w:pPr>
            <w:r w:rsidRPr="003230B7">
              <w:rPr>
                <w:rFonts w:hint="eastAsia"/>
                <w:sz w:val="24"/>
                <w:szCs w:val="24"/>
              </w:rPr>
              <w:t xml:space="preserve">    #           </w:t>
            </w:r>
          </w:p>
          <w:p w14:paraId="4C02CA0A" w14:textId="77777777" w:rsidR="00696BD9" w:rsidRPr="003230B7" w:rsidRDefault="00696BD9" w:rsidP="00696BD9">
            <w:pPr>
              <w:rPr>
                <w:sz w:val="24"/>
                <w:szCs w:val="24"/>
              </w:rPr>
            </w:pPr>
            <w:r w:rsidRPr="003230B7">
              <w:rPr>
                <w:sz w:val="24"/>
                <w:szCs w:val="24"/>
              </w:rPr>
              <w:t xml:space="preserve">    y_pred = gbm.predict (X_test)</w:t>
            </w:r>
          </w:p>
          <w:p w14:paraId="220DD027"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06F73EF0"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56363DB3" w14:textId="77777777" w:rsidR="00696BD9" w:rsidRPr="003230B7" w:rsidRDefault="00696BD9" w:rsidP="00696BD9">
            <w:pPr>
              <w:rPr>
                <w:sz w:val="24"/>
                <w:szCs w:val="24"/>
              </w:rPr>
            </w:pPr>
            <w:r w:rsidRPr="003230B7">
              <w:rPr>
                <w:sz w:val="24"/>
                <w:szCs w:val="24"/>
              </w:rPr>
              <w:t xml:space="preserve">    precision = precision_score (y_test, y_pred)</w:t>
            </w:r>
          </w:p>
          <w:p w14:paraId="79E9E4EC" w14:textId="77777777" w:rsidR="00696BD9" w:rsidRPr="003230B7" w:rsidRDefault="00696BD9" w:rsidP="00696BD9">
            <w:pPr>
              <w:rPr>
                <w:sz w:val="24"/>
                <w:szCs w:val="24"/>
              </w:rPr>
            </w:pPr>
            <w:r w:rsidRPr="003230B7">
              <w:rPr>
                <w:sz w:val="24"/>
                <w:szCs w:val="24"/>
              </w:rPr>
              <w:t xml:space="preserve">    recall = recall_score (y_test, y_pred)</w:t>
            </w:r>
          </w:p>
          <w:p w14:paraId="1D003D54" w14:textId="77777777" w:rsidR="00696BD9" w:rsidRPr="003230B7" w:rsidRDefault="00696BD9" w:rsidP="00696BD9">
            <w:pPr>
              <w:rPr>
                <w:sz w:val="24"/>
                <w:szCs w:val="24"/>
              </w:rPr>
            </w:pPr>
            <w:r w:rsidRPr="003230B7">
              <w:rPr>
                <w:sz w:val="24"/>
                <w:szCs w:val="24"/>
              </w:rPr>
              <w:t xml:space="preserve">    print (list (zip (y_test.values, y_pred)))</w:t>
            </w:r>
          </w:p>
          <w:p w14:paraId="2D3D8247" w14:textId="77777777" w:rsidR="00696BD9" w:rsidRPr="003230B7" w:rsidRDefault="00696BD9" w:rsidP="00696BD9">
            <w:pPr>
              <w:rPr>
                <w:sz w:val="24"/>
                <w:szCs w:val="24"/>
              </w:rPr>
            </w:pPr>
            <w:r w:rsidRPr="003230B7">
              <w:rPr>
                <w:rFonts w:hint="eastAsia"/>
                <w:sz w:val="24"/>
                <w:szCs w:val="24"/>
              </w:rPr>
              <w:t xml:space="preserve">    print ('        ', precision)</w:t>
            </w:r>
          </w:p>
          <w:p w14:paraId="2BBBB190" w14:textId="77777777" w:rsidR="00696BD9" w:rsidRPr="003230B7" w:rsidRDefault="00696BD9" w:rsidP="00696BD9">
            <w:pPr>
              <w:rPr>
                <w:sz w:val="24"/>
                <w:szCs w:val="24"/>
              </w:rPr>
            </w:pPr>
            <w:r w:rsidRPr="003230B7">
              <w:rPr>
                <w:rFonts w:hint="eastAsia"/>
                <w:sz w:val="24"/>
                <w:szCs w:val="24"/>
              </w:rPr>
              <w:t xml:space="preserve">    print ('        ', recall)</w:t>
            </w:r>
          </w:p>
          <w:p w14:paraId="5A97BDFF"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0A60D3EE"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3FAF0157" w14:textId="77777777" w:rsidR="00696BD9" w:rsidRPr="003230B7" w:rsidRDefault="00696BD9" w:rsidP="00696BD9">
            <w:pPr>
              <w:rPr>
                <w:sz w:val="24"/>
                <w:szCs w:val="24"/>
              </w:rPr>
            </w:pPr>
            <w:r w:rsidRPr="003230B7">
              <w:rPr>
                <w:sz w:val="24"/>
                <w:szCs w:val="24"/>
              </w:rPr>
              <w:t>def model3():</w:t>
            </w:r>
          </w:p>
          <w:p w14:paraId="37D34311" w14:textId="77777777" w:rsidR="00696BD9" w:rsidRPr="003230B7" w:rsidRDefault="00696BD9" w:rsidP="00696BD9">
            <w:pPr>
              <w:rPr>
                <w:sz w:val="24"/>
                <w:szCs w:val="24"/>
              </w:rPr>
            </w:pPr>
            <w:r w:rsidRPr="003230B7">
              <w:rPr>
                <w:sz w:val="24"/>
                <w:szCs w:val="24"/>
              </w:rPr>
              <w:t xml:space="preserve">    X, y = get_X_y ('pacifier',pacifier)</w:t>
            </w:r>
          </w:p>
          <w:p w14:paraId="3EC0C28F" w14:textId="77777777" w:rsidR="00696BD9" w:rsidRPr="003230B7" w:rsidRDefault="00696BD9" w:rsidP="00696BD9">
            <w:pPr>
              <w:rPr>
                <w:sz w:val="24"/>
                <w:szCs w:val="24"/>
              </w:rPr>
            </w:pPr>
            <w:r w:rsidRPr="003230B7">
              <w:rPr>
                <w:sz w:val="24"/>
                <w:szCs w:val="24"/>
              </w:rPr>
              <w:t xml:space="preserve">    print (len (y))</w:t>
            </w:r>
          </w:p>
          <w:p w14:paraId="03F4CA8F"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610B84EC" w14:textId="77777777" w:rsidR="00696BD9" w:rsidRPr="003230B7" w:rsidRDefault="00696BD9" w:rsidP="00696BD9">
            <w:pPr>
              <w:rPr>
                <w:sz w:val="24"/>
                <w:szCs w:val="24"/>
              </w:rPr>
            </w:pPr>
            <w:r w:rsidRPr="003230B7">
              <w:rPr>
                <w:sz w:val="24"/>
                <w:szCs w:val="24"/>
              </w:rPr>
              <w:t xml:space="preserve">    print ("Train data length:", len (X_train))</w:t>
            </w:r>
          </w:p>
          <w:p w14:paraId="11F73BB0" w14:textId="77777777" w:rsidR="00696BD9" w:rsidRPr="003230B7" w:rsidRDefault="00696BD9" w:rsidP="00696BD9">
            <w:pPr>
              <w:rPr>
                <w:sz w:val="24"/>
                <w:szCs w:val="24"/>
              </w:rPr>
            </w:pPr>
            <w:r w:rsidRPr="003230B7">
              <w:rPr>
                <w:sz w:val="24"/>
                <w:szCs w:val="24"/>
              </w:rPr>
              <w:t xml:space="preserve">    print ("Test data length:", len (X_test))</w:t>
            </w:r>
          </w:p>
          <w:p w14:paraId="54B97C45" w14:textId="77777777" w:rsidR="00696BD9" w:rsidRPr="003230B7" w:rsidRDefault="00696BD9" w:rsidP="00696BD9">
            <w:pPr>
              <w:rPr>
                <w:sz w:val="24"/>
                <w:szCs w:val="24"/>
              </w:rPr>
            </w:pPr>
            <w:r w:rsidRPr="003230B7">
              <w:rPr>
                <w:rFonts w:hint="eastAsia"/>
                <w:sz w:val="24"/>
                <w:szCs w:val="24"/>
              </w:rPr>
              <w:t xml:space="preserve">    print ('        !')</w:t>
            </w:r>
          </w:p>
          <w:p w14:paraId="6AE138C8" w14:textId="77777777" w:rsidR="00696BD9" w:rsidRPr="003230B7" w:rsidRDefault="00696BD9" w:rsidP="00696BD9">
            <w:pPr>
              <w:rPr>
                <w:sz w:val="24"/>
                <w:szCs w:val="24"/>
              </w:rPr>
            </w:pPr>
          </w:p>
          <w:p w14:paraId="5D4C4911" w14:textId="77777777" w:rsidR="00696BD9" w:rsidRPr="003230B7" w:rsidRDefault="00696BD9" w:rsidP="00696BD9">
            <w:pPr>
              <w:rPr>
                <w:sz w:val="24"/>
                <w:szCs w:val="24"/>
              </w:rPr>
            </w:pPr>
            <w:r w:rsidRPr="003230B7">
              <w:rPr>
                <w:rFonts w:hint="eastAsia"/>
                <w:sz w:val="24"/>
                <w:szCs w:val="24"/>
              </w:rPr>
              <w:t xml:space="preserve">    </w:t>
            </w:r>
          </w:p>
          <w:p w14:paraId="529BE71E"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learning_rate=0.09,</w:t>
            </w:r>
          </w:p>
          <w:p w14:paraId="41FE50DA"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547084B3"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7B9FA822"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370209C7" w14:textId="77777777" w:rsidR="00696BD9" w:rsidRPr="003230B7" w:rsidRDefault="00696BD9" w:rsidP="00696BD9">
            <w:pPr>
              <w:rPr>
                <w:sz w:val="24"/>
                <w:szCs w:val="24"/>
              </w:rPr>
            </w:pPr>
            <w:r w:rsidRPr="003230B7">
              <w:rPr>
                <w:sz w:val="24"/>
                <w:szCs w:val="24"/>
              </w:rPr>
              <w:t xml:space="preserve">                                      random_state=None, n_jobs=-1, silent=True)</w:t>
            </w:r>
          </w:p>
          <w:p w14:paraId="643DE0A5"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34E0137A" w14:textId="77777777" w:rsidR="00696BD9" w:rsidRPr="003230B7" w:rsidRDefault="00696BD9" w:rsidP="00696BD9">
            <w:pPr>
              <w:rPr>
                <w:sz w:val="24"/>
                <w:szCs w:val="24"/>
              </w:rPr>
            </w:pPr>
            <w:r w:rsidRPr="003230B7">
              <w:rPr>
                <w:sz w:val="24"/>
                <w:szCs w:val="24"/>
              </w:rPr>
              <w:t xml:space="preserve">             eval_set=None, eval_names=None, eval_sample_weight=None,</w:t>
            </w:r>
          </w:p>
          <w:p w14:paraId="1357FAA0"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13694A8" w14:textId="77777777" w:rsidR="00696BD9" w:rsidRPr="003230B7" w:rsidRDefault="00696BD9" w:rsidP="00696BD9">
            <w:pPr>
              <w:rPr>
                <w:sz w:val="24"/>
                <w:szCs w:val="24"/>
              </w:rPr>
            </w:pPr>
            <w:r w:rsidRPr="003230B7">
              <w:rPr>
                <w:sz w:val="24"/>
                <w:szCs w:val="24"/>
              </w:rPr>
              <w:t xml:space="preserve">             early_stopping_rounds=None, verbose=True,</w:t>
            </w:r>
          </w:p>
          <w:p w14:paraId="15F1C448"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7703AA10" w14:textId="77777777" w:rsidR="00696BD9" w:rsidRPr="003230B7" w:rsidRDefault="00696BD9" w:rsidP="00696BD9">
            <w:pPr>
              <w:rPr>
                <w:sz w:val="24"/>
                <w:szCs w:val="24"/>
              </w:rPr>
            </w:pPr>
            <w:r w:rsidRPr="003230B7">
              <w:rPr>
                <w:sz w:val="24"/>
                <w:szCs w:val="24"/>
              </w:rPr>
              <w:t xml:space="preserve">    print ('Start predicting...')</w:t>
            </w:r>
          </w:p>
          <w:p w14:paraId="62A01295" w14:textId="77777777" w:rsidR="00696BD9" w:rsidRPr="003230B7" w:rsidRDefault="00696BD9" w:rsidP="00696BD9">
            <w:pPr>
              <w:rPr>
                <w:sz w:val="24"/>
                <w:szCs w:val="24"/>
              </w:rPr>
            </w:pPr>
            <w:r w:rsidRPr="003230B7">
              <w:rPr>
                <w:rFonts w:hint="eastAsia"/>
                <w:sz w:val="24"/>
                <w:szCs w:val="24"/>
              </w:rPr>
              <w:t xml:space="preserve">    #           </w:t>
            </w:r>
          </w:p>
          <w:p w14:paraId="31F5D830" w14:textId="77777777" w:rsidR="00696BD9" w:rsidRPr="003230B7" w:rsidRDefault="00696BD9" w:rsidP="00696BD9">
            <w:pPr>
              <w:rPr>
                <w:sz w:val="24"/>
                <w:szCs w:val="24"/>
              </w:rPr>
            </w:pPr>
            <w:r w:rsidRPr="003230B7">
              <w:rPr>
                <w:sz w:val="24"/>
                <w:szCs w:val="24"/>
              </w:rPr>
              <w:t xml:space="preserve">    y_pred = gbm.predict (X_test)</w:t>
            </w:r>
          </w:p>
          <w:p w14:paraId="3F737F28"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4CE1F394"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134A4AA3" w14:textId="77777777" w:rsidR="00696BD9" w:rsidRPr="003230B7" w:rsidRDefault="00696BD9" w:rsidP="00696BD9">
            <w:pPr>
              <w:rPr>
                <w:sz w:val="24"/>
                <w:szCs w:val="24"/>
              </w:rPr>
            </w:pPr>
            <w:r w:rsidRPr="003230B7">
              <w:rPr>
                <w:sz w:val="24"/>
                <w:szCs w:val="24"/>
              </w:rPr>
              <w:lastRenderedPageBreak/>
              <w:t xml:space="preserve">    precision = precision_score (y_test, y_pred)</w:t>
            </w:r>
          </w:p>
          <w:p w14:paraId="241E08D6" w14:textId="77777777" w:rsidR="00696BD9" w:rsidRPr="003230B7" w:rsidRDefault="00696BD9" w:rsidP="00696BD9">
            <w:pPr>
              <w:rPr>
                <w:sz w:val="24"/>
                <w:szCs w:val="24"/>
              </w:rPr>
            </w:pPr>
            <w:r w:rsidRPr="003230B7">
              <w:rPr>
                <w:sz w:val="24"/>
                <w:szCs w:val="24"/>
              </w:rPr>
              <w:t xml:space="preserve">    recall = recall_score (y_test, y_pred)</w:t>
            </w:r>
          </w:p>
          <w:p w14:paraId="2F45C75F" w14:textId="77777777" w:rsidR="00696BD9" w:rsidRPr="003230B7" w:rsidRDefault="00696BD9" w:rsidP="00696BD9">
            <w:pPr>
              <w:rPr>
                <w:sz w:val="24"/>
                <w:szCs w:val="24"/>
              </w:rPr>
            </w:pPr>
            <w:r w:rsidRPr="003230B7">
              <w:rPr>
                <w:sz w:val="24"/>
                <w:szCs w:val="24"/>
              </w:rPr>
              <w:t xml:space="preserve">    print (list (zip (y_test.values, y_pred)))</w:t>
            </w:r>
          </w:p>
          <w:p w14:paraId="22FE41E2" w14:textId="77777777" w:rsidR="00696BD9" w:rsidRPr="003230B7" w:rsidRDefault="00696BD9" w:rsidP="00696BD9">
            <w:pPr>
              <w:rPr>
                <w:sz w:val="24"/>
                <w:szCs w:val="24"/>
              </w:rPr>
            </w:pPr>
            <w:r w:rsidRPr="003230B7">
              <w:rPr>
                <w:rFonts w:hint="eastAsia"/>
                <w:sz w:val="24"/>
                <w:szCs w:val="24"/>
              </w:rPr>
              <w:t xml:space="preserve">    print ('        ', precision)</w:t>
            </w:r>
          </w:p>
          <w:p w14:paraId="0F3241B0" w14:textId="77777777" w:rsidR="00696BD9" w:rsidRPr="003230B7" w:rsidRDefault="00696BD9" w:rsidP="00696BD9">
            <w:pPr>
              <w:rPr>
                <w:sz w:val="24"/>
                <w:szCs w:val="24"/>
              </w:rPr>
            </w:pPr>
            <w:r w:rsidRPr="003230B7">
              <w:rPr>
                <w:rFonts w:hint="eastAsia"/>
                <w:sz w:val="24"/>
                <w:szCs w:val="24"/>
              </w:rPr>
              <w:t xml:space="preserve">    print ('        ', recall)</w:t>
            </w:r>
          </w:p>
          <w:p w14:paraId="160EB476"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4D2DDD32"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738BA832" w14:textId="77777777" w:rsidR="00696BD9" w:rsidRPr="003230B7" w:rsidRDefault="00696BD9" w:rsidP="00696BD9">
            <w:pPr>
              <w:rPr>
                <w:sz w:val="24"/>
                <w:szCs w:val="24"/>
              </w:rPr>
            </w:pPr>
            <w:r w:rsidRPr="003230B7">
              <w:rPr>
                <w:sz w:val="24"/>
                <w:szCs w:val="24"/>
              </w:rPr>
              <w:t># hair_dryer</w:t>
            </w:r>
          </w:p>
          <w:p w14:paraId="4FC0689F" w14:textId="77777777" w:rsidR="00696BD9" w:rsidRPr="003230B7" w:rsidRDefault="00696BD9" w:rsidP="00696BD9">
            <w:pPr>
              <w:rPr>
                <w:sz w:val="24"/>
                <w:szCs w:val="24"/>
              </w:rPr>
            </w:pPr>
            <w:r w:rsidRPr="003230B7">
              <w:rPr>
                <w:sz w:val="24"/>
                <w:szCs w:val="24"/>
              </w:rPr>
              <w:t>model1()</w:t>
            </w:r>
          </w:p>
          <w:p w14:paraId="237A6951" w14:textId="77777777" w:rsidR="00696BD9" w:rsidRPr="003230B7" w:rsidRDefault="00696BD9" w:rsidP="00696BD9">
            <w:pPr>
              <w:rPr>
                <w:sz w:val="24"/>
                <w:szCs w:val="24"/>
              </w:rPr>
            </w:pPr>
            <w:r w:rsidRPr="003230B7">
              <w:rPr>
                <w:sz w:val="24"/>
                <w:szCs w:val="24"/>
              </w:rPr>
              <w:t>#microwave</w:t>
            </w:r>
          </w:p>
          <w:p w14:paraId="2A26FBD4" w14:textId="77777777" w:rsidR="00696BD9" w:rsidRPr="003230B7" w:rsidRDefault="00696BD9" w:rsidP="00696BD9">
            <w:pPr>
              <w:rPr>
                <w:sz w:val="24"/>
                <w:szCs w:val="24"/>
              </w:rPr>
            </w:pPr>
            <w:r w:rsidRPr="003230B7">
              <w:rPr>
                <w:sz w:val="24"/>
                <w:szCs w:val="24"/>
              </w:rPr>
              <w:t>model2()</w:t>
            </w:r>
          </w:p>
          <w:p w14:paraId="3497BEB8" w14:textId="77777777" w:rsidR="00696BD9" w:rsidRPr="003230B7" w:rsidRDefault="00696BD9" w:rsidP="00696BD9">
            <w:pPr>
              <w:rPr>
                <w:sz w:val="24"/>
                <w:szCs w:val="24"/>
              </w:rPr>
            </w:pPr>
            <w:r w:rsidRPr="003230B7">
              <w:rPr>
                <w:sz w:val="24"/>
                <w:szCs w:val="24"/>
              </w:rPr>
              <w:t>#pacifier</w:t>
            </w:r>
          </w:p>
          <w:p w14:paraId="3C7C765B" w14:textId="77777777" w:rsidR="00696BD9" w:rsidRPr="003230B7" w:rsidRDefault="00696BD9" w:rsidP="00696BD9">
            <w:pPr>
              <w:rPr>
                <w:sz w:val="24"/>
                <w:szCs w:val="24"/>
              </w:rPr>
            </w:pPr>
            <w:r w:rsidRPr="003230B7">
              <w:rPr>
                <w:sz w:val="24"/>
                <w:szCs w:val="24"/>
              </w:rPr>
              <w:t>model3()</w:t>
            </w:r>
          </w:p>
        </w:tc>
      </w:tr>
      <w:tr w:rsidR="00696BD9" w:rsidRPr="003230B7" w14:paraId="490C32FA" w14:textId="77777777" w:rsidTr="00696BD9">
        <w:tc>
          <w:tcPr>
            <w:tcW w:w="1672" w:type="dxa"/>
          </w:tcPr>
          <w:p w14:paraId="4B410FEB"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1A0C8AF5"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_a</w:t>
            </w:r>
          </w:p>
        </w:tc>
        <w:tc>
          <w:tcPr>
            <w:tcW w:w="1775" w:type="dxa"/>
          </w:tcPr>
          <w:p w14:paraId="6E3B91A6" w14:textId="77777777" w:rsidR="00696BD9" w:rsidRPr="003230B7" w:rsidRDefault="00696BD9" w:rsidP="00696BD9">
            <w:pPr>
              <w:rPr>
                <w:sz w:val="24"/>
                <w:szCs w:val="24"/>
              </w:rPr>
            </w:pPr>
            <w:r w:rsidRPr="003230B7">
              <w:rPr>
                <w:rFonts w:hint="eastAsia"/>
                <w:sz w:val="24"/>
                <w:szCs w:val="24"/>
              </w:rPr>
              <w:t>remark</w:t>
            </w:r>
          </w:p>
        </w:tc>
        <w:tc>
          <w:tcPr>
            <w:tcW w:w="3070" w:type="dxa"/>
          </w:tcPr>
          <w:p w14:paraId="7E4F736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2-a</w:t>
            </w:r>
          </w:p>
        </w:tc>
      </w:tr>
      <w:tr w:rsidR="00696BD9" w:rsidRPr="003230B7" w14:paraId="44589849" w14:textId="77777777" w:rsidTr="00696BD9">
        <w:tc>
          <w:tcPr>
            <w:tcW w:w="8296" w:type="dxa"/>
            <w:gridSpan w:val="5"/>
          </w:tcPr>
          <w:p w14:paraId="740C8FF0" w14:textId="77777777" w:rsidR="00696BD9" w:rsidRPr="003230B7" w:rsidRDefault="00696BD9" w:rsidP="00696BD9">
            <w:pPr>
              <w:autoSpaceDE w:val="0"/>
              <w:autoSpaceDN w:val="0"/>
              <w:adjustRightInd w:val="0"/>
              <w:rPr>
                <w:sz w:val="24"/>
                <w:szCs w:val="24"/>
              </w:rPr>
            </w:pPr>
          </w:p>
          <w:p w14:paraId="20FAD257"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516419AA"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0839623B"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1C7A324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16E6794D"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2C82D5B"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7480C03E"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A5BEF9B"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0403C223"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1F3B6E5E"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4605C1B9"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65E5AB2C"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36E4B670"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7F37BF66" w14:textId="77777777" w:rsidR="00696BD9" w:rsidRPr="003230B7" w:rsidRDefault="00696BD9" w:rsidP="00696BD9">
            <w:pPr>
              <w:autoSpaceDE w:val="0"/>
              <w:autoSpaceDN w:val="0"/>
              <w:adjustRightInd w:val="0"/>
              <w:rPr>
                <w:sz w:val="24"/>
                <w:szCs w:val="24"/>
              </w:rPr>
            </w:pPr>
            <w:r w:rsidRPr="003230B7">
              <w:rPr>
                <w:sz w:val="24"/>
                <w:szCs w:val="24"/>
              </w:rPr>
              <w:t>#</w:t>
            </w:r>
          </w:p>
          <w:p w14:paraId="18B6AEA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3572D9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27CA311"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72889944"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7D6CBA96"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4F3F1A7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42E7C29D" w14:textId="77777777" w:rsidR="00696BD9" w:rsidRPr="003230B7" w:rsidRDefault="00696BD9" w:rsidP="00696BD9">
            <w:pPr>
              <w:autoSpaceDE w:val="0"/>
              <w:autoSpaceDN w:val="0"/>
              <w:adjustRightInd w:val="0"/>
              <w:rPr>
                <w:sz w:val="24"/>
                <w:szCs w:val="24"/>
              </w:rPr>
            </w:pPr>
            <w:r w:rsidRPr="003230B7">
              <w:rPr>
                <w:sz w:val="24"/>
                <w:szCs w:val="24"/>
              </w:rPr>
              <w:t># print()</w:t>
            </w:r>
          </w:p>
          <w:p w14:paraId="5021EA62"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40299A47" w14:textId="77777777" w:rsidR="00696BD9" w:rsidRPr="003230B7" w:rsidRDefault="00696BD9" w:rsidP="00696BD9">
            <w:pPr>
              <w:autoSpaceDE w:val="0"/>
              <w:autoSpaceDN w:val="0"/>
              <w:adjustRightInd w:val="0"/>
              <w:rPr>
                <w:sz w:val="24"/>
                <w:szCs w:val="24"/>
              </w:rPr>
            </w:pPr>
            <w:r w:rsidRPr="003230B7">
              <w:rPr>
                <w:sz w:val="24"/>
                <w:szCs w:val="24"/>
              </w:rPr>
              <w:t xml:space="preserve"># all_high=microwave[(microwave['star_rating']&gt;3) &amp; </w:t>
            </w:r>
            <w:r w:rsidRPr="003230B7">
              <w:rPr>
                <w:sz w:val="24"/>
                <w:szCs w:val="24"/>
              </w:rPr>
              <w:lastRenderedPageBreak/>
              <w:t>(microwave['review_body']&gt;0.2)]</w:t>
            </w:r>
          </w:p>
          <w:p w14:paraId="1710661E"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6B2A5BF2"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531644F4" w14:textId="77777777" w:rsidR="00696BD9" w:rsidRPr="003230B7" w:rsidRDefault="00696BD9" w:rsidP="00696BD9">
            <w:pPr>
              <w:autoSpaceDE w:val="0"/>
              <w:autoSpaceDN w:val="0"/>
              <w:adjustRightInd w:val="0"/>
              <w:rPr>
                <w:sz w:val="24"/>
                <w:szCs w:val="24"/>
              </w:rPr>
            </w:pPr>
            <w:r w:rsidRPr="003230B7">
              <w:rPr>
                <w:sz w:val="24"/>
                <w:szCs w:val="24"/>
              </w:rPr>
              <w:t>#</w:t>
            </w:r>
          </w:p>
          <w:p w14:paraId="1860302A"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D2487D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D7BE8A5"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5598DBDB"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64373932"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359A2ECC"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770216B5" w14:textId="77777777" w:rsidR="00696BD9" w:rsidRPr="003230B7" w:rsidRDefault="00696BD9" w:rsidP="00696BD9">
            <w:pPr>
              <w:autoSpaceDE w:val="0"/>
              <w:autoSpaceDN w:val="0"/>
              <w:adjustRightInd w:val="0"/>
              <w:rPr>
                <w:sz w:val="24"/>
                <w:szCs w:val="24"/>
              </w:rPr>
            </w:pPr>
            <w:r w:rsidRPr="003230B7">
              <w:rPr>
                <w:sz w:val="24"/>
                <w:szCs w:val="24"/>
              </w:rPr>
              <w:t># print()</w:t>
            </w:r>
          </w:p>
          <w:p w14:paraId="262E0C5A"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4F9C9011"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444FBEEE"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425C99BC" w14:textId="77777777" w:rsidR="00696BD9" w:rsidRPr="003230B7" w:rsidRDefault="00696BD9" w:rsidP="00696BD9">
            <w:pPr>
              <w:autoSpaceDE w:val="0"/>
              <w:autoSpaceDN w:val="0"/>
              <w:adjustRightInd w:val="0"/>
              <w:rPr>
                <w:sz w:val="24"/>
                <w:szCs w:val="24"/>
              </w:rPr>
            </w:pPr>
            <w:r w:rsidRPr="003230B7">
              <w:rPr>
                <w:sz w:val="24"/>
                <w:szCs w:val="24"/>
              </w:rPr>
              <w:t>#</w:t>
            </w:r>
          </w:p>
          <w:p w14:paraId="7582A300"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2FB431CF"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2EE7A0F3"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07166073"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007ECAE9"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1B3B09CA"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42F34640"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9DAEF9D"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2F271A7A"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0A2F75E4"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59CA6ED0"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460A0A3D"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0A37967D"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1194E219"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17B2A4C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3B6791D9"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((data['star_rating']==5) &amp; (data['review_body']&lt;-0.6))]</w:t>
            </w:r>
          </w:p>
          <w:p w14:paraId="0F5316D7"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019FE3E4"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6DF654A1"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1E19842D"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53F06FB7"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49FA9041"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2C7CE01C"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print('      1    5            :',e)</w:t>
            </w:r>
          </w:p>
          <w:p w14:paraId="4DAE6B7C"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375E61AB"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3AD5ACFF"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325A7E3E"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54A9CE90"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11665371"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1D9BC376"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7BA63C30"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335FF1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02C942D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7E150205"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06FB7F92"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7959B0EB"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00E52003"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7109B149"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1BE31F1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32C144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D1416ED"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06C08899" w14:textId="77777777" w:rsidR="00696BD9" w:rsidRPr="003230B7" w:rsidRDefault="00696BD9" w:rsidP="00696BD9">
            <w:pPr>
              <w:autoSpaceDE w:val="0"/>
              <w:autoSpaceDN w:val="0"/>
              <w:adjustRightInd w:val="0"/>
              <w:rPr>
                <w:sz w:val="24"/>
                <w:szCs w:val="24"/>
              </w:rPr>
            </w:pPr>
          </w:p>
          <w:p w14:paraId="23450AD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2ABE530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6283AA0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701EA5C2"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62C9EDCC" w14:textId="77777777" w:rsidR="00696BD9" w:rsidRPr="003230B7" w:rsidRDefault="00696BD9" w:rsidP="00696BD9">
            <w:pPr>
              <w:autoSpaceDE w:val="0"/>
              <w:autoSpaceDN w:val="0"/>
              <w:adjustRightInd w:val="0"/>
              <w:rPr>
                <w:sz w:val="24"/>
                <w:szCs w:val="24"/>
              </w:rPr>
            </w:pPr>
          </w:p>
          <w:p w14:paraId="77B4A1B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67ACFE49" w14:textId="77777777" w:rsidR="00696BD9" w:rsidRPr="003230B7" w:rsidRDefault="00696BD9" w:rsidP="00696BD9">
            <w:pPr>
              <w:autoSpaceDE w:val="0"/>
              <w:autoSpaceDN w:val="0"/>
              <w:adjustRightInd w:val="0"/>
              <w:rPr>
                <w:sz w:val="24"/>
                <w:szCs w:val="24"/>
              </w:rPr>
            </w:pPr>
          </w:p>
          <w:p w14:paraId="72A42CD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1F58B9F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9E27FB6"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714A3A30"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47A731C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742E9B1A"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3B012A88"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36C98770"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6C5D99F8"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5DE8A778"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416D817B"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210D3230"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124B2180"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6750D89B"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2392997D"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4A170875"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70AC453F" w14:textId="77777777" w:rsidR="00696BD9" w:rsidRPr="003230B7" w:rsidRDefault="00696BD9" w:rsidP="00696BD9">
            <w:pPr>
              <w:autoSpaceDE w:val="0"/>
              <w:autoSpaceDN w:val="0"/>
              <w:adjustRightInd w:val="0"/>
              <w:rPr>
                <w:sz w:val="24"/>
                <w:szCs w:val="24"/>
              </w:rPr>
            </w:pPr>
          </w:p>
          <w:p w14:paraId="1BE96C70"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w:t>
            </w:r>
          </w:p>
          <w:p w14:paraId="64F1C38D"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29E7E14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FBA073B"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5EB4433D"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44846F13"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27A605AB"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27343BD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19E7EB2A" w14:textId="77777777" w:rsidR="00696BD9" w:rsidRPr="003230B7" w:rsidRDefault="00696BD9" w:rsidP="00696BD9">
            <w:pPr>
              <w:autoSpaceDE w:val="0"/>
              <w:autoSpaceDN w:val="0"/>
              <w:adjustRightInd w:val="0"/>
              <w:rPr>
                <w:sz w:val="24"/>
                <w:szCs w:val="24"/>
              </w:rPr>
            </w:pPr>
          </w:p>
          <w:p w14:paraId="7135781B"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2B4D9973"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5B048B25"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585AF763"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34D16EDA"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1966B86"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62A7D4B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5B982C92"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77F2D0CD"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39413AAA"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16745EB5"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0961FC28"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0F133911" w14:textId="77777777" w:rsidR="00696BD9" w:rsidRPr="003230B7" w:rsidRDefault="00696BD9" w:rsidP="00696BD9">
            <w:pPr>
              <w:autoSpaceDE w:val="0"/>
              <w:autoSpaceDN w:val="0"/>
              <w:adjustRightInd w:val="0"/>
              <w:rPr>
                <w:sz w:val="24"/>
                <w:szCs w:val="24"/>
              </w:rPr>
            </w:pPr>
            <w:r w:rsidRPr="003230B7">
              <w:rPr>
                <w:sz w:val="24"/>
                <w:szCs w:val="24"/>
              </w:rPr>
              <w:t># print(wei)</w:t>
            </w:r>
          </w:p>
          <w:p w14:paraId="6F80ECEE" w14:textId="77777777" w:rsidR="00696BD9" w:rsidRPr="003230B7" w:rsidRDefault="00696BD9" w:rsidP="00696BD9">
            <w:pPr>
              <w:autoSpaceDE w:val="0"/>
              <w:autoSpaceDN w:val="0"/>
              <w:adjustRightInd w:val="0"/>
              <w:rPr>
                <w:sz w:val="24"/>
                <w:szCs w:val="24"/>
              </w:rPr>
            </w:pPr>
          </w:p>
          <w:p w14:paraId="400E69A9"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03F85456"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68C815D8"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5EFAFEEC"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E127C73" w14:textId="77777777" w:rsidR="00696BD9" w:rsidRPr="003230B7" w:rsidRDefault="00696BD9" w:rsidP="00696BD9">
            <w:pPr>
              <w:autoSpaceDE w:val="0"/>
              <w:autoSpaceDN w:val="0"/>
              <w:adjustRightInd w:val="0"/>
              <w:rPr>
                <w:sz w:val="24"/>
                <w:szCs w:val="24"/>
              </w:rPr>
            </w:pPr>
            <w:r w:rsidRPr="003230B7">
              <w:rPr>
                <w:sz w:val="24"/>
                <w:szCs w:val="24"/>
              </w:rPr>
              <w:t xml:space="preserve">    print(prod,wei)</w:t>
            </w:r>
          </w:p>
          <w:p w14:paraId="063D2405"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729B77EE"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5154D46E"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3E665A40" w14:textId="77777777" w:rsidR="00696BD9" w:rsidRPr="003230B7" w:rsidRDefault="00696BD9" w:rsidP="00696BD9">
            <w:pPr>
              <w:autoSpaceDE w:val="0"/>
              <w:autoSpaceDN w:val="0"/>
              <w:adjustRightInd w:val="0"/>
              <w:rPr>
                <w:sz w:val="24"/>
                <w:szCs w:val="24"/>
              </w:rPr>
            </w:pPr>
            <w:r w:rsidRPr="003230B7">
              <w:rPr>
                <w:sz w:val="24"/>
                <w:szCs w:val="24"/>
              </w:rPr>
              <w:t>data1=gen_score('hair_dryer',hair_dryer)</w:t>
            </w:r>
          </w:p>
          <w:p w14:paraId="77A11E5E" w14:textId="77777777" w:rsidR="00696BD9" w:rsidRPr="003230B7" w:rsidRDefault="00696BD9" w:rsidP="00696BD9">
            <w:pPr>
              <w:autoSpaceDE w:val="0"/>
              <w:autoSpaceDN w:val="0"/>
              <w:adjustRightInd w:val="0"/>
              <w:rPr>
                <w:sz w:val="24"/>
                <w:szCs w:val="24"/>
              </w:rPr>
            </w:pPr>
            <w:r w:rsidRPr="003230B7">
              <w:rPr>
                <w:sz w:val="24"/>
                <w:szCs w:val="24"/>
              </w:rPr>
              <w:t>data2=gen_score('microwave',microwave)</w:t>
            </w:r>
          </w:p>
          <w:p w14:paraId="7B16E32C" w14:textId="77777777" w:rsidR="00696BD9" w:rsidRPr="003230B7" w:rsidRDefault="00696BD9" w:rsidP="00696BD9">
            <w:pPr>
              <w:autoSpaceDE w:val="0"/>
              <w:autoSpaceDN w:val="0"/>
              <w:adjustRightInd w:val="0"/>
              <w:rPr>
                <w:sz w:val="24"/>
                <w:szCs w:val="24"/>
              </w:rPr>
            </w:pPr>
            <w:r w:rsidRPr="003230B7">
              <w:rPr>
                <w:sz w:val="24"/>
                <w:szCs w:val="24"/>
              </w:rPr>
              <w:t>data3=gen_score('pacifier',pacifier)</w:t>
            </w:r>
          </w:p>
          <w:p w14:paraId="381605E5" w14:textId="77777777" w:rsidR="00696BD9" w:rsidRPr="003230B7" w:rsidRDefault="00696BD9" w:rsidP="00696BD9">
            <w:pPr>
              <w:autoSpaceDE w:val="0"/>
              <w:autoSpaceDN w:val="0"/>
              <w:adjustRightInd w:val="0"/>
              <w:rPr>
                <w:sz w:val="24"/>
                <w:szCs w:val="24"/>
              </w:rPr>
            </w:pPr>
            <w:r w:rsidRPr="003230B7">
              <w:rPr>
                <w:sz w:val="24"/>
                <w:szCs w:val="24"/>
              </w:rPr>
              <w:t>print(data1.head())</w:t>
            </w:r>
          </w:p>
          <w:p w14:paraId="3FED0639" w14:textId="77777777" w:rsidR="00696BD9" w:rsidRPr="003230B7" w:rsidRDefault="00696BD9" w:rsidP="00696BD9">
            <w:pPr>
              <w:autoSpaceDE w:val="0"/>
              <w:autoSpaceDN w:val="0"/>
              <w:adjustRightInd w:val="0"/>
              <w:rPr>
                <w:sz w:val="24"/>
                <w:szCs w:val="24"/>
              </w:rPr>
            </w:pPr>
            <w:r w:rsidRPr="003230B7">
              <w:rPr>
                <w:sz w:val="24"/>
                <w:szCs w:val="24"/>
              </w:rPr>
              <w:t>print(data2.head())</w:t>
            </w:r>
          </w:p>
          <w:p w14:paraId="03147EFE" w14:textId="77777777" w:rsidR="00696BD9" w:rsidRPr="003230B7" w:rsidRDefault="00696BD9" w:rsidP="00696BD9">
            <w:pPr>
              <w:autoSpaceDE w:val="0"/>
              <w:autoSpaceDN w:val="0"/>
              <w:adjustRightInd w:val="0"/>
              <w:rPr>
                <w:sz w:val="24"/>
                <w:szCs w:val="24"/>
              </w:rPr>
            </w:pPr>
            <w:r w:rsidRPr="003230B7">
              <w:rPr>
                <w:sz w:val="24"/>
                <w:szCs w:val="24"/>
              </w:rPr>
              <w:t>print(data3.head())</w:t>
            </w:r>
          </w:p>
        </w:tc>
      </w:tr>
      <w:tr w:rsidR="00696BD9" w:rsidRPr="003230B7" w14:paraId="5B023DB9" w14:textId="77777777" w:rsidTr="00696BD9">
        <w:tc>
          <w:tcPr>
            <w:tcW w:w="1672" w:type="dxa"/>
          </w:tcPr>
          <w:p w14:paraId="15D70356"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74A7CA6A"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b</w:t>
            </w:r>
          </w:p>
        </w:tc>
        <w:tc>
          <w:tcPr>
            <w:tcW w:w="1775" w:type="dxa"/>
          </w:tcPr>
          <w:p w14:paraId="640D2BFB" w14:textId="77777777" w:rsidR="00696BD9" w:rsidRPr="003230B7" w:rsidRDefault="00696BD9" w:rsidP="00696BD9">
            <w:pPr>
              <w:rPr>
                <w:sz w:val="24"/>
                <w:szCs w:val="24"/>
              </w:rPr>
            </w:pPr>
            <w:r w:rsidRPr="003230B7">
              <w:rPr>
                <w:rFonts w:hint="eastAsia"/>
                <w:sz w:val="24"/>
                <w:szCs w:val="24"/>
              </w:rPr>
              <w:t>remark</w:t>
            </w:r>
          </w:p>
        </w:tc>
        <w:tc>
          <w:tcPr>
            <w:tcW w:w="3070" w:type="dxa"/>
          </w:tcPr>
          <w:p w14:paraId="685D368A"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2-b</w:t>
            </w:r>
          </w:p>
        </w:tc>
      </w:tr>
      <w:tr w:rsidR="00696BD9" w:rsidRPr="003230B7" w14:paraId="7794B40E" w14:textId="77777777" w:rsidTr="00696BD9">
        <w:tc>
          <w:tcPr>
            <w:tcW w:w="8296" w:type="dxa"/>
            <w:gridSpan w:val="5"/>
          </w:tcPr>
          <w:p w14:paraId="0006CA23"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1F8551B8" w14:textId="77777777" w:rsidR="00696BD9" w:rsidRPr="003230B7" w:rsidRDefault="00696BD9" w:rsidP="00696BD9">
            <w:pPr>
              <w:autoSpaceDE w:val="0"/>
              <w:autoSpaceDN w:val="0"/>
              <w:adjustRightInd w:val="0"/>
              <w:rPr>
                <w:sz w:val="24"/>
                <w:szCs w:val="24"/>
              </w:rPr>
            </w:pPr>
            <w:r w:rsidRPr="003230B7">
              <w:rPr>
                <w:sz w:val="24"/>
                <w:szCs w:val="24"/>
              </w:rPr>
              <w:t>from sklearn.model_selection import train_test_split</w:t>
            </w:r>
          </w:p>
          <w:p w14:paraId="589CD1B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13273B98" w14:textId="77777777" w:rsidR="00696BD9" w:rsidRPr="003230B7" w:rsidRDefault="00696BD9" w:rsidP="00696BD9">
            <w:pPr>
              <w:autoSpaceDE w:val="0"/>
              <w:autoSpaceDN w:val="0"/>
              <w:adjustRightInd w:val="0"/>
              <w:rPr>
                <w:sz w:val="24"/>
                <w:szCs w:val="24"/>
              </w:rPr>
            </w:pPr>
            <w:r w:rsidRPr="003230B7">
              <w:rPr>
                <w:sz w:val="24"/>
                <w:szCs w:val="24"/>
              </w:rPr>
              <w:lastRenderedPageBreak/>
              <w:t>import numpy as np</w:t>
            </w:r>
          </w:p>
          <w:p w14:paraId="6325FA54"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430146A0"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2FF475C"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36616917"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w:t>
            </w:r>
          </w:p>
          <w:p w14:paraId="52097AEF"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LogisticRegression</w:t>
            </w:r>
          </w:p>
          <w:p w14:paraId="50BE0C06"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SGDClassifier</w:t>
            </w:r>
          </w:p>
          <w:p w14:paraId="25E01CEB" w14:textId="77777777" w:rsidR="00696BD9" w:rsidRPr="003230B7" w:rsidRDefault="00696BD9" w:rsidP="00696BD9">
            <w:pPr>
              <w:autoSpaceDE w:val="0"/>
              <w:autoSpaceDN w:val="0"/>
              <w:adjustRightInd w:val="0"/>
              <w:rPr>
                <w:sz w:val="24"/>
                <w:szCs w:val="24"/>
              </w:rPr>
            </w:pPr>
            <w:r w:rsidRPr="003230B7">
              <w:rPr>
                <w:sz w:val="24"/>
                <w:szCs w:val="24"/>
              </w:rPr>
              <w:t>from sklearn.metrics import classification_report</w:t>
            </w:r>
          </w:p>
          <w:p w14:paraId="21C23BF0" w14:textId="77777777" w:rsidR="00696BD9" w:rsidRPr="003230B7" w:rsidRDefault="00696BD9" w:rsidP="00696BD9">
            <w:pPr>
              <w:autoSpaceDE w:val="0"/>
              <w:autoSpaceDN w:val="0"/>
              <w:adjustRightInd w:val="0"/>
              <w:rPr>
                <w:sz w:val="24"/>
                <w:szCs w:val="24"/>
              </w:rPr>
            </w:pPr>
          </w:p>
          <w:p w14:paraId="3382347D"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25247222"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23B4A36"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379AB483"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450BD697"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723436E5"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582AD970"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7EE48D67"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2111A1F4" w14:textId="77777777" w:rsidR="00696BD9" w:rsidRPr="003230B7" w:rsidRDefault="00696BD9" w:rsidP="00696BD9">
            <w:pPr>
              <w:autoSpaceDE w:val="0"/>
              <w:autoSpaceDN w:val="0"/>
              <w:adjustRightInd w:val="0"/>
              <w:rPr>
                <w:sz w:val="24"/>
                <w:szCs w:val="24"/>
              </w:rPr>
            </w:pPr>
            <w:r w:rsidRPr="003230B7">
              <w:rPr>
                <w:sz w:val="24"/>
                <w:szCs w:val="24"/>
              </w:rPr>
              <w:t>#</w:t>
            </w:r>
          </w:p>
          <w:p w14:paraId="3C7ED91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95B442F"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6D53B070"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3EA4B212"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4F50404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54BE67D7"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27A2759A" w14:textId="77777777" w:rsidR="00696BD9" w:rsidRPr="003230B7" w:rsidRDefault="00696BD9" w:rsidP="00696BD9">
            <w:pPr>
              <w:autoSpaceDE w:val="0"/>
              <w:autoSpaceDN w:val="0"/>
              <w:adjustRightInd w:val="0"/>
              <w:rPr>
                <w:sz w:val="24"/>
                <w:szCs w:val="24"/>
              </w:rPr>
            </w:pPr>
            <w:r w:rsidRPr="003230B7">
              <w:rPr>
                <w:sz w:val="24"/>
                <w:szCs w:val="24"/>
              </w:rPr>
              <w:t># print()</w:t>
            </w:r>
          </w:p>
          <w:p w14:paraId="1E866E43"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2640C799" w14:textId="77777777" w:rsidR="00696BD9" w:rsidRPr="003230B7" w:rsidRDefault="00696BD9" w:rsidP="00696BD9">
            <w:pPr>
              <w:autoSpaceDE w:val="0"/>
              <w:autoSpaceDN w:val="0"/>
              <w:adjustRightInd w:val="0"/>
              <w:rPr>
                <w:sz w:val="24"/>
                <w:szCs w:val="24"/>
              </w:rPr>
            </w:pPr>
            <w:r w:rsidRPr="003230B7">
              <w:rPr>
                <w:sz w:val="24"/>
                <w:szCs w:val="24"/>
              </w:rPr>
              <w:t># all_high=microwave[(microwave['star_rating']&gt;3) &amp; (microwave['review_body']&gt;0.2)]</w:t>
            </w:r>
          </w:p>
          <w:p w14:paraId="1E360875"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19EF3C1C"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09E1BC37" w14:textId="77777777" w:rsidR="00696BD9" w:rsidRPr="003230B7" w:rsidRDefault="00696BD9" w:rsidP="00696BD9">
            <w:pPr>
              <w:autoSpaceDE w:val="0"/>
              <w:autoSpaceDN w:val="0"/>
              <w:adjustRightInd w:val="0"/>
              <w:rPr>
                <w:sz w:val="24"/>
                <w:szCs w:val="24"/>
              </w:rPr>
            </w:pPr>
            <w:r w:rsidRPr="003230B7">
              <w:rPr>
                <w:sz w:val="24"/>
                <w:szCs w:val="24"/>
              </w:rPr>
              <w:t>#</w:t>
            </w:r>
          </w:p>
          <w:p w14:paraId="33FE4CBE"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DD2E8CB"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5F39906E"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3E66C040"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06EA2D7F" w14:textId="77777777" w:rsidR="00696BD9" w:rsidRPr="003230B7" w:rsidRDefault="00696BD9" w:rsidP="00696BD9">
            <w:pPr>
              <w:autoSpaceDE w:val="0"/>
              <w:autoSpaceDN w:val="0"/>
              <w:adjustRightInd w:val="0"/>
              <w:rPr>
                <w:sz w:val="24"/>
                <w:szCs w:val="24"/>
              </w:rPr>
            </w:pPr>
            <w:r w:rsidRPr="003230B7">
              <w:rPr>
                <w:sz w:val="24"/>
                <w:szCs w:val="24"/>
              </w:rPr>
              <w:lastRenderedPageBreak/>
              <w:t># e=not_pair.count()['star_rating']</w:t>
            </w:r>
          </w:p>
          <w:p w14:paraId="60E0173C"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FE8382F" w14:textId="77777777" w:rsidR="00696BD9" w:rsidRPr="003230B7" w:rsidRDefault="00696BD9" w:rsidP="00696BD9">
            <w:pPr>
              <w:autoSpaceDE w:val="0"/>
              <w:autoSpaceDN w:val="0"/>
              <w:adjustRightInd w:val="0"/>
              <w:rPr>
                <w:sz w:val="24"/>
                <w:szCs w:val="24"/>
              </w:rPr>
            </w:pPr>
            <w:r w:rsidRPr="003230B7">
              <w:rPr>
                <w:sz w:val="24"/>
                <w:szCs w:val="24"/>
              </w:rPr>
              <w:t># print()</w:t>
            </w:r>
          </w:p>
          <w:p w14:paraId="5AC01F51"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177E41C4"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61ADBFC9"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61A37C13" w14:textId="77777777" w:rsidR="00696BD9" w:rsidRPr="003230B7" w:rsidRDefault="00696BD9" w:rsidP="00696BD9">
            <w:pPr>
              <w:autoSpaceDE w:val="0"/>
              <w:autoSpaceDN w:val="0"/>
              <w:adjustRightInd w:val="0"/>
              <w:rPr>
                <w:sz w:val="24"/>
                <w:szCs w:val="24"/>
              </w:rPr>
            </w:pPr>
            <w:r w:rsidRPr="003230B7">
              <w:rPr>
                <w:sz w:val="24"/>
                <w:szCs w:val="24"/>
              </w:rPr>
              <w:t>#</w:t>
            </w:r>
          </w:p>
          <w:p w14:paraId="57DBE0FC"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2952F59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EA49E1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C5191FA"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059F186"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3593630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24A7946"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2E1B770E"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6EB31B0A"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68214F5C"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60EE58A8" w14:textId="77777777" w:rsidR="00696BD9" w:rsidRPr="003230B7" w:rsidRDefault="00696BD9" w:rsidP="00696BD9">
            <w:pPr>
              <w:autoSpaceDE w:val="0"/>
              <w:autoSpaceDN w:val="0"/>
              <w:adjustRightInd w:val="0"/>
              <w:rPr>
                <w:sz w:val="24"/>
                <w:szCs w:val="24"/>
              </w:rPr>
            </w:pPr>
            <w:r w:rsidRPr="003230B7">
              <w:rPr>
                <w:sz w:val="24"/>
                <w:szCs w:val="24"/>
              </w:rPr>
              <w:t>def gen_rate(data):</w:t>
            </w:r>
          </w:p>
          <w:p w14:paraId="32CC15E0" w14:textId="77777777" w:rsidR="00696BD9" w:rsidRPr="003230B7" w:rsidRDefault="00696BD9" w:rsidP="00696BD9">
            <w:pPr>
              <w:autoSpaceDE w:val="0"/>
              <w:autoSpaceDN w:val="0"/>
              <w:adjustRightInd w:val="0"/>
              <w:rPr>
                <w:sz w:val="24"/>
                <w:szCs w:val="24"/>
              </w:rPr>
            </w:pPr>
            <w:r w:rsidRPr="003230B7">
              <w:rPr>
                <w:sz w:val="24"/>
                <w:szCs w:val="24"/>
              </w:rPr>
              <w:t xml:space="preserve">    tmp = data.groupby ('product_id').count ()['customer_id']</w:t>
            </w:r>
          </w:p>
          <w:p w14:paraId="5A6FFAFB" w14:textId="77777777" w:rsidR="00696BD9" w:rsidRPr="003230B7" w:rsidRDefault="00696BD9" w:rsidP="00696BD9">
            <w:pPr>
              <w:autoSpaceDE w:val="0"/>
              <w:autoSpaceDN w:val="0"/>
              <w:adjustRightInd w:val="0"/>
              <w:rPr>
                <w:sz w:val="24"/>
                <w:szCs w:val="24"/>
              </w:rPr>
            </w:pPr>
            <w:r w:rsidRPr="003230B7">
              <w:rPr>
                <w:sz w:val="24"/>
                <w:szCs w:val="24"/>
              </w:rPr>
              <w:t xml:space="preserve">    sums = {}</w:t>
            </w:r>
          </w:p>
          <w:p w14:paraId="14FC4966" w14:textId="77777777" w:rsidR="00696BD9" w:rsidRPr="003230B7" w:rsidRDefault="00696BD9" w:rsidP="00696BD9">
            <w:pPr>
              <w:autoSpaceDE w:val="0"/>
              <w:autoSpaceDN w:val="0"/>
              <w:adjustRightInd w:val="0"/>
              <w:rPr>
                <w:sz w:val="24"/>
                <w:szCs w:val="24"/>
              </w:rPr>
            </w:pPr>
            <w:r w:rsidRPr="003230B7">
              <w:rPr>
                <w:sz w:val="24"/>
                <w:szCs w:val="24"/>
              </w:rPr>
              <w:t xml:space="preserve">    for i in tmp.index.values:</w:t>
            </w:r>
          </w:p>
          <w:p w14:paraId="2D989C35" w14:textId="77777777" w:rsidR="00696BD9" w:rsidRPr="003230B7" w:rsidRDefault="00696BD9" w:rsidP="00696BD9">
            <w:pPr>
              <w:autoSpaceDE w:val="0"/>
              <w:autoSpaceDN w:val="0"/>
              <w:adjustRightInd w:val="0"/>
              <w:rPr>
                <w:sz w:val="24"/>
                <w:szCs w:val="24"/>
              </w:rPr>
            </w:pPr>
            <w:r w:rsidRPr="003230B7">
              <w:rPr>
                <w:sz w:val="24"/>
                <w:szCs w:val="24"/>
              </w:rPr>
              <w:t xml:space="preserve">        sums[i] = tmp[i]</w:t>
            </w:r>
          </w:p>
          <w:p w14:paraId="52AD620A" w14:textId="77777777" w:rsidR="00696BD9" w:rsidRPr="003230B7" w:rsidRDefault="00696BD9" w:rsidP="00696BD9">
            <w:pPr>
              <w:autoSpaceDE w:val="0"/>
              <w:autoSpaceDN w:val="0"/>
              <w:adjustRightInd w:val="0"/>
              <w:rPr>
                <w:sz w:val="24"/>
                <w:szCs w:val="24"/>
              </w:rPr>
            </w:pPr>
            <w:r w:rsidRPr="003230B7">
              <w:rPr>
                <w:sz w:val="24"/>
                <w:szCs w:val="24"/>
              </w:rPr>
              <w:t xml:space="preserve">    rate = {}</w:t>
            </w:r>
          </w:p>
          <w:p w14:paraId="6096E9BB" w14:textId="77777777" w:rsidR="00696BD9" w:rsidRPr="003230B7" w:rsidRDefault="00696BD9" w:rsidP="00696BD9">
            <w:pPr>
              <w:autoSpaceDE w:val="0"/>
              <w:autoSpaceDN w:val="0"/>
              <w:adjustRightInd w:val="0"/>
              <w:rPr>
                <w:sz w:val="24"/>
                <w:szCs w:val="24"/>
              </w:rPr>
            </w:pPr>
            <w:r w:rsidRPr="003230B7">
              <w:rPr>
                <w:sz w:val="24"/>
                <w:szCs w:val="24"/>
              </w:rPr>
              <w:t xml:space="preserve">    for i in sums:</w:t>
            </w:r>
          </w:p>
          <w:p w14:paraId="18918B72" w14:textId="77777777" w:rsidR="00696BD9" w:rsidRPr="003230B7" w:rsidRDefault="00696BD9" w:rsidP="00696BD9">
            <w:pPr>
              <w:autoSpaceDE w:val="0"/>
              <w:autoSpaceDN w:val="0"/>
              <w:adjustRightInd w:val="0"/>
              <w:rPr>
                <w:sz w:val="24"/>
                <w:szCs w:val="24"/>
              </w:rPr>
            </w:pPr>
            <w:r w:rsidRPr="003230B7">
              <w:rPr>
                <w:sz w:val="24"/>
                <w:szCs w:val="24"/>
              </w:rPr>
              <w:t xml:space="preserve">        cnt = data[(data['product_id'] == i) &amp; (data['star_rating'] &lt; 4)].count ()[0]</w:t>
            </w:r>
          </w:p>
          <w:p w14:paraId="229F4618" w14:textId="77777777" w:rsidR="00696BD9" w:rsidRPr="003230B7" w:rsidRDefault="00696BD9" w:rsidP="00696BD9">
            <w:pPr>
              <w:autoSpaceDE w:val="0"/>
              <w:autoSpaceDN w:val="0"/>
              <w:adjustRightInd w:val="0"/>
              <w:rPr>
                <w:sz w:val="24"/>
                <w:szCs w:val="24"/>
              </w:rPr>
            </w:pPr>
            <w:r w:rsidRPr="003230B7">
              <w:rPr>
                <w:sz w:val="24"/>
                <w:szCs w:val="24"/>
              </w:rPr>
              <w:t xml:space="preserve">        rate[i] = cnt / sums[i]</w:t>
            </w:r>
          </w:p>
          <w:p w14:paraId="5350CA9A" w14:textId="77777777" w:rsidR="00696BD9" w:rsidRPr="003230B7" w:rsidRDefault="00696BD9" w:rsidP="00696BD9">
            <w:pPr>
              <w:autoSpaceDE w:val="0"/>
              <w:autoSpaceDN w:val="0"/>
              <w:adjustRightInd w:val="0"/>
              <w:rPr>
                <w:sz w:val="24"/>
                <w:szCs w:val="24"/>
              </w:rPr>
            </w:pPr>
            <w:r w:rsidRPr="003230B7">
              <w:rPr>
                <w:sz w:val="24"/>
                <w:szCs w:val="24"/>
              </w:rPr>
              <w:t xml:space="preserve">    rates = []</w:t>
            </w:r>
          </w:p>
          <w:p w14:paraId="5D796583" w14:textId="77777777" w:rsidR="00696BD9" w:rsidRPr="003230B7" w:rsidRDefault="00696BD9" w:rsidP="00696BD9">
            <w:pPr>
              <w:autoSpaceDE w:val="0"/>
              <w:autoSpaceDN w:val="0"/>
              <w:adjustRightInd w:val="0"/>
              <w:rPr>
                <w:sz w:val="24"/>
                <w:szCs w:val="24"/>
              </w:rPr>
            </w:pPr>
            <w:r w:rsidRPr="003230B7">
              <w:rPr>
                <w:sz w:val="24"/>
                <w:szCs w:val="24"/>
              </w:rPr>
              <w:t xml:space="preserve">    for i in data['product_id'].values:</w:t>
            </w:r>
          </w:p>
          <w:p w14:paraId="15383E31" w14:textId="77777777" w:rsidR="00696BD9" w:rsidRPr="003230B7" w:rsidRDefault="00696BD9" w:rsidP="00696BD9">
            <w:pPr>
              <w:autoSpaceDE w:val="0"/>
              <w:autoSpaceDN w:val="0"/>
              <w:adjustRightInd w:val="0"/>
              <w:rPr>
                <w:sz w:val="24"/>
                <w:szCs w:val="24"/>
              </w:rPr>
            </w:pPr>
            <w:r w:rsidRPr="003230B7">
              <w:rPr>
                <w:sz w:val="24"/>
                <w:szCs w:val="24"/>
              </w:rPr>
              <w:t xml:space="preserve">        rates.append (rate[i])</w:t>
            </w:r>
          </w:p>
          <w:p w14:paraId="29B68AFC" w14:textId="77777777" w:rsidR="00696BD9" w:rsidRPr="003230B7" w:rsidRDefault="00696BD9" w:rsidP="00696BD9">
            <w:pPr>
              <w:autoSpaceDE w:val="0"/>
              <w:autoSpaceDN w:val="0"/>
              <w:adjustRightInd w:val="0"/>
              <w:rPr>
                <w:sz w:val="24"/>
                <w:szCs w:val="24"/>
              </w:rPr>
            </w:pPr>
            <w:r w:rsidRPr="003230B7">
              <w:rPr>
                <w:sz w:val="24"/>
                <w:szCs w:val="24"/>
              </w:rPr>
              <w:t xml:space="preserve">    data['rate'] = rates</w:t>
            </w:r>
          </w:p>
          <w:p w14:paraId="5AFEAD54"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774C49CD" w14:textId="77777777" w:rsidR="00696BD9" w:rsidRPr="003230B7" w:rsidRDefault="00696BD9" w:rsidP="00696BD9">
            <w:pPr>
              <w:autoSpaceDE w:val="0"/>
              <w:autoSpaceDN w:val="0"/>
              <w:adjustRightInd w:val="0"/>
              <w:rPr>
                <w:sz w:val="24"/>
                <w:szCs w:val="24"/>
              </w:rPr>
            </w:pPr>
            <w:r w:rsidRPr="003230B7">
              <w:rPr>
                <w:sz w:val="24"/>
                <w:szCs w:val="24"/>
              </w:rPr>
              <w:t>hair_dryer=gen_rate(hair_dryer)</w:t>
            </w:r>
          </w:p>
          <w:p w14:paraId="44B838F4" w14:textId="77777777" w:rsidR="00696BD9" w:rsidRPr="003230B7" w:rsidRDefault="00696BD9" w:rsidP="00696BD9">
            <w:pPr>
              <w:autoSpaceDE w:val="0"/>
              <w:autoSpaceDN w:val="0"/>
              <w:adjustRightInd w:val="0"/>
              <w:rPr>
                <w:sz w:val="24"/>
                <w:szCs w:val="24"/>
              </w:rPr>
            </w:pPr>
            <w:r w:rsidRPr="003230B7">
              <w:rPr>
                <w:sz w:val="24"/>
                <w:szCs w:val="24"/>
              </w:rPr>
              <w:t>microwave=gen_rate(microwave)</w:t>
            </w:r>
          </w:p>
          <w:p w14:paraId="6A6DCFAA" w14:textId="77777777" w:rsidR="00696BD9" w:rsidRPr="003230B7" w:rsidRDefault="00696BD9" w:rsidP="00696BD9">
            <w:pPr>
              <w:autoSpaceDE w:val="0"/>
              <w:autoSpaceDN w:val="0"/>
              <w:adjustRightInd w:val="0"/>
              <w:rPr>
                <w:sz w:val="24"/>
                <w:szCs w:val="24"/>
              </w:rPr>
            </w:pPr>
            <w:r w:rsidRPr="003230B7">
              <w:rPr>
                <w:sz w:val="24"/>
                <w:szCs w:val="24"/>
              </w:rPr>
              <w:t>pacifier=gen_rate(pacifier)</w:t>
            </w:r>
          </w:p>
          <w:p w14:paraId="11C4A399" w14:textId="77777777" w:rsidR="00696BD9" w:rsidRPr="003230B7" w:rsidRDefault="00696BD9" w:rsidP="00696BD9">
            <w:pPr>
              <w:autoSpaceDE w:val="0"/>
              <w:autoSpaceDN w:val="0"/>
              <w:adjustRightInd w:val="0"/>
              <w:rPr>
                <w:sz w:val="24"/>
                <w:szCs w:val="24"/>
              </w:rPr>
            </w:pPr>
          </w:p>
          <w:p w14:paraId="3FC4DB35"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7E1A43B0"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0A3A30F"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30B3547C"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6ABCF14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6D8262DA"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w:t>
            </w:r>
            <w:r w:rsidRPr="003230B7">
              <w:rPr>
                <w:sz w:val="24"/>
                <w:szCs w:val="24"/>
              </w:rPr>
              <w:lastRenderedPageBreak/>
              <w:t>((data['star_rating']==5) &amp; (data['review_body']&lt;-0.6))]</w:t>
            </w:r>
          </w:p>
          <w:p w14:paraId="3E172867"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1975BDC7"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54FE4446"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398E081F"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18DA6D2C"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0E9AF7A5"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6A1B336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1    5            :',e)</w:t>
            </w:r>
          </w:p>
          <w:p w14:paraId="3090EF89"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434215D0"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594BAB7F"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46FF064C"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40A15F4F"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09D24167"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6223CEE1"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12C46C00"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47002C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28288BA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36815D74"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1BEB0D4D"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2369F481"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32D5AED0"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4AA03302"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7ED1BE9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4F88E7F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238C5FA"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670FE554" w14:textId="77777777" w:rsidR="00696BD9" w:rsidRPr="003230B7" w:rsidRDefault="00696BD9" w:rsidP="00696BD9">
            <w:pPr>
              <w:autoSpaceDE w:val="0"/>
              <w:autoSpaceDN w:val="0"/>
              <w:adjustRightInd w:val="0"/>
              <w:rPr>
                <w:sz w:val="24"/>
                <w:szCs w:val="24"/>
              </w:rPr>
            </w:pPr>
          </w:p>
          <w:p w14:paraId="67DDBB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4077C43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4DAF05D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4E7FC1C0"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1638C8E1" w14:textId="77777777" w:rsidR="00696BD9" w:rsidRPr="003230B7" w:rsidRDefault="00696BD9" w:rsidP="00696BD9">
            <w:pPr>
              <w:autoSpaceDE w:val="0"/>
              <w:autoSpaceDN w:val="0"/>
              <w:adjustRightInd w:val="0"/>
              <w:rPr>
                <w:sz w:val="24"/>
                <w:szCs w:val="24"/>
              </w:rPr>
            </w:pPr>
          </w:p>
          <w:p w14:paraId="1B7F2952"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7860F080" w14:textId="77777777" w:rsidR="00696BD9" w:rsidRPr="003230B7" w:rsidRDefault="00696BD9" w:rsidP="00696BD9">
            <w:pPr>
              <w:autoSpaceDE w:val="0"/>
              <w:autoSpaceDN w:val="0"/>
              <w:adjustRightInd w:val="0"/>
              <w:rPr>
                <w:sz w:val="24"/>
                <w:szCs w:val="24"/>
              </w:rPr>
            </w:pPr>
          </w:p>
          <w:p w14:paraId="39F743C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DF0FF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01864D75"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18563C53"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3F55062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3BDB09BC"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5D114C8F"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7BB2ECED"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1A383E48"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7AB9FF22"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4C7DB74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else:</w:t>
            </w:r>
          </w:p>
          <w:p w14:paraId="0DED2FC8"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5F4ED157"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6DC1CD98"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3EF93C00"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7A7FA888"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0E717620" w14:textId="77777777" w:rsidR="00696BD9" w:rsidRPr="003230B7" w:rsidRDefault="00696BD9" w:rsidP="00696BD9">
            <w:pPr>
              <w:autoSpaceDE w:val="0"/>
              <w:autoSpaceDN w:val="0"/>
              <w:adjustRightInd w:val="0"/>
              <w:rPr>
                <w:sz w:val="24"/>
                <w:szCs w:val="24"/>
              </w:rPr>
            </w:pPr>
          </w:p>
          <w:p w14:paraId="31CD61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F3177D7"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17CF514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076E6A17"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31E89E8B"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4416F816"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403849AC"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4A6F119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2203B4D7" w14:textId="77777777" w:rsidR="00696BD9" w:rsidRPr="003230B7" w:rsidRDefault="00696BD9" w:rsidP="00696BD9">
            <w:pPr>
              <w:autoSpaceDE w:val="0"/>
              <w:autoSpaceDN w:val="0"/>
              <w:adjustRightInd w:val="0"/>
              <w:rPr>
                <w:sz w:val="24"/>
                <w:szCs w:val="24"/>
              </w:rPr>
            </w:pPr>
          </w:p>
          <w:p w14:paraId="033D58CD"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638468E4"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69B8EA6A"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7605D173" w14:textId="77777777" w:rsidR="00696BD9" w:rsidRPr="003230B7" w:rsidRDefault="00696BD9" w:rsidP="00696BD9">
            <w:pPr>
              <w:autoSpaceDE w:val="0"/>
              <w:autoSpaceDN w:val="0"/>
              <w:adjustRightInd w:val="0"/>
              <w:rPr>
                <w:sz w:val="24"/>
                <w:szCs w:val="24"/>
              </w:rPr>
            </w:pPr>
          </w:p>
          <w:p w14:paraId="58412D06"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57692FF2"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79613EE9"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22B7755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731D7ED1"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4D970D90"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36F02E0C"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372348F1"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5FB2236F"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50064A04" w14:textId="77777777" w:rsidR="00696BD9" w:rsidRPr="003230B7" w:rsidRDefault="00696BD9" w:rsidP="00696BD9">
            <w:pPr>
              <w:autoSpaceDE w:val="0"/>
              <w:autoSpaceDN w:val="0"/>
              <w:adjustRightInd w:val="0"/>
              <w:rPr>
                <w:sz w:val="24"/>
                <w:szCs w:val="24"/>
              </w:rPr>
            </w:pPr>
            <w:r w:rsidRPr="003230B7">
              <w:rPr>
                <w:sz w:val="24"/>
                <w:szCs w:val="24"/>
              </w:rPr>
              <w:t># print(wei)</w:t>
            </w:r>
          </w:p>
          <w:p w14:paraId="1C525C7D"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1EB2E381"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4FCE9943"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43DA9188"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330DE15A"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368B1675"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10E95B67"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63642A2D" w14:textId="77777777" w:rsidR="00696BD9" w:rsidRPr="003230B7" w:rsidRDefault="00696BD9" w:rsidP="00696BD9">
            <w:pPr>
              <w:autoSpaceDE w:val="0"/>
              <w:autoSpaceDN w:val="0"/>
              <w:adjustRightInd w:val="0"/>
              <w:rPr>
                <w:sz w:val="24"/>
                <w:szCs w:val="24"/>
              </w:rPr>
            </w:pPr>
          </w:p>
          <w:p w14:paraId="14B2DD30" w14:textId="77777777" w:rsidR="00696BD9" w:rsidRPr="003230B7" w:rsidRDefault="00696BD9" w:rsidP="00696BD9">
            <w:pPr>
              <w:autoSpaceDE w:val="0"/>
              <w:autoSpaceDN w:val="0"/>
              <w:adjustRightInd w:val="0"/>
              <w:rPr>
                <w:sz w:val="24"/>
                <w:szCs w:val="24"/>
              </w:rPr>
            </w:pPr>
            <w:r w:rsidRPr="003230B7">
              <w:rPr>
                <w:sz w:val="24"/>
                <w:szCs w:val="24"/>
              </w:rPr>
              <w:t>def fig(prod, D):</w:t>
            </w:r>
          </w:p>
          <w:p w14:paraId="2CDC2FF0"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data=gen_score(prod,D)[['review_date','year','month','score']]</w:t>
            </w:r>
          </w:p>
          <w:p w14:paraId="1627D831" w14:textId="77777777" w:rsidR="00696BD9" w:rsidRPr="003230B7" w:rsidRDefault="00696BD9" w:rsidP="00696BD9">
            <w:pPr>
              <w:autoSpaceDE w:val="0"/>
              <w:autoSpaceDN w:val="0"/>
              <w:adjustRightInd w:val="0"/>
              <w:rPr>
                <w:sz w:val="24"/>
                <w:szCs w:val="24"/>
              </w:rPr>
            </w:pPr>
            <w:r w:rsidRPr="003230B7">
              <w:rPr>
                <w:sz w:val="24"/>
                <w:szCs w:val="24"/>
              </w:rPr>
              <w:t xml:space="preserve">    # print(data.describe())</w:t>
            </w:r>
          </w:p>
          <w:p w14:paraId="119D86A7"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good=data[(data['score']&gt;4) &amp; (data['year']&gt;2009)].groupby(['year','month']).count()['score']</w:t>
            </w:r>
          </w:p>
          <w:p w14:paraId="634366A5" w14:textId="77777777" w:rsidR="00696BD9" w:rsidRPr="003230B7" w:rsidRDefault="00696BD9" w:rsidP="00696BD9">
            <w:pPr>
              <w:autoSpaceDE w:val="0"/>
              <w:autoSpaceDN w:val="0"/>
              <w:adjustRightInd w:val="0"/>
              <w:rPr>
                <w:sz w:val="24"/>
                <w:szCs w:val="24"/>
              </w:rPr>
            </w:pPr>
            <w:r w:rsidRPr="003230B7">
              <w:rPr>
                <w:sz w:val="24"/>
                <w:szCs w:val="24"/>
              </w:rPr>
              <w:t xml:space="preserve">    bad=data[(data['score']&lt;1) &amp; (data['year']&gt;2009)].groupby(['year','month']).count()['score']</w:t>
            </w:r>
          </w:p>
          <w:p w14:paraId="2BC5A7B4" w14:textId="77777777" w:rsidR="00696BD9" w:rsidRPr="003230B7" w:rsidRDefault="00696BD9" w:rsidP="00696BD9">
            <w:pPr>
              <w:autoSpaceDE w:val="0"/>
              <w:autoSpaceDN w:val="0"/>
              <w:adjustRightInd w:val="0"/>
              <w:rPr>
                <w:sz w:val="24"/>
                <w:szCs w:val="24"/>
              </w:rPr>
            </w:pPr>
            <w:r w:rsidRPr="003230B7">
              <w:rPr>
                <w:sz w:val="24"/>
                <w:szCs w:val="24"/>
              </w:rPr>
              <w:t xml:space="preserve">    all_of=data[(data['year']&gt;2009)].groupby(['year','month']).count()['review_date']</w:t>
            </w:r>
          </w:p>
          <w:p w14:paraId="58BF5D1C" w14:textId="77777777" w:rsidR="00696BD9" w:rsidRPr="003230B7" w:rsidRDefault="00696BD9" w:rsidP="00696BD9">
            <w:pPr>
              <w:autoSpaceDE w:val="0"/>
              <w:autoSpaceDN w:val="0"/>
              <w:adjustRightInd w:val="0"/>
              <w:rPr>
                <w:sz w:val="24"/>
                <w:szCs w:val="24"/>
              </w:rPr>
            </w:pPr>
            <w:r w:rsidRPr="003230B7">
              <w:rPr>
                <w:sz w:val="24"/>
                <w:szCs w:val="24"/>
              </w:rPr>
              <w:t xml:space="preserve">    good=pd.DataFrame(good,index=good.index.values)</w:t>
            </w:r>
          </w:p>
          <w:p w14:paraId="4063E845" w14:textId="77777777" w:rsidR="00696BD9" w:rsidRPr="003230B7" w:rsidRDefault="00696BD9" w:rsidP="00696BD9">
            <w:pPr>
              <w:autoSpaceDE w:val="0"/>
              <w:autoSpaceDN w:val="0"/>
              <w:adjustRightInd w:val="0"/>
              <w:rPr>
                <w:sz w:val="24"/>
                <w:szCs w:val="24"/>
              </w:rPr>
            </w:pPr>
            <w:r w:rsidRPr="003230B7">
              <w:rPr>
                <w:sz w:val="24"/>
                <w:szCs w:val="24"/>
              </w:rPr>
              <w:t xml:space="preserve">    bad=pd.DataFrame(bad,index=bad.index.values)</w:t>
            </w:r>
          </w:p>
          <w:p w14:paraId="53D26486" w14:textId="77777777" w:rsidR="00696BD9" w:rsidRPr="003230B7" w:rsidRDefault="00696BD9" w:rsidP="00696BD9">
            <w:pPr>
              <w:autoSpaceDE w:val="0"/>
              <w:autoSpaceDN w:val="0"/>
              <w:adjustRightInd w:val="0"/>
              <w:rPr>
                <w:sz w:val="24"/>
                <w:szCs w:val="24"/>
              </w:rPr>
            </w:pPr>
            <w:r w:rsidRPr="003230B7">
              <w:rPr>
                <w:sz w:val="24"/>
                <w:szCs w:val="24"/>
              </w:rPr>
              <w:t xml:space="preserve">    all_of=pd.DataFrame(all_of,index=all_of.index.values)</w:t>
            </w:r>
          </w:p>
          <w:p w14:paraId="49675121" w14:textId="77777777" w:rsidR="00696BD9" w:rsidRPr="003230B7" w:rsidRDefault="00696BD9" w:rsidP="00696BD9">
            <w:pPr>
              <w:autoSpaceDE w:val="0"/>
              <w:autoSpaceDN w:val="0"/>
              <w:adjustRightInd w:val="0"/>
              <w:rPr>
                <w:sz w:val="24"/>
                <w:szCs w:val="24"/>
              </w:rPr>
            </w:pPr>
            <w:r w:rsidRPr="003230B7">
              <w:rPr>
                <w:sz w:val="24"/>
                <w:szCs w:val="24"/>
              </w:rPr>
              <w:t xml:space="preserve">    bad.rename(columns={'score':'score_bad'},inplace=True)</w:t>
            </w:r>
          </w:p>
          <w:p w14:paraId="1BA040C6"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good.index.values]</w:t>
            </w:r>
          </w:p>
          <w:p w14:paraId="6DE1A0FA" w14:textId="77777777" w:rsidR="00696BD9" w:rsidRPr="003230B7" w:rsidRDefault="00696BD9" w:rsidP="00696BD9">
            <w:pPr>
              <w:autoSpaceDE w:val="0"/>
              <w:autoSpaceDN w:val="0"/>
              <w:adjustRightInd w:val="0"/>
              <w:rPr>
                <w:sz w:val="24"/>
                <w:szCs w:val="24"/>
              </w:rPr>
            </w:pPr>
            <w:r w:rsidRPr="003230B7">
              <w:rPr>
                <w:sz w:val="24"/>
                <w:szCs w:val="24"/>
              </w:rPr>
              <w:t xml:space="preserve">    good['time']=x</w:t>
            </w:r>
          </w:p>
          <w:p w14:paraId="03E987BE"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bad.index.values]</w:t>
            </w:r>
          </w:p>
          <w:p w14:paraId="31092D4F" w14:textId="77777777" w:rsidR="00696BD9" w:rsidRPr="003230B7" w:rsidRDefault="00696BD9" w:rsidP="00696BD9">
            <w:pPr>
              <w:autoSpaceDE w:val="0"/>
              <w:autoSpaceDN w:val="0"/>
              <w:adjustRightInd w:val="0"/>
              <w:rPr>
                <w:sz w:val="24"/>
                <w:szCs w:val="24"/>
              </w:rPr>
            </w:pPr>
            <w:r w:rsidRPr="003230B7">
              <w:rPr>
                <w:sz w:val="24"/>
                <w:szCs w:val="24"/>
              </w:rPr>
              <w:t xml:space="preserve">    bad['time']=x</w:t>
            </w:r>
          </w:p>
          <w:p w14:paraId="481C0CC3"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all_of.index.values]</w:t>
            </w:r>
          </w:p>
          <w:p w14:paraId="77225F3E" w14:textId="77777777" w:rsidR="00696BD9" w:rsidRPr="003230B7" w:rsidRDefault="00696BD9" w:rsidP="00696BD9">
            <w:pPr>
              <w:autoSpaceDE w:val="0"/>
              <w:autoSpaceDN w:val="0"/>
              <w:adjustRightInd w:val="0"/>
              <w:rPr>
                <w:sz w:val="24"/>
                <w:szCs w:val="24"/>
              </w:rPr>
            </w:pPr>
            <w:r w:rsidRPr="003230B7">
              <w:rPr>
                <w:sz w:val="24"/>
                <w:szCs w:val="24"/>
              </w:rPr>
              <w:t xml:space="preserve">    all_of['time']=x</w:t>
            </w:r>
          </w:p>
          <w:p w14:paraId="7CACB585" w14:textId="77777777" w:rsidR="00696BD9" w:rsidRPr="003230B7" w:rsidRDefault="00696BD9" w:rsidP="00696BD9">
            <w:pPr>
              <w:autoSpaceDE w:val="0"/>
              <w:autoSpaceDN w:val="0"/>
              <w:adjustRightInd w:val="0"/>
              <w:rPr>
                <w:sz w:val="24"/>
                <w:szCs w:val="24"/>
              </w:rPr>
            </w:pPr>
            <w:r w:rsidRPr="003230B7">
              <w:rPr>
                <w:sz w:val="24"/>
                <w:szCs w:val="24"/>
              </w:rPr>
              <w:t xml:space="preserve">    all=pd.merge(good,bad,how='left')</w:t>
            </w:r>
          </w:p>
          <w:p w14:paraId="08BCB405" w14:textId="77777777" w:rsidR="00696BD9" w:rsidRPr="003230B7" w:rsidRDefault="00696BD9" w:rsidP="00696BD9">
            <w:pPr>
              <w:autoSpaceDE w:val="0"/>
              <w:autoSpaceDN w:val="0"/>
              <w:adjustRightInd w:val="0"/>
              <w:rPr>
                <w:sz w:val="24"/>
                <w:szCs w:val="24"/>
              </w:rPr>
            </w:pPr>
            <w:r w:rsidRPr="003230B7">
              <w:rPr>
                <w:sz w:val="24"/>
                <w:szCs w:val="24"/>
              </w:rPr>
              <w:t xml:space="preserve">    all=pd.merge(all,all_of,how='left')</w:t>
            </w:r>
          </w:p>
          <w:p w14:paraId="4A52CB4E" w14:textId="77777777" w:rsidR="00696BD9" w:rsidRPr="003230B7" w:rsidRDefault="00696BD9" w:rsidP="00696BD9">
            <w:pPr>
              <w:autoSpaceDE w:val="0"/>
              <w:autoSpaceDN w:val="0"/>
              <w:adjustRightInd w:val="0"/>
              <w:rPr>
                <w:sz w:val="24"/>
                <w:szCs w:val="24"/>
              </w:rPr>
            </w:pPr>
            <w:r w:rsidRPr="003230B7">
              <w:rPr>
                <w:sz w:val="24"/>
                <w:szCs w:val="24"/>
              </w:rPr>
              <w:t xml:space="preserve">    all.fillna(0)</w:t>
            </w:r>
          </w:p>
          <w:p w14:paraId="654E3E9C" w14:textId="77777777" w:rsidR="00696BD9" w:rsidRPr="003230B7" w:rsidRDefault="00696BD9" w:rsidP="00696BD9">
            <w:pPr>
              <w:autoSpaceDE w:val="0"/>
              <w:autoSpaceDN w:val="0"/>
              <w:adjustRightInd w:val="0"/>
              <w:rPr>
                <w:sz w:val="24"/>
                <w:szCs w:val="24"/>
              </w:rPr>
            </w:pPr>
            <w:r w:rsidRPr="003230B7">
              <w:rPr>
                <w:sz w:val="24"/>
                <w:szCs w:val="24"/>
              </w:rPr>
              <w:t xml:space="preserve">    fig = plt.figure(num=1, figsize=(15, 8),dpi=80)</w:t>
            </w:r>
          </w:p>
          <w:p w14:paraId="05C4C742"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plt.plot(all['time'].values,all['score'].values/all['review_date'].values)</w:t>
            </w:r>
          </w:p>
          <w:p w14:paraId="691CE79F" w14:textId="77777777" w:rsidR="00696BD9" w:rsidRPr="003230B7" w:rsidRDefault="00696BD9" w:rsidP="00696BD9">
            <w:pPr>
              <w:autoSpaceDE w:val="0"/>
              <w:autoSpaceDN w:val="0"/>
              <w:adjustRightInd w:val="0"/>
              <w:rPr>
                <w:sz w:val="24"/>
                <w:szCs w:val="24"/>
              </w:rPr>
            </w:pPr>
            <w:r w:rsidRPr="003230B7">
              <w:rPr>
                <w:sz w:val="24"/>
                <w:szCs w:val="24"/>
              </w:rPr>
              <w:t xml:space="preserve">    # plt.show()</w:t>
            </w:r>
          </w:p>
          <w:p w14:paraId="14EEA4E4"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plt.plot(all['time'].values,all['score_bad'].values/all['review_date'].values)</w:t>
            </w:r>
          </w:p>
          <w:p w14:paraId="22388869" w14:textId="77777777" w:rsidR="00696BD9" w:rsidRPr="003230B7" w:rsidRDefault="00696BD9" w:rsidP="00696BD9">
            <w:pPr>
              <w:autoSpaceDE w:val="0"/>
              <w:autoSpaceDN w:val="0"/>
              <w:adjustRightInd w:val="0"/>
              <w:rPr>
                <w:sz w:val="24"/>
                <w:szCs w:val="24"/>
              </w:rPr>
            </w:pPr>
            <w:r w:rsidRPr="003230B7">
              <w:rPr>
                <w:sz w:val="24"/>
                <w:szCs w:val="24"/>
              </w:rPr>
              <w:t xml:space="preserve">    # plt.plot(all['time'].values,all['review_date'].values)</w:t>
            </w:r>
          </w:p>
          <w:p w14:paraId="6DD5E5DB" w14:textId="77777777" w:rsidR="00696BD9" w:rsidRPr="003230B7" w:rsidRDefault="00696BD9" w:rsidP="00696BD9">
            <w:pPr>
              <w:autoSpaceDE w:val="0"/>
              <w:autoSpaceDN w:val="0"/>
              <w:adjustRightInd w:val="0"/>
              <w:rPr>
                <w:sz w:val="24"/>
                <w:szCs w:val="24"/>
              </w:rPr>
            </w:pPr>
            <w:r w:rsidRPr="003230B7">
              <w:rPr>
                <w:sz w:val="24"/>
                <w:szCs w:val="24"/>
              </w:rPr>
              <w:t xml:space="preserve">    plt.legend(['good','bad'],loc = 'best')</w:t>
            </w:r>
          </w:p>
          <w:p w14:paraId="41DFE7DD" w14:textId="77777777" w:rsidR="00696BD9" w:rsidRPr="003230B7" w:rsidRDefault="00696BD9" w:rsidP="00696BD9">
            <w:pPr>
              <w:autoSpaceDE w:val="0"/>
              <w:autoSpaceDN w:val="0"/>
              <w:adjustRightInd w:val="0"/>
              <w:rPr>
                <w:sz w:val="24"/>
                <w:szCs w:val="24"/>
              </w:rPr>
            </w:pPr>
          </w:p>
          <w:p w14:paraId="45CED2F1" w14:textId="77777777" w:rsidR="00696BD9" w:rsidRPr="003230B7" w:rsidRDefault="00696BD9" w:rsidP="00696BD9">
            <w:pPr>
              <w:autoSpaceDE w:val="0"/>
              <w:autoSpaceDN w:val="0"/>
              <w:adjustRightInd w:val="0"/>
              <w:rPr>
                <w:sz w:val="24"/>
                <w:szCs w:val="24"/>
              </w:rPr>
            </w:pPr>
            <w:r w:rsidRPr="003230B7">
              <w:rPr>
                <w:sz w:val="24"/>
                <w:szCs w:val="24"/>
              </w:rPr>
              <w:t xml:space="preserve">    plt.xticks (size='small', rotation=90, fontsize=13)</w:t>
            </w:r>
          </w:p>
          <w:p w14:paraId="2A7F303C"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6C6A289D" w14:textId="77777777" w:rsidR="00696BD9" w:rsidRPr="003230B7" w:rsidRDefault="00696BD9" w:rsidP="00696BD9">
            <w:pPr>
              <w:autoSpaceDE w:val="0"/>
              <w:autoSpaceDN w:val="0"/>
              <w:adjustRightInd w:val="0"/>
              <w:rPr>
                <w:sz w:val="24"/>
                <w:szCs w:val="24"/>
              </w:rPr>
            </w:pPr>
          </w:p>
          <w:p w14:paraId="3FA4FF6E" w14:textId="77777777" w:rsidR="00696BD9" w:rsidRPr="003230B7" w:rsidRDefault="00696BD9" w:rsidP="00696BD9">
            <w:pPr>
              <w:autoSpaceDE w:val="0"/>
              <w:autoSpaceDN w:val="0"/>
              <w:adjustRightInd w:val="0"/>
              <w:rPr>
                <w:sz w:val="24"/>
                <w:szCs w:val="24"/>
              </w:rPr>
            </w:pPr>
            <w:r w:rsidRPr="003230B7">
              <w:rPr>
                <w:sz w:val="24"/>
                <w:szCs w:val="24"/>
              </w:rPr>
              <w:t># fig('hair_dryer',hair_dryer)</w:t>
            </w:r>
          </w:p>
          <w:p w14:paraId="37E7E41F" w14:textId="77777777" w:rsidR="00696BD9" w:rsidRPr="003230B7" w:rsidRDefault="00696BD9" w:rsidP="00696BD9">
            <w:pPr>
              <w:autoSpaceDE w:val="0"/>
              <w:autoSpaceDN w:val="0"/>
              <w:adjustRightInd w:val="0"/>
              <w:rPr>
                <w:sz w:val="24"/>
                <w:szCs w:val="24"/>
              </w:rPr>
            </w:pPr>
            <w:r w:rsidRPr="003230B7">
              <w:rPr>
                <w:sz w:val="24"/>
                <w:szCs w:val="24"/>
              </w:rPr>
              <w:t># fig('microwave',microwave)</w:t>
            </w:r>
          </w:p>
          <w:p w14:paraId="562745D6" w14:textId="77777777" w:rsidR="00696BD9" w:rsidRPr="003230B7" w:rsidRDefault="00696BD9" w:rsidP="00696BD9">
            <w:pPr>
              <w:autoSpaceDE w:val="0"/>
              <w:autoSpaceDN w:val="0"/>
              <w:adjustRightInd w:val="0"/>
              <w:rPr>
                <w:sz w:val="24"/>
                <w:szCs w:val="24"/>
              </w:rPr>
            </w:pPr>
            <w:r w:rsidRPr="003230B7">
              <w:rPr>
                <w:sz w:val="24"/>
                <w:szCs w:val="24"/>
              </w:rPr>
              <w:t># fig('pacifier',pacifier)</w:t>
            </w:r>
          </w:p>
          <w:p w14:paraId="3BAF1502" w14:textId="77777777" w:rsidR="00696BD9" w:rsidRPr="003230B7" w:rsidRDefault="00696BD9" w:rsidP="00696BD9">
            <w:pPr>
              <w:autoSpaceDE w:val="0"/>
              <w:autoSpaceDN w:val="0"/>
              <w:adjustRightInd w:val="0"/>
              <w:rPr>
                <w:sz w:val="24"/>
                <w:szCs w:val="24"/>
              </w:rPr>
            </w:pPr>
          </w:p>
          <w:p w14:paraId="46C5C7A4" w14:textId="77777777" w:rsidR="00696BD9" w:rsidRPr="003230B7" w:rsidRDefault="00696BD9" w:rsidP="00696BD9">
            <w:pPr>
              <w:autoSpaceDE w:val="0"/>
              <w:autoSpaceDN w:val="0"/>
              <w:adjustRightInd w:val="0"/>
              <w:rPr>
                <w:sz w:val="24"/>
                <w:szCs w:val="24"/>
              </w:rPr>
            </w:pPr>
            <w:r w:rsidRPr="003230B7">
              <w:rPr>
                <w:sz w:val="24"/>
                <w:szCs w:val="24"/>
              </w:rPr>
              <w:t>def classify(prod,data):</w:t>
            </w:r>
          </w:p>
          <w:p w14:paraId="2C88B738"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 data)</w:t>
            </w:r>
          </w:p>
          <w:p w14:paraId="13E9B49D" w14:textId="77777777" w:rsidR="00696BD9" w:rsidRPr="003230B7" w:rsidRDefault="00696BD9" w:rsidP="00696BD9">
            <w:pPr>
              <w:autoSpaceDE w:val="0"/>
              <w:autoSpaceDN w:val="0"/>
              <w:adjustRightInd w:val="0"/>
              <w:rPr>
                <w:sz w:val="24"/>
                <w:szCs w:val="24"/>
              </w:rPr>
            </w:pPr>
            <w:r w:rsidRPr="003230B7">
              <w:rPr>
                <w:sz w:val="24"/>
                <w:szCs w:val="24"/>
              </w:rPr>
              <w:t xml:space="preserve">    cols_x = ['helpful_votes', 'total_votes', 'verified_purchase', 'review_body', 'review_date', 'month', 'rate','score']</w:t>
            </w:r>
          </w:p>
          <w:p w14:paraId="07C2B9A4" w14:textId="77777777" w:rsidR="00696BD9" w:rsidRPr="003230B7" w:rsidRDefault="00696BD9" w:rsidP="00696BD9">
            <w:pPr>
              <w:autoSpaceDE w:val="0"/>
              <w:autoSpaceDN w:val="0"/>
              <w:adjustRightInd w:val="0"/>
              <w:rPr>
                <w:sz w:val="24"/>
                <w:szCs w:val="24"/>
              </w:rPr>
            </w:pPr>
            <w:r w:rsidRPr="003230B7">
              <w:rPr>
                <w:sz w:val="24"/>
                <w:szCs w:val="24"/>
              </w:rPr>
              <w:t xml:space="preserve">    x=data[cols_x]</w:t>
            </w:r>
          </w:p>
          <w:p w14:paraId="54586A72" w14:textId="77777777" w:rsidR="00696BD9" w:rsidRPr="003230B7" w:rsidRDefault="00696BD9" w:rsidP="00696BD9">
            <w:pPr>
              <w:autoSpaceDE w:val="0"/>
              <w:autoSpaceDN w:val="0"/>
              <w:adjustRightInd w:val="0"/>
              <w:rPr>
                <w:sz w:val="24"/>
                <w:szCs w:val="24"/>
              </w:rPr>
            </w:pPr>
            <w:r w:rsidRPr="003230B7">
              <w:rPr>
                <w:sz w:val="24"/>
                <w:szCs w:val="24"/>
              </w:rPr>
              <w:t xml:space="preserve">    scores=data['star_rating'].values</w:t>
            </w:r>
          </w:p>
          <w:p w14:paraId="5EF87526" w14:textId="77777777" w:rsidR="00696BD9" w:rsidRPr="003230B7" w:rsidRDefault="00696BD9" w:rsidP="00696BD9">
            <w:pPr>
              <w:autoSpaceDE w:val="0"/>
              <w:autoSpaceDN w:val="0"/>
              <w:adjustRightInd w:val="0"/>
              <w:rPr>
                <w:sz w:val="24"/>
                <w:szCs w:val="24"/>
              </w:rPr>
            </w:pPr>
            <w:r w:rsidRPr="003230B7">
              <w:rPr>
                <w:sz w:val="24"/>
                <w:szCs w:val="24"/>
              </w:rPr>
              <w:t xml:space="preserve">    y=[]</w:t>
            </w:r>
          </w:p>
          <w:p w14:paraId="7CB3158F" w14:textId="77777777" w:rsidR="00696BD9" w:rsidRPr="003230B7" w:rsidRDefault="00696BD9" w:rsidP="00696BD9">
            <w:pPr>
              <w:autoSpaceDE w:val="0"/>
              <w:autoSpaceDN w:val="0"/>
              <w:adjustRightInd w:val="0"/>
              <w:rPr>
                <w:sz w:val="24"/>
                <w:szCs w:val="24"/>
              </w:rPr>
            </w:pPr>
            <w:r w:rsidRPr="003230B7">
              <w:rPr>
                <w:sz w:val="24"/>
                <w:szCs w:val="24"/>
              </w:rPr>
              <w:t xml:space="preserve">    for score in scores:</w:t>
            </w:r>
          </w:p>
          <w:p w14:paraId="7D4EF838" w14:textId="77777777" w:rsidR="00696BD9" w:rsidRPr="003230B7" w:rsidRDefault="00696BD9" w:rsidP="00696BD9">
            <w:pPr>
              <w:autoSpaceDE w:val="0"/>
              <w:autoSpaceDN w:val="0"/>
              <w:adjustRightInd w:val="0"/>
              <w:rPr>
                <w:sz w:val="24"/>
                <w:szCs w:val="24"/>
              </w:rPr>
            </w:pPr>
            <w:r w:rsidRPr="003230B7">
              <w:rPr>
                <w:sz w:val="24"/>
                <w:szCs w:val="24"/>
              </w:rPr>
              <w:t xml:space="preserve">        if score&gt;=4:</w:t>
            </w:r>
          </w:p>
          <w:p w14:paraId="5995847D" w14:textId="77777777" w:rsidR="00696BD9" w:rsidRPr="003230B7" w:rsidRDefault="00696BD9" w:rsidP="00696BD9">
            <w:pPr>
              <w:autoSpaceDE w:val="0"/>
              <w:autoSpaceDN w:val="0"/>
              <w:adjustRightInd w:val="0"/>
              <w:rPr>
                <w:sz w:val="24"/>
                <w:szCs w:val="24"/>
              </w:rPr>
            </w:pPr>
            <w:r w:rsidRPr="003230B7">
              <w:rPr>
                <w:sz w:val="24"/>
                <w:szCs w:val="24"/>
              </w:rPr>
              <w:t xml:space="preserve">            y.append(1)</w:t>
            </w:r>
          </w:p>
          <w:p w14:paraId="58088AE5"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5AC56B13" w14:textId="77777777" w:rsidR="00696BD9" w:rsidRPr="003230B7" w:rsidRDefault="00696BD9" w:rsidP="00696BD9">
            <w:pPr>
              <w:autoSpaceDE w:val="0"/>
              <w:autoSpaceDN w:val="0"/>
              <w:adjustRightInd w:val="0"/>
              <w:rPr>
                <w:sz w:val="24"/>
                <w:szCs w:val="24"/>
              </w:rPr>
            </w:pPr>
            <w:r w:rsidRPr="003230B7">
              <w:rPr>
                <w:sz w:val="24"/>
                <w:szCs w:val="24"/>
              </w:rPr>
              <w:t xml:space="preserve">            y.append(0)</w:t>
            </w:r>
          </w:p>
          <w:p w14:paraId="62A9A9B7"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X_train, X_test, y_train, y_test = train_test_split(x,y,test_size=0.2,random_state=0)</w:t>
            </w:r>
          </w:p>
          <w:p w14:paraId="21E0CE50" w14:textId="77777777" w:rsidR="00696BD9" w:rsidRPr="003230B7" w:rsidRDefault="00696BD9" w:rsidP="00696BD9">
            <w:pPr>
              <w:autoSpaceDE w:val="0"/>
              <w:autoSpaceDN w:val="0"/>
              <w:adjustRightInd w:val="0"/>
              <w:rPr>
                <w:sz w:val="24"/>
                <w:szCs w:val="24"/>
              </w:rPr>
            </w:pPr>
            <w:r w:rsidRPr="003230B7">
              <w:rPr>
                <w:sz w:val="24"/>
                <w:szCs w:val="24"/>
              </w:rPr>
              <w:t xml:space="preserve">    ss = StandardScaler ()</w:t>
            </w:r>
          </w:p>
          <w:p w14:paraId="48579E11" w14:textId="77777777" w:rsidR="00696BD9" w:rsidRPr="003230B7" w:rsidRDefault="00696BD9" w:rsidP="00696BD9">
            <w:pPr>
              <w:autoSpaceDE w:val="0"/>
              <w:autoSpaceDN w:val="0"/>
              <w:adjustRightInd w:val="0"/>
              <w:rPr>
                <w:sz w:val="24"/>
                <w:szCs w:val="24"/>
              </w:rPr>
            </w:pPr>
            <w:r w:rsidRPr="003230B7">
              <w:rPr>
                <w:sz w:val="24"/>
                <w:szCs w:val="24"/>
              </w:rPr>
              <w:t xml:space="preserve">    X_train = ss.fit_transform (X_train)</w:t>
            </w:r>
          </w:p>
          <w:p w14:paraId="6457C532" w14:textId="77777777" w:rsidR="00696BD9" w:rsidRPr="003230B7" w:rsidRDefault="00696BD9" w:rsidP="00696BD9">
            <w:pPr>
              <w:autoSpaceDE w:val="0"/>
              <w:autoSpaceDN w:val="0"/>
              <w:adjustRightInd w:val="0"/>
              <w:rPr>
                <w:sz w:val="24"/>
                <w:szCs w:val="24"/>
              </w:rPr>
            </w:pPr>
            <w:r w:rsidRPr="003230B7">
              <w:rPr>
                <w:sz w:val="24"/>
                <w:szCs w:val="24"/>
              </w:rPr>
              <w:t xml:space="preserve">    X_test = ss.fit_transform (X_test)</w:t>
            </w:r>
          </w:p>
          <w:p w14:paraId="1634F2E6" w14:textId="77777777" w:rsidR="00696BD9" w:rsidRPr="003230B7" w:rsidRDefault="00696BD9" w:rsidP="00696BD9">
            <w:pPr>
              <w:autoSpaceDE w:val="0"/>
              <w:autoSpaceDN w:val="0"/>
              <w:adjustRightInd w:val="0"/>
              <w:rPr>
                <w:sz w:val="24"/>
                <w:szCs w:val="24"/>
              </w:rPr>
            </w:pPr>
            <w:r w:rsidRPr="003230B7">
              <w:rPr>
                <w:sz w:val="24"/>
                <w:szCs w:val="24"/>
              </w:rPr>
              <w:t xml:space="preserve">    lr = LogisticRegression()</w:t>
            </w:r>
          </w:p>
          <w:p w14:paraId="08570BF8" w14:textId="77777777" w:rsidR="00696BD9" w:rsidRPr="003230B7" w:rsidRDefault="00696BD9" w:rsidP="00696BD9">
            <w:pPr>
              <w:autoSpaceDE w:val="0"/>
              <w:autoSpaceDN w:val="0"/>
              <w:adjustRightInd w:val="0"/>
              <w:rPr>
                <w:sz w:val="24"/>
                <w:szCs w:val="24"/>
              </w:rPr>
            </w:pPr>
            <w:r w:rsidRPr="003230B7">
              <w:rPr>
                <w:sz w:val="24"/>
                <w:szCs w:val="24"/>
              </w:rPr>
              <w:t xml:space="preserve">    lr.fit (X_train, y_train)</w:t>
            </w:r>
          </w:p>
          <w:p w14:paraId="0E72D53B" w14:textId="77777777" w:rsidR="00696BD9" w:rsidRPr="003230B7" w:rsidRDefault="00696BD9" w:rsidP="00696BD9">
            <w:pPr>
              <w:autoSpaceDE w:val="0"/>
              <w:autoSpaceDN w:val="0"/>
              <w:adjustRightInd w:val="0"/>
              <w:rPr>
                <w:sz w:val="24"/>
                <w:szCs w:val="24"/>
              </w:rPr>
            </w:pPr>
            <w:r w:rsidRPr="003230B7">
              <w:rPr>
                <w:sz w:val="24"/>
                <w:szCs w:val="24"/>
              </w:rPr>
              <w:t xml:space="preserve">    lr_y_predict = lr.predict (X_test)</w:t>
            </w:r>
          </w:p>
          <w:p w14:paraId="666AEB62" w14:textId="77777777" w:rsidR="00696BD9" w:rsidRPr="003230B7" w:rsidRDefault="00696BD9" w:rsidP="00696BD9">
            <w:pPr>
              <w:autoSpaceDE w:val="0"/>
              <w:autoSpaceDN w:val="0"/>
              <w:adjustRightInd w:val="0"/>
              <w:rPr>
                <w:sz w:val="24"/>
                <w:szCs w:val="24"/>
              </w:rPr>
            </w:pPr>
            <w:r w:rsidRPr="003230B7">
              <w:rPr>
                <w:sz w:val="24"/>
                <w:szCs w:val="24"/>
              </w:rPr>
              <w:t xml:space="preserve">    print(lr_y_predict)</w:t>
            </w:r>
          </w:p>
          <w:p w14:paraId="2ED4FC39" w14:textId="77777777" w:rsidR="00696BD9" w:rsidRPr="003230B7" w:rsidRDefault="00696BD9" w:rsidP="00696BD9">
            <w:pPr>
              <w:autoSpaceDE w:val="0"/>
              <w:autoSpaceDN w:val="0"/>
              <w:adjustRightInd w:val="0"/>
              <w:rPr>
                <w:sz w:val="24"/>
                <w:szCs w:val="24"/>
              </w:rPr>
            </w:pPr>
            <w:r w:rsidRPr="003230B7">
              <w:rPr>
                <w:sz w:val="24"/>
                <w:szCs w:val="24"/>
              </w:rPr>
              <w:t xml:space="preserve">    print ('Accuracy of LR Classifier:', lr.score (X_test, y_test))</w:t>
            </w:r>
          </w:p>
          <w:p w14:paraId="3BDCE695" w14:textId="77777777" w:rsidR="00696BD9" w:rsidRPr="003230B7" w:rsidRDefault="00696BD9" w:rsidP="00696BD9">
            <w:pPr>
              <w:autoSpaceDE w:val="0"/>
              <w:autoSpaceDN w:val="0"/>
              <w:adjustRightInd w:val="0"/>
              <w:rPr>
                <w:sz w:val="24"/>
                <w:szCs w:val="24"/>
              </w:rPr>
            </w:pPr>
          </w:p>
          <w:p w14:paraId="2486ADBC"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DC3C356" w14:textId="77777777" w:rsidR="00696BD9" w:rsidRPr="003230B7" w:rsidRDefault="00696BD9" w:rsidP="00696BD9">
            <w:pPr>
              <w:autoSpaceDE w:val="0"/>
              <w:autoSpaceDN w:val="0"/>
              <w:adjustRightInd w:val="0"/>
              <w:rPr>
                <w:sz w:val="24"/>
                <w:szCs w:val="24"/>
              </w:rPr>
            </w:pPr>
            <w:r w:rsidRPr="003230B7">
              <w:rPr>
                <w:sz w:val="24"/>
                <w:szCs w:val="24"/>
              </w:rPr>
              <w:t>classify('hair_dryer',hair_dryer)</w:t>
            </w:r>
          </w:p>
          <w:p w14:paraId="3A29A35E" w14:textId="77777777" w:rsidR="00696BD9" w:rsidRPr="003230B7" w:rsidRDefault="00696BD9" w:rsidP="00696BD9">
            <w:pPr>
              <w:autoSpaceDE w:val="0"/>
              <w:autoSpaceDN w:val="0"/>
              <w:adjustRightInd w:val="0"/>
              <w:rPr>
                <w:sz w:val="24"/>
                <w:szCs w:val="24"/>
              </w:rPr>
            </w:pPr>
            <w:r w:rsidRPr="003230B7">
              <w:rPr>
                <w:sz w:val="24"/>
                <w:szCs w:val="24"/>
              </w:rPr>
              <w:t>print()</w:t>
            </w:r>
          </w:p>
          <w:p w14:paraId="6A6D20EA" w14:textId="77777777" w:rsidR="00696BD9" w:rsidRPr="003230B7" w:rsidRDefault="00696BD9" w:rsidP="00696BD9">
            <w:pPr>
              <w:autoSpaceDE w:val="0"/>
              <w:autoSpaceDN w:val="0"/>
              <w:adjustRightInd w:val="0"/>
              <w:rPr>
                <w:sz w:val="24"/>
                <w:szCs w:val="24"/>
              </w:rPr>
            </w:pPr>
          </w:p>
        </w:tc>
      </w:tr>
      <w:tr w:rsidR="00696BD9" w:rsidRPr="003230B7" w14:paraId="2C099A85" w14:textId="77777777" w:rsidTr="00696BD9">
        <w:tc>
          <w:tcPr>
            <w:tcW w:w="1672" w:type="dxa"/>
          </w:tcPr>
          <w:p w14:paraId="1ECC7161"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2426461F"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c</w:t>
            </w:r>
          </w:p>
        </w:tc>
        <w:tc>
          <w:tcPr>
            <w:tcW w:w="1775" w:type="dxa"/>
          </w:tcPr>
          <w:p w14:paraId="6B5CC95C" w14:textId="77777777" w:rsidR="00696BD9" w:rsidRPr="003230B7" w:rsidRDefault="00696BD9" w:rsidP="00696BD9">
            <w:pPr>
              <w:rPr>
                <w:sz w:val="24"/>
                <w:szCs w:val="24"/>
              </w:rPr>
            </w:pPr>
            <w:r w:rsidRPr="003230B7">
              <w:rPr>
                <w:rFonts w:hint="eastAsia"/>
                <w:sz w:val="24"/>
                <w:szCs w:val="24"/>
              </w:rPr>
              <w:t>remark</w:t>
            </w:r>
          </w:p>
        </w:tc>
        <w:tc>
          <w:tcPr>
            <w:tcW w:w="3070" w:type="dxa"/>
          </w:tcPr>
          <w:p w14:paraId="61A5ADC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2-c</w:t>
            </w:r>
          </w:p>
        </w:tc>
      </w:tr>
      <w:tr w:rsidR="00696BD9" w:rsidRPr="003230B7" w14:paraId="5EF033E7" w14:textId="77777777" w:rsidTr="00696BD9">
        <w:tc>
          <w:tcPr>
            <w:tcW w:w="8296" w:type="dxa"/>
            <w:gridSpan w:val="5"/>
          </w:tcPr>
          <w:p w14:paraId="07799C43" w14:textId="77777777" w:rsidR="00696BD9" w:rsidRPr="003230B7" w:rsidRDefault="00696BD9" w:rsidP="00696BD9">
            <w:pPr>
              <w:autoSpaceDE w:val="0"/>
              <w:autoSpaceDN w:val="0"/>
              <w:adjustRightInd w:val="0"/>
              <w:rPr>
                <w:sz w:val="24"/>
                <w:szCs w:val="24"/>
              </w:rPr>
            </w:pPr>
          </w:p>
          <w:p w14:paraId="5F6C75CD" w14:textId="77777777" w:rsidR="00696BD9" w:rsidRPr="003230B7" w:rsidRDefault="00696BD9" w:rsidP="00696BD9">
            <w:pPr>
              <w:autoSpaceDE w:val="0"/>
              <w:autoSpaceDN w:val="0"/>
              <w:adjustRightInd w:val="0"/>
              <w:rPr>
                <w:sz w:val="24"/>
                <w:szCs w:val="24"/>
              </w:rPr>
            </w:pPr>
          </w:p>
        </w:tc>
      </w:tr>
      <w:tr w:rsidR="00696BD9" w:rsidRPr="003230B7" w14:paraId="05F3263E" w14:textId="77777777" w:rsidTr="00696BD9">
        <w:tc>
          <w:tcPr>
            <w:tcW w:w="1672" w:type="dxa"/>
          </w:tcPr>
          <w:p w14:paraId="40041D7A"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78EBB51F"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d</w:t>
            </w:r>
          </w:p>
        </w:tc>
        <w:tc>
          <w:tcPr>
            <w:tcW w:w="1775" w:type="dxa"/>
          </w:tcPr>
          <w:p w14:paraId="0590645F" w14:textId="77777777" w:rsidR="00696BD9" w:rsidRPr="003230B7" w:rsidRDefault="00696BD9" w:rsidP="00696BD9">
            <w:pPr>
              <w:rPr>
                <w:sz w:val="24"/>
                <w:szCs w:val="24"/>
              </w:rPr>
            </w:pPr>
            <w:r w:rsidRPr="003230B7">
              <w:rPr>
                <w:rFonts w:hint="eastAsia"/>
                <w:sz w:val="24"/>
                <w:szCs w:val="24"/>
              </w:rPr>
              <w:t>remark</w:t>
            </w:r>
          </w:p>
        </w:tc>
        <w:tc>
          <w:tcPr>
            <w:tcW w:w="3070" w:type="dxa"/>
          </w:tcPr>
          <w:p w14:paraId="0F67389A"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2-d</w:t>
            </w:r>
          </w:p>
        </w:tc>
      </w:tr>
      <w:tr w:rsidR="00696BD9" w:rsidRPr="003230B7" w14:paraId="408698B9" w14:textId="77777777" w:rsidTr="00696BD9">
        <w:tc>
          <w:tcPr>
            <w:tcW w:w="8296" w:type="dxa"/>
            <w:gridSpan w:val="5"/>
          </w:tcPr>
          <w:p w14:paraId="5C0ED823" w14:textId="77777777" w:rsidR="00696BD9" w:rsidRPr="003230B7" w:rsidRDefault="00696BD9" w:rsidP="00696BD9">
            <w:pPr>
              <w:autoSpaceDE w:val="0"/>
              <w:autoSpaceDN w:val="0"/>
              <w:adjustRightInd w:val="0"/>
              <w:rPr>
                <w:sz w:val="24"/>
                <w:szCs w:val="24"/>
              </w:rPr>
            </w:pPr>
            <w:r w:rsidRPr="003230B7">
              <w:rPr>
                <w:sz w:val="24"/>
                <w:szCs w:val="24"/>
              </w:rPr>
              <w:t>import  pandas  as  pd</w:t>
            </w:r>
            <w:r w:rsidRPr="003230B7">
              <w:rPr>
                <w:sz w:val="24"/>
                <w:szCs w:val="24"/>
              </w:rPr>
              <w:br/>
            </w:r>
            <w:r w:rsidRPr="003230B7">
              <w:rPr>
                <w:sz w:val="24"/>
                <w:szCs w:val="24"/>
              </w:rPr>
              <w:br/>
              <w:t>del_cols  =  [&amp;apos;customer_id&amp;apos;,&amp;apos;review_id&amp;apos;,&amp;apos;product_id&amp;apos;,&amp;apos;helpful_votes&amp;apos;,&amp;apos;total_votes&amp;apos;,&amp;apos;vine&amp;apos;,&amp;apos;verified_purchase&amp;apos;,&amp;apos;review_date&amp;apos;,&amp;apos;year&amp;apos;,&amp;apos;month&amp;apos;]</w:t>
            </w:r>
            <w:r w:rsidRPr="003230B7">
              <w:rPr>
                <w:sz w:val="24"/>
                <w:szCs w:val="24"/>
              </w:rPr>
              <w:br/>
            </w:r>
            <w:r w:rsidRPr="003230B7">
              <w:rPr>
                <w:sz w:val="24"/>
                <w:szCs w:val="24"/>
              </w:rPr>
              <w:br/>
              <w:t>hair_dryer=pd.read_csv(&amp;apos;../Data/new_hair_dryer.csv&amp;apos;,encoding=&amp;apos;utf-8&amp;apos;,index_col=0)</w:t>
            </w:r>
            <w:r w:rsidRPr="003230B7">
              <w:rPr>
                <w:sz w:val="24"/>
                <w:szCs w:val="24"/>
              </w:rPr>
              <w:br/>
              <w:t>hair_dryer=hair_dryer.drop(del_cols,axis=1)</w:t>
            </w:r>
            <w:r w:rsidRPr="003230B7">
              <w:rPr>
                <w:sz w:val="24"/>
                <w:szCs w:val="24"/>
              </w:rPr>
              <w:br/>
              <w:t>microwave=pd.read_csv(&amp;apos;../Data/new_microwave.csv&amp;apos;,encoding=&amp;apos;utf-8&amp;apos;,index_col=0)</w:t>
            </w:r>
            <w:r w:rsidRPr="003230B7">
              <w:rPr>
                <w:sz w:val="24"/>
                <w:szCs w:val="24"/>
              </w:rPr>
              <w:br/>
              <w:t>microwave=microwave.drop(del_cols,axis=1)</w:t>
            </w:r>
            <w:r w:rsidRPr="003230B7">
              <w:rPr>
                <w:sz w:val="24"/>
                <w:szCs w:val="24"/>
              </w:rPr>
              <w:br/>
              <w:t>pacifier=pd.read_csv(&amp;apos;../Data/new_pacifier.csv&amp;apos;,encoding=&amp;apos;utf-8&amp;apos;,index_col=0)</w:t>
            </w:r>
            <w:r w:rsidRPr="003230B7">
              <w:rPr>
                <w:sz w:val="24"/>
                <w:szCs w:val="24"/>
              </w:rPr>
              <w:br/>
              <w:t>pacifier=pacifier.drop(del_cols,axis=1)</w:t>
            </w:r>
            <w:r w:rsidRPr="003230B7">
              <w:rPr>
                <w:sz w:val="24"/>
                <w:szCs w:val="24"/>
              </w:rPr>
              <w:br/>
              <w:t>print(&amp;apos;hair_dryer\n&amp;apos;,hair_dryer.corr(&amp;apos;spearman&amp;apos;))</w:t>
            </w:r>
            <w:r w:rsidRPr="003230B7">
              <w:rPr>
                <w:sz w:val="24"/>
                <w:szCs w:val="24"/>
              </w:rPr>
              <w:br/>
              <w:t>print()</w:t>
            </w:r>
            <w:r w:rsidRPr="003230B7">
              <w:rPr>
                <w:sz w:val="24"/>
                <w:szCs w:val="24"/>
              </w:rPr>
              <w:br/>
              <w:t>print(&amp;apos;microwave\n&amp;apos;,microwave.corr(&amp;apos;spearman&amp;apos;))</w:t>
            </w:r>
            <w:r w:rsidRPr="003230B7">
              <w:rPr>
                <w:sz w:val="24"/>
                <w:szCs w:val="24"/>
              </w:rPr>
              <w:br/>
              <w:t>print()</w:t>
            </w:r>
            <w:r w:rsidRPr="003230B7">
              <w:rPr>
                <w:sz w:val="24"/>
                <w:szCs w:val="24"/>
              </w:rPr>
              <w:br/>
              <w:t>print(&amp;apos;pacifier\n&amp;apos;,pacifier.corr(&amp;apos;spearman&amp;apos;))</w:t>
            </w:r>
            <w:r w:rsidRPr="003230B7">
              <w:rPr>
                <w:sz w:val="24"/>
                <w:szCs w:val="24"/>
              </w:rPr>
              <w:br/>
              <w:t>print()</w:t>
            </w:r>
          </w:p>
        </w:tc>
      </w:tr>
      <w:tr w:rsidR="00696BD9" w:rsidRPr="003230B7" w14:paraId="0E296D37" w14:textId="77777777" w:rsidTr="00696BD9">
        <w:tc>
          <w:tcPr>
            <w:tcW w:w="1672" w:type="dxa"/>
          </w:tcPr>
          <w:p w14:paraId="069DBB2A"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6C21F872"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e</w:t>
            </w:r>
          </w:p>
        </w:tc>
        <w:tc>
          <w:tcPr>
            <w:tcW w:w="1775" w:type="dxa"/>
          </w:tcPr>
          <w:p w14:paraId="6E452479" w14:textId="77777777" w:rsidR="00696BD9" w:rsidRPr="003230B7" w:rsidRDefault="00696BD9" w:rsidP="00696BD9">
            <w:pPr>
              <w:rPr>
                <w:sz w:val="24"/>
                <w:szCs w:val="24"/>
              </w:rPr>
            </w:pPr>
            <w:r w:rsidRPr="003230B7">
              <w:rPr>
                <w:rFonts w:hint="eastAsia"/>
                <w:sz w:val="24"/>
                <w:szCs w:val="24"/>
              </w:rPr>
              <w:t>remark</w:t>
            </w:r>
          </w:p>
        </w:tc>
        <w:tc>
          <w:tcPr>
            <w:tcW w:w="3070" w:type="dxa"/>
          </w:tcPr>
          <w:p w14:paraId="6D9527EC"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2-e</w:t>
            </w:r>
          </w:p>
        </w:tc>
      </w:tr>
      <w:tr w:rsidR="00696BD9" w:rsidRPr="003230B7" w14:paraId="2BD18A5E" w14:textId="77777777" w:rsidTr="00696BD9">
        <w:tc>
          <w:tcPr>
            <w:tcW w:w="8296" w:type="dxa"/>
            <w:gridSpan w:val="5"/>
          </w:tcPr>
          <w:p w14:paraId="664FA0C8" w14:textId="77777777" w:rsidR="00696BD9" w:rsidRPr="003230B7" w:rsidRDefault="00696BD9" w:rsidP="00696BD9">
            <w:pPr>
              <w:autoSpaceDE w:val="0"/>
              <w:autoSpaceDN w:val="0"/>
              <w:adjustRightInd w:val="0"/>
              <w:rPr>
                <w:sz w:val="24"/>
                <w:szCs w:val="24"/>
              </w:rPr>
            </w:pPr>
          </w:p>
          <w:p w14:paraId="17D815A4" w14:textId="77777777" w:rsidR="00696BD9" w:rsidRPr="003230B7" w:rsidRDefault="00696BD9" w:rsidP="00696BD9">
            <w:pPr>
              <w:autoSpaceDE w:val="0"/>
              <w:autoSpaceDN w:val="0"/>
              <w:adjustRightInd w:val="0"/>
              <w:rPr>
                <w:sz w:val="24"/>
                <w:szCs w:val="24"/>
              </w:rPr>
            </w:pPr>
            <w:r w:rsidRPr="003230B7">
              <w:rPr>
                <w:sz w:val="24"/>
                <w:szCs w:val="24"/>
              </w:rPr>
              <w:t>import collections</w:t>
            </w:r>
          </w:p>
          <w:p w14:paraId="57C2E727" w14:textId="77777777" w:rsidR="00696BD9" w:rsidRPr="003230B7" w:rsidRDefault="00696BD9" w:rsidP="00696BD9">
            <w:pPr>
              <w:autoSpaceDE w:val="0"/>
              <w:autoSpaceDN w:val="0"/>
              <w:adjustRightInd w:val="0"/>
              <w:rPr>
                <w:sz w:val="24"/>
                <w:szCs w:val="24"/>
              </w:rPr>
            </w:pPr>
            <w:r w:rsidRPr="003230B7">
              <w:rPr>
                <w:sz w:val="24"/>
                <w:szCs w:val="24"/>
              </w:rPr>
              <w:lastRenderedPageBreak/>
              <w:t>import pickle</w:t>
            </w:r>
          </w:p>
          <w:p w14:paraId="6B2AB44F"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60541F2D"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163CF185" w14:textId="77777777" w:rsidR="00696BD9" w:rsidRPr="003230B7" w:rsidRDefault="00696BD9" w:rsidP="00696BD9">
            <w:pPr>
              <w:autoSpaceDE w:val="0"/>
              <w:autoSpaceDN w:val="0"/>
              <w:adjustRightInd w:val="0"/>
              <w:rPr>
                <w:sz w:val="24"/>
                <w:szCs w:val="24"/>
              </w:rPr>
            </w:pPr>
            <w:r w:rsidRPr="003230B7">
              <w:rPr>
                <w:sz w:val="24"/>
                <w:szCs w:val="24"/>
              </w:rPr>
              <w:t>import jieba.analyse</w:t>
            </w:r>
          </w:p>
          <w:p w14:paraId="3B0A2B92" w14:textId="77777777" w:rsidR="00696BD9" w:rsidRPr="003230B7" w:rsidRDefault="00696BD9" w:rsidP="00696BD9">
            <w:pPr>
              <w:autoSpaceDE w:val="0"/>
              <w:autoSpaceDN w:val="0"/>
              <w:adjustRightInd w:val="0"/>
              <w:rPr>
                <w:sz w:val="24"/>
                <w:szCs w:val="24"/>
              </w:rPr>
            </w:pPr>
            <w:r w:rsidRPr="003230B7">
              <w:rPr>
                <w:sz w:val="24"/>
                <w:szCs w:val="24"/>
              </w:rPr>
              <w:t>import seaborn as sns</w:t>
            </w:r>
          </w:p>
          <w:p w14:paraId="103658FB" w14:textId="77777777" w:rsidR="00696BD9" w:rsidRPr="003230B7" w:rsidRDefault="00696BD9" w:rsidP="00696BD9">
            <w:pPr>
              <w:autoSpaceDE w:val="0"/>
              <w:autoSpaceDN w:val="0"/>
              <w:adjustRightInd w:val="0"/>
              <w:rPr>
                <w:sz w:val="24"/>
                <w:szCs w:val="24"/>
              </w:rPr>
            </w:pPr>
            <w:r w:rsidRPr="003230B7">
              <w:rPr>
                <w:sz w:val="24"/>
                <w:szCs w:val="24"/>
              </w:rPr>
              <w:t>from tqdm import tqdm</w:t>
            </w:r>
          </w:p>
          <w:p w14:paraId="10005FF7" w14:textId="77777777" w:rsidR="00696BD9" w:rsidRPr="003230B7" w:rsidRDefault="00696BD9" w:rsidP="00696BD9">
            <w:pPr>
              <w:autoSpaceDE w:val="0"/>
              <w:autoSpaceDN w:val="0"/>
              <w:adjustRightInd w:val="0"/>
              <w:rPr>
                <w:sz w:val="24"/>
                <w:szCs w:val="24"/>
              </w:rPr>
            </w:pPr>
          </w:p>
          <w:p w14:paraId="796E44D8" w14:textId="77777777" w:rsidR="00696BD9" w:rsidRPr="003230B7" w:rsidRDefault="00696BD9" w:rsidP="00696BD9">
            <w:pPr>
              <w:autoSpaceDE w:val="0"/>
              <w:autoSpaceDN w:val="0"/>
              <w:adjustRightInd w:val="0"/>
              <w:rPr>
                <w:sz w:val="24"/>
                <w:szCs w:val="24"/>
              </w:rPr>
            </w:pPr>
            <w:r w:rsidRPr="003230B7">
              <w:rPr>
                <w:sz w:val="24"/>
                <w:szCs w:val="24"/>
              </w:rPr>
              <w:t>from my_util import pre_process</w:t>
            </w:r>
          </w:p>
          <w:p w14:paraId="1654029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2FF31DF6" w14:textId="77777777" w:rsidR="00696BD9" w:rsidRPr="003230B7" w:rsidRDefault="00696BD9" w:rsidP="00696BD9">
            <w:pPr>
              <w:autoSpaceDE w:val="0"/>
              <w:autoSpaceDN w:val="0"/>
              <w:adjustRightInd w:val="0"/>
              <w:rPr>
                <w:sz w:val="24"/>
                <w:szCs w:val="24"/>
              </w:rPr>
            </w:pPr>
            <w:r w:rsidRPr="003230B7">
              <w:rPr>
                <w:sz w:val="24"/>
                <w:szCs w:val="24"/>
              </w:rPr>
              <w:t>import wordcloud</w:t>
            </w:r>
          </w:p>
          <w:p w14:paraId="1CD1436E" w14:textId="77777777" w:rsidR="00696BD9" w:rsidRPr="003230B7" w:rsidRDefault="00696BD9" w:rsidP="00696BD9">
            <w:pPr>
              <w:autoSpaceDE w:val="0"/>
              <w:autoSpaceDN w:val="0"/>
              <w:adjustRightInd w:val="0"/>
              <w:rPr>
                <w:sz w:val="24"/>
                <w:szCs w:val="24"/>
              </w:rPr>
            </w:pPr>
            <w:r w:rsidRPr="003230B7">
              <w:rPr>
                <w:rFonts w:hint="eastAsia"/>
                <w:sz w:val="24"/>
                <w:szCs w:val="24"/>
              </w:rPr>
              <w:t>#     TF - IDF  jieba.analyse.extract_tags (sentence, topK=20, withWeight=False, allowPOS=())</w:t>
            </w:r>
          </w:p>
          <w:p w14:paraId="23149D5E" w14:textId="77777777" w:rsidR="00696BD9" w:rsidRPr="003230B7" w:rsidRDefault="00696BD9" w:rsidP="00696BD9">
            <w:pPr>
              <w:autoSpaceDE w:val="0"/>
              <w:autoSpaceDN w:val="0"/>
              <w:adjustRightInd w:val="0"/>
              <w:rPr>
                <w:sz w:val="24"/>
                <w:szCs w:val="24"/>
              </w:rPr>
            </w:pPr>
            <w:r w:rsidRPr="003230B7">
              <w:rPr>
                <w:rFonts w:hint="eastAsia"/>
                <w:sz w:val="24"/>
                <w:szCs w:val="24"/>
              </w:rPr>
              <w:t>#     TextRank  jieba.analyse.textrank (sentence, topK=20, withWeight=False, allowPOS=('ns', 'n', 'vn', 'v'))</w:t>
            </w:r>
          </w:p>
          <w:p w14:paraId="68E5E0C9" w14:textId="77777777" w:rsidR="00696BD9" w:rsidRPr="003230B7" w:rsidRDefault="00696BD9" w:rsidP="00696BD9">
            <w:pPr>
              <w:autoSpaceDE w:val="0"/>
              <w:autoSpaceDN w:val="0"/>
              <w:adjustRightInd w:val="0"/>
              <w:rPr>
                <w:sz w:val="24"/>
                <w:szCs w:val="24"/>
              </w:rPr>
            </w:pPr>
            <w:r w:rsidRPr="003230B7">
              <w:rPr>
                <w:sz w:val="24"/>
                <w:szCs w:val="24"/>
              </w:rPr>
              <w:t>hair_dryer=pd.read_csv('../Data/hair_dryer.csv',encoding='utf-8')</w:t>
            </w:r>
          </w:p>
          <w:p w14:paraId="55ED5D5A" w14:textId="77777777" w:rsidR="00696BD9" w:rsidRPr="003230B7" w:rsidRDefault="00696BD9" w:rsidP="00696BD9">
            <w:pPr>
              <w:autoSpaceDE w:val="0"/>
              <w:autoSpaceDN w:val="0"/>
              <w:adjustRightInd w:val="0"/>
              <w:rPr>
                <w:sz w:val="24"/>
                <w:szCs w:val="24"/>
              </w:rPr>
            </w:pPr>
            <w:r w:rsidRPr="003230B7">
              <w:rPr>
                <w:sz w:val="24"/>
                <w:szCs w:val="24"/>
              </w:rPr>
              <w:t>microwave=pd.read_csv('../Data/microwave.csv',encoding='utf-8')</w:t>
            </w:r>
          </w:p>
          <w:p w14:paraId="0E2339D6" w14:textId="77777777" w:rsidR="00696BD9" w:rsidRPr="003230B7" w:rsidRDefault="00696BD9" w:rsidP="00696BD9">
            <w:pPr>
              <w:autoSpaceDE w:val="0"/>
              <w:autoSpaceDN w:val="0"/>
              <w:adjustRightInd w:val="0"/>
              <w:rPr>
                <w:sz w:val="24"/>
                <w:szCs w:val="24"/>
              </w:rPr>
            </w:pPr>
            <w:r w:rsidRPr="003230B7">
              <w:rPr>
                <w:sz w:val="24"/>
                <w:szCs w:val="24"/>
              </w:rPr>
              <w:t>pacifier=pd.read_csv('../Data/pacifier.csv',encoding='utf-8')</w:t>
            </w:r>
          </w:p>
          <w:p w14:paraId="786E8F0B" w14:textId="77777777" w:rsidR="00696BD9" w:rsidRPr="003230B7" w:rsidRDefault="00696BD9" w:rsidP="00696BD9">
            <w:pPr>
              <w:autoSpaceDE w:val="0"/>
              <w:autoSpaceDN w:val="0"/>
              <w:adjustRightInd w:val="0"/>
              <w:rPr>
                <w:sz w:val="24"/>
                <w:szCs w:val="24"/>
              </w:rPr>
            </w:pPr>
            <w:r w:rsidRPr="003230B7">
              <w:rPr>
                <w:sz w:val="24"/>
                <w:szCs w:val="24"/>
              </w:rPr>
              <w:t>hair_dryer = hair_dryer.dropna ()</w:t>
            </w:r>
          </w:p>
          <w:p w14:paraId="4472A410" w14:textId="77777777" w:rsidR="00696BD9" w:rsidRPr="003230B7" w:rsidRDefault="00696BD9" w:rsidP="00696BD9">
            <w:pPr>
              <w:autoSpaceDE w:val="0"/>
              <w:autoSpaceDN w:val="0"/>
              <w:adjustRightInd w:val="0"/>
              <w:rPr>
                <w:sz w:val="24"/>
                <w:szCs w:val="24"/>
              </w:rPr>
            </w:pPr>
            <w:r w:rsidRPr="003230B7">
              <w:rPr>
                <w:sz w:val="24"/>
                <w:szCs w:val="24"/>
              </w:rPr>
              <w:t>microwave = microwave.dropna ()</w:t>
            </w:r>
          </w:p>
          <w:p w14:paraId="7D0CD872" w14:textId="77777777" w:rsidR="00696BD9" w:rsidRPr="003230B7" w:rsidRDefault="00696BD9" w:rsidP="00696BD9">
            <w:pPr>
              <w:autoSpaceDE w:val="0"/>
              <w:autoSpaceDN w:val="0"/>
              <w:adjustRightInd w:val="0"/>
              <w:rPr>
                <w:sz w:val="24"/>
                <w:szCs w:val="24"/>
              </w:rPr>
            </w:pPr>
            <w:r w:rsidRPr="003230B7">
              <w:rPr>
                <w:sz w:val="24"/>
                <w:szCs w:val="24"/>
              </w:rPr>
              <w:t>pacifier = pacifier.dropna ()</w:t>
            </w:r>
          </w:p>
          <w:p w14:paraId="70D8770F" w14:textId="77777777" w:rsidR="00696BD9" w:rsidRPr="003230B7" w:rsidRDefault="00696BD9" w:rsidP="00696BD9">
            <w:pPr>
              <w:autoSpaceDE w:val="0"/>
              <w:autoSpaceDN w:val="0"/>
              <w:adjustRightInd w:val="0"/>
              <w:rPr>
                <w:sz w:val="24"/>
                <w:szCs w:val="24"/>
              </w:rPr>
            </w:pPr>
            <w:r w:rsidRPr="003230B7">
              <w:rPr>
                <w:sz w:val="24"/>
                <w:szCs w:val="24"/>
              </w:rPr>
              <w:t>def try1():</w:t>
            </w:r>
          </w:p>
          <w:p w14:paraId="3B5C7F26"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gen_star_sent(n):</w:t>
            </w:r>
          </w:p>
          <w:p w14:paraId="6686A2A7" w14:textId="77777777" w:rsidR="00696BD9" w:rsidRPr="003230B7" w:rsidRDefault="00696BD9" w:rsidP="00696BD9">
            <w:pPr>
              <w:autoSpaceDE w:val="0"/>
              <w:autoSpaceDN w:val="0"/>
              <w:adjustRightInd w:val="0"/>
              <w:rPr>
                <w:sz w:val="24"/>
                <w:szCs w:val="24"/>
              </w:rPr>
            </w:pPr>
            <w:r w:rsidRPr="003230B7">
              <w:rPr>
                <w:sz w:val="24"/>
                <w:szCs w:val="24"/>
              </w:rPr>
              <w:t xml:space="preserve">        tmp1=hair_dryer[hair_dryer['star_rating']==n]['review_body']</w:t>
            </w:r>
          </w:p>
          <w:p w14:paraId="561AD64E" w14:textId="77777777" w:rsidR="00696BD9" w:rsidRPr="003230B7" w:rsidRDefault="00696BD9" w:rsidP="00696BD9">
            <w:pPr>
              <w:autoSpaceDE w:val="0"/>
              <w:autoSpaceDN w:val="0"/>
              <w:adjustRightInd w:val="0"/>
              <w:rPr>
                <w:sz w:val="24"/>
                <w:szCs w:val="24"/>
              </w:rPr>
            </w:pPr>
            <w:r w:rsidRPr="003230B7">
              <w:rPr>
                <w:sz w:val="24"/>
                <w:szCs w:val="24"/>
              </w:rPr>
              <w:t xml:space="preserve">        tmp2=microwave[microwave['star_rating']==n]['review_body']</w:t>
            </w:r>
          </w:p>
          <w:p w14:paraId="5E9C4EEB" w14:textId="77777777" w:rsidR="00696BD9" w:rsidRPr="003230B7" w:rsidRDefault="00696BD9" w:rsidP="00696BD9">
            <w:pPr>
              <w:autoSpaceDE w:val="0"/>
              <w:autoSpaceDN w:val="0"/>
              <w:adjustRightInd w:val="0"/>
              <w:rPr>
                <w:sz w:val="24"/>
                <w:szCs w:val="24"/>
              </w:rPr>
            </w:pPr>
            <w:r w:rsidRPr="003230B7">
              <w:rPr>
                <w:sz w:val="24"/>
                <w:szCs w:val="24"/>
              </w:rPr>
              <w:t xml:space="preserve">        tmp3=pacifier[pacifier['star_rating']==n]['review_body']</w:t>
            </w:r>
          </w:p>
          <w:p w14:paraId="2D8C6C62" w14:textId="77777777" w:rsidR="00696BD9" w:rsidRPr="003230B7" w:rsidRDefault="00696BD9" w:rsidP="00696BD9">
            <w:pPr>
              <w:autoSpaceDE w:val="0"/>
              <w:autoSpaceDN w:val="0"/>
              <w:adjustRightInd w:val="0"/>
              <w:rPr>
                <w:sz w:val="24"/>
                <w:szCs w:val="24"/>
              </w:rPr>
            </w:pPr>
            <w:r w:rsidRPr="003230B7">
              <w:rPr>
                <w:sz w:val="24"/>
                <w:szCs w:val="24"/>
              </w:rPr>
              <w:t xml:space="preserve">        star_str=''</w:t>
            </w:r>
          </w:p>
          <w:p w14:paraId="7F26AB5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tqdm(tmp1.values):</w:t>
            </w:r>
          </w:p>
          <w:p w14:paraId="0988FEBB"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pre_process(i):</w:t>
            </w:r>
          </w:p>
          <w:p w14:paraId="67A10DCB" w14:textId="77777777" w:rsidR="00696BD9" w:rsidRPr="003230B7" w:rsidRDefault="00696BD9" w:rsidP="00696BD9">
            <w:pPr>
              <w:autoSpaceDE w:val="0"/>
              <w:autoSpaceDN w:val="0"/>
              <w:adjustRightInd w:val="0"/>
              <w:rPr>
                <w:sz w:val="24"/>
                <w:szCs w:val="24"/>
              </w:rPr>
            </w:pPr>
            <w:r w:rsidRPr="003230B7">
              <w:rPr>
                <w:sz w:val="24"/>
                <w:szCs w:val="24"/>
              </w:rPr>
              <w:t xml:space="preserve">                star_str=star_str+' '+j</w:t>
            </w:r>
          </w:p>
          <w:p w14:paraId="289B17F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tqdm(tmp2.values):</w:t>
            </w:r>
          </w:p>
          <w:p w14:paraId="60F40652"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0CA36796"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73C99944"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tqdm(tmp3.values):</w:t>
            </w:r>
          </w:p>
          <w:p w14:paraId="1809B34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72E674E"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5A3DF8FF"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16862A6D"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34165EA1" w14:textId="77777777" w:rsidR="00696BD9" w:rsidRPr="003230B7" w:rsidRDefault="00696BD9" w:rsidP="00696BD9">
            <w:pPr>
              <w:autoSpaceDE w:val="0"/>
              <w:autoSpaceDN w:val="0"/>
              <w:adjustRightInd w:val="0"/>
              <w:rPr>
                <w:sz w:val="24"/>
                <w:szCs w:val="24"/>
              </w:rPr>
            </w:pPr>
            <w:r w:rsidRPr="003230B7">
              <w:rPr>
                <w:sz w:val="24"/>
                <w:szCs w:val="24"/>
              </w:rPr>
              <w:t xml:space="preserve">    one_star_sen=gen_star_sent(1)</w:t>
            </w:r>
          </w:p>
          <w:p w14:paraId="593927D2" w14:textId="77777777" w:rsidR="00696BD9" w:rsidRPr="003230B7" w:rsidRDefault="00696BD9" w:rsidP="00696BD9">
            <w:pPr>
              <w:autoSpaceDE w:val="0"/>
              <w:autoSpaceDN w:val="0"/>
              <w:adjustRightInd w:val="0"/>
              <w:rPr>
                <w:sz w:val="24"/>
                <w:szCs w:val="24"/>
              </w:rPr>
            </w:pPr>
            <w:r w:rsidRPr="003230B7">
              <w:rPr>
                <w:sz w:val="24"/>
                <w:szCs w:val="24"/>
              </w:rPr>
              <w:t xml:space="preserve">    two_star_sen=gen_star_sent(2)</w:t>
            </w:r>
          </w:p>
          <w:p w14:paraId="00B97B42" w14:textId="77777777" w:rsidR="00696BD9" w:rsidRPr="003230B7" w:rsidRDefault="00696BD9" w:rsidP="00696BD9">
            <w:pPr>
              <w:autoSpaceDE w:val="0"/>
              <w:autoSpaceDN w:val="0"/>
              <w:adjustRightInd w:val="0"/>
              <w:rPr>
                <w:sz w:val="24"/>
                <w:szCs w:val="24"/>
              </w:rPr>
            </w:pPr>
            <w:r w:rsidRPr="003230B7">
              <w:rPr>
                <w:sz w:val="24"/>
                <w:szCs w:val="24"/>
              </w:rPr>
              <w:t xml:space="preserve">    three_star_sen=gen_star_sent(3)</w:t>
            </w:r>
          </w:p>
          <w:p w14:paraId="66BA4FE4" w14:textId="77777777" w:rsidR="00696BD9" w:rsidRPr="003230B7" w:rsidRDefault="00696BD9" w:rsidP="00696BD9">
            <w:pPr>
              <w:autoSpaceDE w:val="0"/>
              <w:autoSpaceDN w:val="0"/>
              <w:adjustRightInd w:val="0"/>
              <w:rPr>
                <w:sz w:val="24"/>
                <w:szCs w:val="24"/>
              </w:rPr>
            </w:pPr>
            <w:r w:rsidRPr="003230B7">
              <w:rPr>
                <w:sz w:val="24"/>
                <w:szCs w:val="24"/>
              </w:rPr>
              <w:t xml:space="preserve">    four_star_sen=gen_star_sent(4)</w:t>
            </w:r>
          </w:p>
          <w:p w14:paraId="1497D186" w14:textId="77777777" w:rsidR="00696BD9" w:rsidRPr="003230B7" w:rsidRDefault="00696BD9" w:rsidP="00696BD9">
            <w:pPr>
              <w:autoSpaceDE w:val="0"/>
              <w:autoSpaceDN w:val="0"/>
              <w:adjustRightInd w:val="0"/>
              <w:rPr>
                <w:sz w:val="24"/>
                <w:szCs w:val="24"/>
              </w:rPr>
            </w:pPr>
            <w:r w:rsidRPr="003230B7">
              <w:rPr>
                <w:sz w:val="24"/>
                <w:szCs w:val="24"/>
              </w:rPr>
              <w:t xml:space="preserve">    five_star_sen=gen_star_sent(5)</w:t>
            </w:r>
          </w:p>
          <w:p w14:paraId="1F4DABA4" w14:textId="77777777" w:rsidR="00696BD9" w:rsidRPr="003230B7" w:rsidRDefault="00696BD9" w:rsidP="00696BD9">
            <w:pPr>
              <w:autoSpaceDE w:val="0"/>
              <w:autoSpaceDN w:val="0"/>
              <w:adjustRightInd w:val="0"/>
              <w:rPr>
                <w:sz w:val="24"/>
                <w:szCs w:val="24"/>
              </w:rPr>
            </w:pPr>
            <w:r w:rsidRPr="003230B7">
              <w:rPr>
                <w:sz w:val="24"/>
                <w:szCs w:val="24"/>
              </w:rPr>
              <w:t xml:space="preserve">    # one_star_sen=hair_dryer[hair_dryer['star_rating']==1]['review_body']+microwave[mi</w:t>
            </w:r>
            <w:r w:rsidRPr="003230B7">
              <w:rPr>
                <w:sz w:val="24"/>
                <w:szCs w:val="24"/>
              </w:rPr>
              <w:lastRenderedPageBreak/>
              <w:t>crowave['star_rating']==1]['review_body']+pacifier[pacifier['star_rating']==1]['review_body']</w:t>
            </w:r>
          </w:p>
          <w:p w14:paraId="01BE81A2"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keywords=jieba.analyse.extract_tags(one_star_sen, topK=20, withWeight=False, allowPOS=())</w:t>
            </w:r>
          </w:p>
          <w:p w14:paraId="047FC92B"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35553BA2"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1DD8B7D" w14:textId="77777777" w:rsidR="00696BD9" w:rsidRPr="003230B7" w:rsidRDefault="00696BD9" w:rsidP="00696BD9">
            <w:pPr>
              <w:autoSpaceDE w:val="0"/>
              <w:autoSpaceDN w:val="0"/>
              <w:adjustRightInd w:val="0"/>
              <w:rPr>
                <w:sz w:val="24"/>
                <w:szCs w:val="24"/>
              </w:rPr>
            </w:pPr>
            <w:r w:rsidRPr="003230B7">
              <w:rPr>
                <w:sz w:val="24"/>
                <w:szCs w:val="24"/>
              </w:rPr>
              <w:t xml:space="preserve">    w.generate(one_star_sen)</w:t>
            </w:r>
          </w:p>
          <w:p w14:paraId="4B3CF63D"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w.to_file('output1.png')</w:t>
            </w:r>
          </w:p>
          <w:p w14:paraId="7CBF70B7" w14:textId="77777777" w:rsidR="00696BD9" w:rsidRPr="003230B7" w:rsidRDefault="00696BD9" w:rsidP="00696BD9">
            <w:pPr>
              <w:autoSpaceDE w:val="0"/>
              <w:autoSpaceDN w:val="0"/>
              <w:adjustRightInd w:val="0"/>
              <w:rPr>
                <w:sz w:val="24"/>
                <w:szCs w:val="24"/>
              </w:rPr>
            </w:pPr>
          </w:p>
          <w:p w14:paraId="575409E0"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keywords=jieba.analyse.extract_tags(two_star_sen, topK=20, withWeight=False, allowPOS=())</w:t>
            </w:r>
          </w:p>
          <w:p w14:paraId="4E0BB7B5"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329372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5DA4E01F" w14:textId="77777777" w:rsidR="00696BD9" w:rsidRPr="003230B7" w:rsidRDefault="00696BD9" w:rsidP="00696BD9">
            <w:pPr>
              <w:autoSpaceDE w:val="0"/>
              <w:autoSpaceDN w:val="0"/>
              <w:adjustRightInd w:val="0"/>
              <w:rPr>
                <w:sz w:val="24"/>
                <w:szCs w:val="24"/>
              </w:rPr>
            </w:pPr>
            <w:r w:rsidRPr="003230B7">
              <w:rPr>
                <w:sz w:val="24"/>
                <w:szCs w:val="24"/>
              </w:rPr>
              <w:t xml:space="preserve">    w.generate(two_star_sen)</w:t>
            </w:r>
          </w:p>
          <w:p w14:paraId="1936F8F4"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w.to_file('output2.png')</w:t>
            </w:r>
          </w:p>
          <w:p w14:paraId="6CF96D7F" w14:textId="77777777" w:rsidR="00696BD9" w:rsidRPr="003230B7" w:rsidRDefault="00696BD9" w:rsidP="00696BD9">
            <w:pPr>
              <w:autoSpaceDE w:val="0"/>
              <w:autoSpaceDN w:val="0"/>
              <w:adjustRightInd w:val="0"/>
              <w:rPr>
                <w:sz w:val="24"/>
                <w:szCs w:val="24"/>
              </w:rPr>
            </w:pPr>
          </w:p>
          <w:p w14:paraId="37EA9E91" w14:textId="77777777" w:rsidR="00696BD9" w:rsidRPr="003230B7" w:rsidRDefault="00696BD9" w:rsidP="00696BD9">
            <w:pPr>
              <w:autoSpaceDE w:val="0"/>
              <w:autoSpaceDN w:val="0"/>
              <w:adjustRightInd w:val="0"/>
              <w:rPr>
                <w:sz w:val="24"/>
                <w:szCs w:val="24"/>
              </w:rPr>
            </w:pPr>
            <w:r w:rsidRPr="003230B7">
              <w:rPr>
                <w:sz w:val="24"/>
                <w:szCs w:val="24"/>
              </w:rPr>
              <w:t xml:space="preserve">    keywords=jieba.analyse.extract_tags(three_star_sen, topK=20, withWeight=False, allowPOS=())</w:t>
            </w:r>
          </w:p>
          <w:p w14:paraId="3ED1FD36" w14:textId="77777777" w:rsidR="00696BD9" w:rsidRPr="003230B7" w:rsidRDefault="00696BD9" w:rsidP="00696BD9">
            <w:pPr>
              <w:autoSpaceDE w:val="0"/>
              <w:autoSpaceDN w:val="0"/>
              <w:adjustRightInd w:val="0"/>
              <w:rPr>
                <w:sz w:val="24"/>
                <w:szCs w:val="24"/>
              </w:rPr>
            </w:pPr>
            <w:r w:rsidRPr="003230B7">
              <w:rPr>
                <w:sz w:val="24"/>
                <w:szCs w:val="24"/>
              </w:rPr>
              <w:t xml:space="preserve">    print(keywords)</w:t>
            </w:r>
          </w:p>
          <w:p w14:paraId="18EBE6F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D089694" w14:textId="77777777" w:rsidR="00696BD9" w:rsidRPr="003230B7" w:rsidRDefault="00696BD9" w:rsidP="00696BD9">
            <w:pPr>
              <w:autoSpaceDE w:val="0"/>
              <w:autoSpaceDN w:val="0"/>
              <w:adjustRightInd w:val="0"/>
              <w:rPr>
                <w:sz w:val="24"/>
                <w:szCs w:val="24"/>
              </w:rPr>
            </w:pPr>
            <w:r w:rsidRPr="003230B7">
              <w:rPr>
                <w:sz w:val="24"/>
                <w:szCs w:val="24"/>
              </w:rPr>
              <w:t xml:space="preserve">    w.generate(three_star_sen)</w:t>
            </w:r>
          </w:p>
          <w:p w14:paraId="3D85877A"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w.to_file('output3.png')</w:t>
            </w:r>
          </w:p>
          <w:p w14:paraId="46AB39BF" w14:textId="77777777" w:rsidR="00696BD9" w:rsidRPr="003230B7" w:rsidRDefault="00696BD9" w:rsidP="00696BD9">
            <w:pPr>
              <w:autoSpaceDE w:val="0"/>
              <w:autoSpaceDN w:val="0"/>
              <w:adjustRightInd w:val="0"/>
              <w:rPr>
                <w:sz w:val="24"/>
                <w:szCs w:val="24"/>
              </w:rPr>
            </w:pPr>
          </w:p>
          <w:p w14:paraId="31D339D7"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keywords=jieba.analyse.extract_tags(four_star_sen, topK=20, withWeight=False, allowPOS=())</w:t>
            </w:r>
          </w:p>
          <w:p w14:paraId="0F5EC4B3"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1ACC777"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1C6D022A" w14:textId="77777777" w:rsidR="00696BD9" w:rsidRPr="003230B7" w:rsidRDefault="00696BD9" w:rsidP="00696BD9">
            <w:pPr>
              <w:autoSpaceDE w:val="0"/>
              <w:autoSpaceDN w:val="0"/>
              <w:adjustRightInd w:val="0"/>
              <w:rPr>
                <w:sz w:val="24"/>
                <w:szCs w:val="24"/>
              </w:rPr>
            </w:pPr>
            <w:r w:rsidRPr="003230B7">
              <w:rPr>
                <w:sz w:val="24"/>
                <w:szCs w:val="24"/>
              </w:rPr>
              <w:t xml:space="preserve">    w.generate(four_star_sen)</w:t>
            </w:r>
          </w:p>
          <w:p w14:paraId="1CF8C83F"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w.to_file('output4.png')</w:t>
            </w:r>
          </w:p>
          <w:p w14:paraId="0F26DB34" w14:textId="77777777" w:rsidR="00696BD9" w:rsidRPr="003230B7" w:rsidRDefault="00696BD9" w:rsidP="00696BD9">
            <w:pPr>
              <w:autoSpaceDE w:val="0"/>
              <w:autoSpaceDN w:val="0"/>
              <w:adjustRightInd w:val="0"/>
              <w:rPr>
                <w:sz w:val="24"/>
                <w:szCs w:val="24"/>
              </w:rPr>
            </w:pPr>
          </w:p>
          <w:p w14:paraId="60B403D9"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keywords=jieba.analyse.extract_tags(five_star_sen, topK=20, withWeight=False, allowPOS=())</w:t>
            </w:r>
          </w:p>
          <w:p w14:paraId="7504913E"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B44E990"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DC124D6" w14:textId="77777777" w:rsidR="00696BD9" w:rsidRPr="003230B7" w:rsidRDefault="00696BD9" w:rsidP="00696BD9">
            <w:pPr>
              <w:autoSpaceDE w:val="0"/>
              <w:autoSpaceDN w:val="0"/>
              <w:adjustRightInd w:val="0"/>
              <w:rPr>
                <w:sz w:val="24"/>
                <w:szCs w:val="24"/>
              </w:rPr>
            </w:pPr>
            <w:r w:rsidRPr="003230B7">
              <w:rPr>
                <w:sz w:val="24"/>
                <w:szCs w:val="24"/>
              </w:rPr>
              <w:t xml:space="preserve">    w.generate(five_star_sen)</w:t>
            </w:r>
          </w:p>
          <w:p w14:paraId="65AEF251"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w.to_file('output5.png')</w:t>
            </w:r>
          </w:p>
          <w:p w14:paraId="0392FFB2" w14:textId="77777777" w:rsidR="00696BD9" w:rsidRPr="003230B7" w:rsidRDefault="00696BD9" w:rsidP="00696BD9">
            <w:pPr>
              <w:autoSpaceDE w:val="0"/>
              <w:autoSpaceDN w:val="0"/>
              <w:adjustRightInd w:val="0"/>
              <w:rPr>
                <w:sz w:val="24"/>
                <w:szCs w:val="24"/>
              </w:rPr>
            </w:pPr>
          </w:p>
          <w:p w14:paraId="39680337" w14:textId="77777777" w:rsidR="00696BD9" w:rsidRPr="003230B7" w:rsidRDefault="00696BD9" w:rsidP="00696BD9">
            <w:pPr>
              <w:autoSpaceDE w:val="0"/>
              <w:autoSpaceDN w:val="0"/>
              <w:adjustRightInd w:val="0"/>
              <w:rPr>
                <w:sz w:val="24"/>
                <w:szCs w:val="24"/>
              </w:rPr>
            </w:pPr>
            <w:r w:rsidRPr="003230B7">
              <w:rPr>
                <w:sz w:val="24"/>
                <w:szCs w:val="24"/>
              </w:rPr>
              <w:t>def try2():</w:t>
            </w:r>
          </w:p>
          <w:p w14:paraId="66502D9E" w14:textId="77777777" w:rsidR="00696BD9" w:rsidRPr="003230B7" w:rsidRDefault="00696BD9" w:rsidP="00696BD9">
            <w:pPr>
              <w:autoSpaceDE w:val="0"/>
              <w:autoSpaceDN w:val="0"/>
              <w:adjustRightInd w:val="0"/>
              <w:rPr>
                <w:sz w:val="24"/>
                <w:szCs w:val="24"/>
              </w:rPr>
            </w:pPr>
            <w:r w:rsidRPr="003230B7">
              <w:rPr>
                <w:sz w:val="24"/>
                <w:szCs w:val="24"/>
              </w:rPr>
              <w:t xml:space="preserve">    # words_list=set()</w:t>
            </w:r>
          </w:p>
          <w:p w14:paraId="2CF30208" w14:textId="77777777" w:rsidR="00696BD9" w:rsidRPr="003230B7" w:rsidRDefault="00696BD9" w:rsidP="00696BD9">
            <w:pPr>
              <w:autoSpaceDE w:val="0"/>
              <w:autoSpaceDN w:val="0"/>
              <w:adjustRightInd w:val="0"/>
              <w:rPr>
                <w:sz w:val="24"/>
                <w:szCs w:val="24"/>
              </w:rPr>
            </w:pPr>
            <w:r w:rsidRPr="003230B7">
              <w:rPr>
                <w:sz w:val="24"/>
                <w:szCs w:val="24"/>
              </w:rPr>
              <w:t xml:space="preserve">    # with open('emotion_dict/words_list.txt','r',encoding='utf-8') as f:</w:t>
            </w:r>
          </w:p>
          <w:p w14:paraId="01A1BB83" w14:textId="77777777" w:rsidR="00696BD9" w:rsidRPr="003230B7" w:rsidRDefault="00696BD9" w:rsidP="00696BD9">
            <w:pPr>
              <w:autoSpaceDE w:val="0"/>
              <w:autoSpaceDN w:val="0"/>
              <w:adjustRightInd w:val="0"/>
              <w:rPr>
                <w:sz w:val="24"/>
                <w:szCs w:val="24"/>
              </w:rPr>
            </w:pPr>
            <w:r w:rsidRPr="003230B7">
              <w:rPr>
                <w:sz w:val="24"/>
                <w:szCs w:val="24"/>
              </w:rPr>
              <w:t xml:space="preserve">    #     for line in f:</w:t>
            </w:r>
          </w:p>
          <w:p w14:paraId="34A33275" w14:textId="77777777" w:rsidR="00696BD9" w:rsidRPr="003230B7" w:rsidRDefault="00696BD9" w:rsidP="00696BD9">
            <w:pPr>
              <w:autoSpaceDE w:val="0"/>
              <w:autoSpaceDN w:val="0"/>
              <w:adjustRightInd w:val="0"/>
              <w:rPr>
                <w:sz w:val="24"/>
                <w:szCs w:val="24"/>
              </w:rPr>
            </w:pPr>
            <w:r w:rsidRPr="003230B7">
              <w:rPr>
                <w:sz w:val="24"/>
                <w:szCs w:val="24"/>
              </w:rPr>
              <w:t xml:space="preserve">    #         words_list.add(line.replace('\n',''))</w:t>
            </w:r>
          </w:p>
          <w:p w14:paraId="73D3903D" w14:textId="77777777" w:rsidR="00696BD9" w:rsidRPr="003230B7" w:rsidRDefault="00696BD9" w:rsidP="00696BD9">
            <w:pPr>
              <w:autoSpaceDE w:val="0"/>
              <w:autoSpaceDN w:val="0"/>
              <w:adjustRightInd w:val="0"/>
              <w:rPr>
                <w:sz w:val="24"/>
                <w:szCs w:val="24"/>
              </w:rPr>
            </w:pPr>
            <w:r w:rsidRPr="003230B7">
              <w:rPr>
                <w:sz w:val="24"/>
                <w:szCs w:val="24"/>
              </w:rPr>
              <w:t xml:space="preserve">    # def gen_star_sent(n):</w:t>
            </w:r>
          </w:p>
          <w:p w14:paraId="1651626C" w14:textId="77777777" w:rsidR="00696BD9" w:rsidRPr="003230B7" w:rsidRDefault="00696BD9" w:rsidP="00696BD9">
            <w:pPr>
              <w:autoSpaceDE w:val="0"/>
              <w:autoSpaceDN w:val="0"/>
              <w:adjustRightInd w:val="0"/>
              <w:rPr>
                <w:sz w:val="24"/>
                <w:szCs w:val="24"/>
              </w:rPr>
            </w:pPr>
            <w:r w:rsidRPr="003230B7">
              <w:rPr>
                <w:sz w:val="24"/>
                <w:szCs w:val="24"/>
              </w:rPr>
              <w:t xml:space="preserve">    #     tmp1 = hair_dryer[hair_dryer['star_rating'] == n]['review_body']</w:t>
            </w:r>
          </w:p>
          <w:p w14:paraId="4B39747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tmp2 = microwave[microwave['star_rating'] == n]['review_body']</w:t>
            </w:r>
          </w:p>
          <w:p w14:paraId="7635F203" w14:textId="77777777" w:rsidR="00696BD9" w:rsidRPr="003230B7" w:rsidRDefault="00696BD9" w:rsidP="00696BD9">
            <w:pPr>
              <w:autoSpaceDE w:val="0"/>
              <w:autoSpaceDN w:val="0"/>
              <w:adjustRightInd w:val="0"/>
              <w:rPr>
                <w:sz w:val="24"/>
                <w:szCs w:val="24"/>
              </w:rPr>
            </w:pPr>
            <w:r w:rsidRPr="003230B7">
              <w:rPr>
                <w:sz w:val="24"/>
                <w:szCs w:val="24"/>
              </w:rPr>
              <w:t xml:space="preserve">    #     tmp3 = pacifier[pacifier['star_rating'] == n]['review_body']</w:t>
            </w:r>
          </w:p>
          <w:p w14:paraId="0E9255CD"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EF264EE" w14:textId="77777777" w:rsidR="00696BD9" w:rsidRPr="003230B7" w:rsidRDefault="00696BD9" w:rsidP="00696BD9">
            <w:pPr>
              <w:autoSpaceDE w:val="0"/>
              <w:autoSpaceDN w:val="0"/>
              <w:adjustRightInd w:val="0"/>
              <w:rPr>
                <w:sz w:val="24"/>
                <w:szCs w:val="24"/>
              </w:rPr>
            </w:pPr>
            <w:r w:rsidRPr="003230B7">
              <w:rPr>
                <w:sz w:val="24"/>
                <w:szCs w:val="24"/>
              </w:rPr>
              <w:t xml:space="preserve">    #     star_str = ''</w:t>
            </w:r>
          </w:p>
          <w:p w14:paraId="5416AE90"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tqdm(tmp1.values):</w:t>
            </w:r>
          </w:p>
          <w:p w14:paraId="0533BBAF"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pre_process(i):</w:t>
            </w:r>
          </w:p>
          <w:p w14:paraId="2CB3D53C"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0A081C2B"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742D4807"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tqdm(tmp2.values):</w:t>
            </w:r>
          </w:p>
          <w:p w14:paraId="08312D68"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61A7A1CE"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76F7506C"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08D5315B"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tqdm(tmp3.values):</w:t>
            </w:r>
          </w:p>
          <w:p w14:paraId="75D315BF"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3DF6283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27727CB6"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6E270FB5" w14:textId="77777777" w:rsidR="00696BD9" w:rsidRPr="003230B7" w:rsidRDefault="00696BD9" w:rsidP="00696BD9">
            <w:pPr>
              <w:autoSpaceDE w:val="0"/>
              <w:autoSpaceDN w:val="0"/>
              <w:adjustRightInd w:val="0"/>
              <w:rPr>
                <w:sz w:val="24"/>
                <w:szCs w:val="24"/>
              </w:rPr>
            </w:pPr>
            <w:r w:rsidRPr="003230B7">
              <w:rPr>
                <w:sz w:val="24"/>
                <w:szCs w:val="24"/>
              </w:rPr>
              <w:t xml:space="preserve">    #     print()</w:t>
            </w:r>
          </w:p>
          <w:p w14:paraId="6B92786E"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D230088" w14:textId="77777777" w:rsidR="00696BD9" w:rsidRPr="003230B7" w:rsidRDefault="00696BD9" w:rsidP="00696BD9">
            <w:pPr>
              <w:autoSpaceDE w:val="0"/>
              <w:autoSpaceDN w:val="0"/>
              <w:adjustRightInd w:val="0"/>
              <w:rPr>
                <w:sz w:val="24"/>
                <w:szCs w:val="24"/>
              </w:rPr>
            </w:pPr>
            <w:r w:rsidRPr="003230B7">
              <w:rPr>
                <w:sz w:val="24"/>
                <w:szCs w:val="24"/>
              </w:rPr>
              <w:t xml:space="preserve">    #     return star_str</w:t>
            </w:r>
          </w:p>
          <w:p w14:paraId="72D842E3"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D8AE471"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 (1)</w:t>
            </w:r>
          </w:p>
          <w:p w14:paraId="046AA523"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 (2)</w:t>
            </w:r>
          </w:p>
          <w:p w14:paraId="0A4DDA5A"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 (3)</w:t>
            </w:r>
          </w:p>
          <w:p w14:paraId="67BE6FBB"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 (4)</w:t>
            </w:r>
          </w:p>
          <w:p w14:paraId="0FD14C40" w14:textId="77777777" w:rsidR="00696BD9" w:rsidRPr="003230B7" w:rsidRDefault="00696BD9" w:rsidP="00696BD9">
            <w:pPr>
              <w:autoSpaceDE w:val="0"/>
              <w:autoSpaceDN w:val="0"/>
              <w:adjustRightInd w:val="0"/>
              <w:rPr>
                <w:sz w:val="24"/>
                <w:szCs w:val="24"/>
              </w:rPr>
            </w:pPr>
            <w:r w:rsidRPr="003230B7">
              <w:rPr>
                <w:sz w:val="24"/>
                <w:szCs w:val="24"/>
              </w:rPr>
              <w:t xml:space="preserve">    # five_star_sen = gen_star_sent (5)</w:t>
            </w:r>
          </w:p>
          <w:p w14:paraId="6B66FBA1" w14:textId="77777777" w:rsidR="00696BD9" w:rsidRPr="003230B7" w:rsidRDefault="00696BD9" w:rsidP="00696BD9">
            <w:pPr>
              <w:autoSpaceDE w:val="0"/>
              <w:autoSpaceDN w:val="0"/>
              <w:adjustRightInd w:val="0"/>
              <w:rPr>
                <w:sz w:val="24"/>
                <w:szCs w:val="24"/>
              </w:rPr>
            </w:pPr>
            <w:r w:rsidRPr="003230B7">
              <w:rPr>
                <w:sz w:val="24"/>
                <w:szCs w:val="24"/>
              </w:rPr>
              <w:t xml:space="preserve">    # star_sent = {}</w:t>
            </w:r>
          </w:p>
          <w:p w14:paraId="68D03B28" w14:textId="77777777" w:rsidR="00696BD9" w:rsidRPr="003230B7" w:rsidRDefault="00696BD9" w:rsidP="00696BD9">
            <w:pPr>
              <w:autoSpaceDE w:val="0"/>
              <w:autoSpaceDN w:val="0"/>
              <w:adjustRightInd w:val="0"/>
              <w:rPr>
                <w:sz w:val="24"/>
                <w:szCs w:val="24"/>
              </w:rPr>
            </w:pPr>
            <w:r w:rsidRPr="003230B7">
              <w:rPr>
                <w:sz w:val="24"/>
                <w:szCs w:val="24"/>
              </w:rPr>
              <w:t xml:space="preserve">    # star_sent['one'] = one_star_sen</w:t>
            </w:r>
          </w:p>
          <w:p w14:paraId="177A6E7C" w14:textId="77777777" w:rsidR="00696BD9" w:rsidRPr="003230B7" w:rsidRDefault="00696BD9" w:rsidP="00696BD9">
            <w:pPr>
              <w:autoSpaceDE w:val="0"/>
              <w:autoSpaceDN w:val="0"/>
              <w:adjustRightInd w:val="0"/>
              <w:rPr>
                <w:sz w:val="24"/>
                <w:szCs w:val="24"/>
              </w:rPr>
            </w:pPr>
            <w:r w:rsidRPr="003230B7">
              <w:rPr>
                <w:sz w:val="24"/>
                <w:szCs w:val="24"/>
              </w:rPr>
              <w:t xml:space="preserve">    # star_sent['two'] = two_star_sen</w:t>
            </w:r>
          </w:p>
          <w:p w14:paraId="4EED55AD"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 = three_star_sen</w:t>
            </w:r>
          </w:p>
          <w:p w14:paraId="01FCA465"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 = four_star_sen</w:t>
            </w:r>
          </w:p>
          <w:p w14:paraId="543B624C"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 = five_star_sen</w:t>
            </w:r>
          </w:p>
          <w:p w14:paraId="0536F2E1" w14:textId="77777777" w:rsidR="00696BD9" w:rsidRPr="003230B7" w:rsidRDefault="00696BD9" w:rsidP="00696BD9">
            <w:pPr>
              <w:autoSpaceDE w:val="0"/>
              <w:autoSpaceDN w:val="0"/>
              <w:adjustRightInd w:val="0"/>
              <w:rPr>
                <w:sz w:val="24"/>
                <w:szCs w:val="24"/>
              </w:rPr>
            </w:pPr>
            <w:r w:rsidRPr="003230B7">
              <w:rPr>
                <w:sz w:val="24"/>
                <w:szCs w:val="24"/>
              </w:rPr>
              <w:t xml:space="preserve">    # pickle.dump (star_sent, open ('star_sent_cloud.pkl', 'wb'))</w:t>
            </w:r>
          </w:p>
          <w:p w14:paraId="2810501F"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star_sent=pickle.load(open('star_sent_cloud.pkl','rb'))</w:t>
            </w:r>
          </w:p>
          <w:p w14:paraId="14DE7973" w14:textId="77777777" w:rsidR="00696BD9" w:rsidRPr="003230B7" w:rsidRDefault="00696BD9" w:rsidP="00696BD9">
            <w:pPr>
              <w:autoSpaceDE w:val="0"/>
              <w:autoSpaceDN w:val="0"/>
              <w:adjustRightInd w:val="0"/>
              <w:rPr>
                <w:sz w:val="24"/>
                <w:szCs w:val="24"/>
              </w:rPr>
            </w:pPr>
          </w:p>
          <w:p w14:paraId="35E5EF7E"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51218FE3"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(star_sent['one'])</w:t>
            </w:r>
          </w:p>
          <w:p w14:paraId="0F99CC83"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('output1.png')</w:t>
            </w:r>
          </w:p>
          <w:p w14:paraId="1A47774A" w14:textId="77777777" w:rsidR="00696BD9" w:rsidRPr="003230B7" w:rsidRDefault="00696BD9" w:rsidP="00696BD9">
            <w:pPr>
              <w:autoSpaceDE w:val="0"/>
              <w:autoSpaceDN w:val="0"/>
              <w:adjustRightInd w:val="0"/>
              <w:rPr>
                <w:sz w:val="24"/>
                <w:szCs w:val="24"/>
              </w:rPr>
            </w:pPr>
          </w:p>
          <w:p w14:paraId="42B8001D" w14:textId="77777777" w:rsidR="00696BD9" w:rsidRPr="003230B7" w:rsidRDefault="00696BD9" w:rsidP="00696BD9">
            <w:pPr>
              <w:autoSpaceDE w:val="0"/>
              <w:autoSpaceDN w:val="0"/>
              <w:adjustRightInd w:val="0"/>
              <w:rPr>
                <w:sz w:val="24"/>
                <w:szCs w:val="24"/>
              </w:rPr>
            </w:pPr>
          </w:p>
          <w:p w14:paraId="27E9352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38A8B9C3"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(star_sent['two'])</w:t>
            </w:r>
          </w:p>
          <w:p w14:paraId="3BEB483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('output2.png')</w:t>
            </w:r>
          </w:p>
          <w:p w14:paraId="4C3DCEFA" w14:textId="77777777" w:rsidR="00696BD9" w:rsidRPr="003230B7" w:rsidRDefault="00696BD9" w:rsidP="00696BD9">
            <w:pPr>
              <w:autoSpaceDE w:val="0"/>
              <w:autoSpaceDN w:val="0"/>
              <w:adjustRightInd w:val="0"/>
              <w:rPr>
                <w:sz w:val="24"/>
                <w:szCs w:val="24"/>
              </w:rPr>
            </w:pPr>
          </w:p>
          <w:p w14:paraId="7A3A2F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2545C36B"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w.generate (star_sent['three'])</w:t>
            </w:r>
          </w:p>
          <w:p w14:paraId="0066B96A"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('output3.png')</w:t>
            </w:r>
          </w:p>
          <w:p w14:paraId="7FE3CD4E" w14:textId="77777777" w:rsidR="00696BD9" w:rsidRPr="003230B7" w:rsidRDefault="00696BD9" w:rsidP="00696BD9">
            <w:pPr>
              <w:autoSpaceDE w:val="0"/>
              <w:autoSpaceDN w:val="0"/>
              <w:adjustRightInd w:val="0"/>
              <w:rPr>
                <w:sz w:val="24"/>
                <w:szCs w:val="24"/>
              </w:rPr>
            </w:pPr>
          </w:p>
          <w:p w14:paraId="6148133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2515D9CF"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(star_sent['four'])</w:t>
            </w:r>
          </w:p>
          <w:p w14:paraId="52518FD9"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('output4.png')</w:t>
            </w:r>
          </w:p>
          <w:p w14:paraId="1E0853C5" w14:textId="77777777" w:rsidR="00696BD9" w:rsidRPr="003230B7" w:rsidRDefault="00696BD9" w:rsidP="00696BD9">
            <w:pPr>
              <w:autoSpaceDE w:val="0"/>
              <w:autoSpaceDN w:val="0"/>
              <w:adjustRightInd w:val="0"/>
              <w:rPr>
                <w:sz w:val="24"/>
                <w:szCs w:val="24"/>
              </w:rPr>
            </w:pPr>
          </w:p>
          <w:p w14:paraId="4082818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69B03DDB"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(star_sent['five'])</w:t>
            </w:r>
          </w:p>
          <w:p w14:paraId="2941F9A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('output5.png')</w:t>
            </w:r>
          </w:p>
          <w:p w14:paraId="6312BE73" w14:textId="77777777" w:rsidR="00696BD9" w:rsidRPr="003230B7" w:rsidRDefault="00696BD9" w:rsidP="00696BD9">
            <w:pPr>
              <w:autoSpaceDE w:val="0"/>
              <w:autoSpaceDN w:val="0"/>
              <w:adjustRightInd w:val="0"/>
              <w:rPr>
                <w:sz w:val="24"/>
                <w:szCs w:val="24"/>
              </w:rPr>
            </w:pPr>
          </w:p>
          <w:p w14:paraId="6121329E" w14:textId="77777777" w:rsidR="00696BD9" w:rsidRPr="003230B7" w:rsidRDefault="00696BD9" w:rsidP="00696BD9">
            <w:pPr>
              <w:autoSpaceDE w:val="0"/>
              <w:autoSpaceDN w:val="0"/>
              <w:adjustRightInd w:val="0"/>
              <w:rPr>
                <w:sz w:val="24"/>
                <w:szCs w:val="24"/>
              </w:rPr>
            </w:pPr>
            <w:r w:rsidRPr="003230B7">
              <w:rPr>
                <w:sz w:val="24"/>
                <w:szCs w:val="24"/>
              </w:rPr>
              <w:t>def try3(num):</w:t>
            </w:r>
          </w:p>
          <w:p w14:paraId="519FC65E" w14:textId="77777777" w:rsidR="00696BD9" w:rsidRPr="003230B7" w:rsidRDefault="00696BD9" w:rsidP="00696BD9">
            <w:pPr>
              <w:autoSpaceDE w:val="0"/>
              <w:autoSpaceDN w:val="0"/>
              <w:adjustRightInd w:val="0"/>
              <w:rPr>
                <w:sz w:val="24"/>
                <w:szCs w:val="24"/>
              </w:rPr>
            </w:pPr>
            <w:r w:rsidRPr="003230B7">
              <w:rPr>
                <w:sz w:val="24"/>
                <w:szCs w:val="24"/>
              </w:rPr>
              <w:t xml:space="preserve">    words_list = set ()</w:t>
            </w:r>
          </w:p>
          <w:p w14:paraId="7989DE5C" w14:textId="77777777" w:rsidR="00696BD9" w:rsidRPr="003230B7" w:rsidRDefault="00696BD9" w:rsidP="00696BD9">
            <w:pPr>
              <w:autoSpaceDE w:val="0"/>
              <w:autoSpaceDN w:val="0"/>
              <w:adjustRightInd w:val="0"/>
              <w:rPr>
                <w:sz w:val="24"/>
                <w:szCs w:val="24"/>
              </w:rPr>
            </w:pPr>
            <w:r w:rsidRPr="003230B7">
              <w:rPr>
                <w:sz w:val="24"/>
                <w:szCs w:val="24"/>
              </w:rPr>
              <w:t xml:space="preserve">    with open ('emotion_dict/words_list.txt', 'r', encoding='utf-8') as f:</w:t>
            </w:r>
          </w:p>
          <w:p w14:paraId="392463F0" w14:textId="77777777" w:rsidR="00696BD9" w:rsidRPr="003230B7" w:rsidRDefault="00696BD9" w:rsidP="00696BD9">
            <w:pPr>
              <w:autoSpaceDE w:val="0"/>
              <w:autoSpaceDN w:val="0"/>
              <w:adjustRightInd w:val="0"/>
              <w:rPr>
                <w:sz w:val="24"/>
                <w:szCs w:val="24"/>
              </w:rPr>
            </w:pPr>
            <w:r w:rsidRPr="003230B7">
              <w:rPr>
                <w:sz w:val="24"/>
                <w:szCs w:val="24"/>
              </w:rPr>
              <w:t xml:space="preserve">        for line in f:</w:t>
            </w:r>
          </w:p>
          <w:p w14:paraId="441AB30C" w14:textId="77777777" w:rsidR="00696BD9" w:rsidRPr="003230B7" w:rsidRDefault="00696BD9" w:rsidP="00696BD9">
            <w:pPr>
              <w:autoSpaceDE w:val="0"/>
              <w:autoSpaceDN w:val="0"/>
              <w:adjustRightInd w:val="0"/>
              <w:rPr>
                <w:sz w:val="24"/>
                <w:szCs w:val="24"/>
              </w:rPr>
            </w:pPr>
            <w:r w:rsidRPr="003230B7">
              <w:rPr>
                <w:sz w:val="24"/>
                <w:szCs w:val="24"/>
              </w:rPr>
              <w:t xml:space="preserve">            words_list.add (line.replace ('\n', ''))</w:t>
            </w:r>
          </w:p>
          <w:p w14:paraId="4F53AA6D" w14:textId="77777777" w:rsidR="00696BD9" w:rsidRPr="003230B7" w:rsidRDefault="00696BD9" w:rsidP="00696BD9">
            <w:pPr>
              <w:autoSpaceDE w:val="0"/>
              <w:autoSpaceDN w:val="0"/>
              <w:adjustRightInd w:val="0"/>
              <w:rPr>
                <w:sz w:val="24"/>
                <w:szCs w:val="24"/>
              </w:rPr>
            </w:pPr>
          </w:p>
          <w:p w14:paraId="57BDF3FC"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gen_star_sent1(n):</w:t>
            </w:r>
          </w:p>
          <w:p w14:paraId="2D45E2F7" w14:textId="77777777" w:rsidR="00696BD9" w:rsidRPr="003230B7" w:rsidRDefault="00696BD9" w:rsidP="00696BD9">
            <w:pPr>
              <w:autoSpaceDE w:val="0"/>
              <w:autoSpaceDN w:val="0"/>
              <w:adjustRightInd w:val="0"/>
              <w:rPr>
                <w:sz w:val="24"/>
                <w:szCs w:val="24"/>
              </w:rPr>
            </w:pPr>
            <w:r w:rsidRPr="003230B7">
              <w:rPr>
                <w:sz w:val="24"/>
                <w:szCs w:val="24"/>
              </w:rPr>
              <w:t xml:space="preserve">        tmp1 = hair_dryer[hair_dryer['star_rating'] == n]['review_body']</w:t>
            </w:r>
          </w:p>
          <w:p w14:paraId="6D20DE17" w14:textId="77777777" w:rsidR="00696BD9" w:rsidRPr="003230B7" w:rsidRDefault="00696BD9" w:rsidP="00696BD9">
            <w:pPr>
              <w:autoSpaceDE w:val="0"/>
              <w:autoSpaceDN w:val="0"/>
              <w:adjustRightInd w:val="0"/>
              <w:rPr>
                <w:sz w:val="24"/>
                <w:szCs w:val="24"/>
              </w:rPr>
            </w:pPr>
            <w:r w:rsidRPr="003230B7">
              <w:rPr>
                <w:sz w:val="24"/>
                <w:szCs w:val="24"/>
              </w:rPr>
              <w:t xml:space="preserve">        tmp2 = microwave[microwave['star_rating'] == n]['review_body']</w:t>
            </w:r>
          </w:p>
          <w:p w14:paraId="20F519AF" w14:textId="77777777" w:rsidR="00696BD9" w:rsidRPr="003230B7" w:rsidRDefault="00696BD9" w:rsidP="00696BD9">
            <w:pPr>
              <w:autoSpaceDE w:val="0"/>
              <w:autoSpaceDN w:val="0"/>
              <w:adjustRightInd w:val="0"/>
              <w:rPr>
                <w:sz w:val="24"/>
                <w:szCs w:val="24"/>
              </w:rPr>
            </w:pPr>
            <w:r w:rsidRPr="003230B7">
              <w:rPr>
                <w:sz w:val="24"/>
                <w:szCs w:val="24"/>
              </w:rPr>
              <w:t xml:space="preserve">        tmp3 = pacifier[pacifier['star_rating'] == n]['review_body']</w:t>
            </w:r>
          </w:p>
          <w:p w14:paraId="75E715D4" w14:textId="77777777" w:rsidR="00696BD9" w:rsidRPr="003230B7" w:rsidRDefault="00696BD9" w:rsidP="00696BD9">
            <w:pPr>
              <w:autoSpaceDE w:val="0"/>
              <w:autoSpaceDN w:val="0"/>
              <w:adjustRightInd w:val="0"/>
              <w:rPr>
                <w:sz w:val="24"/>
                <w:szCs w:val="24"/>
              </w:rPr>
            </w:pPr>
          </w:p>
          <w:p w14:paraId="3D3D5C41" w14:textId="77777777" w:rsidR="00696BD9" w:rsidRPr="003230B7" w:rsidRDefault="00696BD9" w:rsidP="00696BD9">
            <w:pPr>
              <w:autoSpaceDE w:val="0"/>
              <w:autoSpaceDN w:val="0"/>
              <w:adjustRightInd w:val="0"/>
              <w:rPr>
                <w:sz w:val="24"/>
                <w:szCs w:val="24"/>
              </w:rPr>
            </w:pPr>
            <w:r w:rsidRPr="003230B7">
              <w:rPr>
                <w:sz w:val="24"/>
                <w:szCs w:val="24"/>
              </w:rPr>
              <w:t xml:space="preserve">        star_str = []</w:t>
            </w:r>
          </w:p>
          <w:p w14:paraId="7608F55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(tmp1.values):</w:t>
            </w:r>
          </w:p>
          <w:p w14:paraId="50B9E32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064B23A9"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0BA3C67E"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250276D0"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(tmp2.values):</w:t>
            </w:r>
          </w:p>
          <w:p w14:paraId="6A94D563"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6ACB3045"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1007CA32"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15E48ED9"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(tmp3.values):</w:t>
            </w:r>
          </w:p>
          <w:p w14:paraId="7C48D486"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110E13A4"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641430E6"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75A4DBD7"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092C3B6" w14:textId="77777777" w:rsidR="00696BD9" w:rsidRPr="003230B7" w:rsidRDefault="00696BD9" w:rsidP="00696BD9">
            <w:pPr>
              <w:autoSpaceDE w:val="0"/>
              <w:autoSpaceDN w:val="0"/>
              <w:adjustRightInd w:val="0"/>
              <w:rPr>
                <w:sz w:val="24"/>
                <w:szCs w:val="24"/>
              </w:rPr>
            </w:pPr>
          </w:p>
          <w:p w14:paraId="296AF9A8"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07F86206" w14:textId="77777777" w:rsidR="00696BD9" w:rsidRPr="003230B7" w:rsidRDefault="00696BD9" w:rsidP="00696BD9">
            <w:pPr>
              <w:autoSpaceDE w:val="0"/>
              <w:autoSpaceDN w:val="0"/>
              <w:adjustRightInd w:val="0"/>
              <w:rPr>
                <w:sz w:val="24"/>
                <w:szCs w:val="24"/>
              </w:rPr>
            </w:pPr>
          </w:p>
          <w:p w14:paraId="5ED5384D"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gen_star_sent1 (1)</w:t>
            </w:r>
          </w:p>
          <w:p w14:paraId="34DDBDB0"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gen_star_sent1 (2)</w:t>
            </w:r>
          </w:p>
          <w:p w14:paraId="39C2C900"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gen_star_sent1 (3)</w:t>
            </w:r>
          </w:p>
          <w:p w14:paraId="00A5EA75"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gen_star_sent1 (4)</w:t>
            </w:r>
          </w:p>
          <w:p w14:paraId="78203BBB" w14:textId="77777777" w:rsidR="00696BD9" w:rsidRPr="003230B7" w:rsidRDefault="00696BD9" w:rsidP="00696BD9">
            <w:pPr>
              <w:autoSpaceDE w:val="0"/>
              <w:autoSpaceDN w:val="0"/>
              <w:adjustRightInd w:val="0"/>
              <w:rPr>
                <w:sz w:val="24"/>
                <w:szCs w:val="24"/>
              </w:rPr>
            </w:pPr>
            <w:r w:rsidRPr="003230B7">
              <w:rPr>
                <w:sz w:val="24"/>
                <w:szCs w:val="24"/>
              </w:rPr>
              <w:t xml:space="preserve">    five_star_sen = gen_star_sent1 (5)</w:t>
            </w:r>
          </w:p>
          <w:p w14:paraId="07A05BBD"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star_sent={}</w:t>
            </w:r>
          </w:p>
          <w:p w14:paraId="2DEC28C5" w14:textId="77777777" w:rsidR="00696BD9" w:rsidRPr="003230B7" w:rsidRDefault="00696BD9" w:rsidP="00696BD9">
            <w:pPr>
              <w:autoSpaceDE w:val="0"/>
              <w:autoSpaceDN w:val="0"/>
              <w:adjustRightInd w:val="0"/>
              <w:rPr>
                <w:sz w:val="24"/>
                <w:szCs w:val="24"/>
              </w:rPr>
            </w:pPr>
            <w:r w:rsidRPr="003230B7">
              <w:rPr>
                <w:sz w:val="24"/>
                <w:szCs w:val="24"/>
              </w:rPr>
              <w:t xml:space="preserve">    # star_sent['one']=one_star_sen</w:t>
            </w:r>
          </w:p>
          <w:p w14:paraId="57E4CF81" w14:textId="77777777" w:rsidR="00696BD9" w:rsidRPr="003230B7" w:rsidRDefault="00696BD9" w:rsidP="00696BD9">
            <w:pPr>
              <w:autoSpaceDE w:val="0"/>
              <w:autoSpaceDN w:val="0"/>
              <w:adjustRightInd w:val="0"/>
              <w:rPr>
                <w:sz w:val="24"/>
                <w:szCs w:val="24"/>
              </w:rPr>
            </w:pPr>
            <w:r w:rsidRPr="003230B7">
              <w:rPr>
                <w:sz w:val="24"/>
                <w:szCs w:val="24"/>
              </w:rPr>
              <w:t xml:space="preserve">    # star_sent['two']=two_star_sen</w:t>
            </w:r>
          </w:p>
          <w:p w14:paraId="7FF95BB4"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star_sent['three']=three_star_sen</w:t>
            </w:r>
          </w:p>
          <w:p w14:paraId="1C401269"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star_sent['four']=four_star_sen</w:t>
            </w:r>
          </w:p>
          <w:p w14:paraId="610F1019"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star_sent['five']=five_star_sen</w:t>
            </w:r>
          </w:p>
          <w:p w14:paraId="19E973A3" w14:textId="77777777" w:rsidR="00696BD9" w:rsidRPr="003230B7" w:rsidRDefault="00696BD9" w:rsidP="00696BD9">
            <w:pPr>
              <w:autoSpaceDE w:val="0"/>
              <w:autoSpaceDN w:val="0"/>
              <w:adjustRightInd w:val="0"/>
              <w:rPr>
                <w:sz w:val="24"/>
                <w:szCs w:val="24"/>
              </w:rPr>
            </w:pPr>
            <w:r w:rsidRPr="003230B7">
              <w:rPr>
                <w:sz w:val="24"/>
                <w:szCs w:val="24"/>
              </w:rPr>
              <w:t xml:space="preserve">    # pickle.dump(star_sent,open('star_sent_count.pkl','wb'))</w:t>
            </w:r>
          </w:p>
          <w:p w14:paraId="2C0604EA"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star_sent=pickle.load(open('star_sent_count.pkl','rb'))</w:t>
            </w:r>
          </w:p>
          <w:p w14:paraId="7DF75088" w14:textId="77777777" w:rsidR="00696BD9" w:rsidRPr="003230B7" w:rsidRDefault="00696BD9" w:rsidP="00696BD9">
            <w:pPr>
              <w:autoSpaceDE w:val="0"/>
              <w:autoSpaceDN w:val="0"/>
              <w:adjustRightInd w:val="0"/>
              <w:rPr>
                <w:sz w:val="24"/>
                <w:szCs w:val="24"/>
              </w:rPr>
            </w:pPr>
            <w:r w:rsidRPr="003230B7">
              <w:rPr>
                <w:sz w:val="24"/>
                <w:szCs w:val="24"/>
              </w:rPr>
              <w:t xml:space="preserve">    words_set=[]</w:t>
            </w:r>
          </w:p>
          <w:p w14:paraId="13D97535" w14:textId="77777777" w:rsidR="00696BD9" w:rsidRPr="003230B7" w:rsidRDefault="00696BD9" w:rsidP="00696BD9">
            <w:pPr>
              <w:autoSpaceDE w:val="0"/>
              <w:autoSpaceDN w:val="0"/>
              <w:adjustRightInd w:val="0"/>
              <w:rPr>
                <w:sz w:val="24"/>
                <w:szCs w:val="24"/>
              </w:rPr>
            </w:pPr>
            <w:r w:rsidRPr="003230B7">
              <w:rPr>
                <w:sz w:val="24"/>
                <w:szCs w:val="24"/>
              </w:rPr>
              <w:t xml:space="preserve">    words_dict={}</w:t>
            </w:r>
          </w:p>
          <w:p w14:paraId="18723937" w14:textId="77777777" w:rsidR="00696BD9" w:rsidRPr="003230B7" w:rsidRDefault="00696BD9" w:rsidP="00696BD9">
            <w:pPr>
              <w:autoSpaceDE w:val="0"/>
              <w:autoSpaceDN w:val="0"/>
              <w:adjustRightInd w:val="0"/>
              <w:rPr>
                <w:sz w:val="24"/>
                <w:szCs w:val="24"/>
              </w:rPr>
            </w:pPr>
          </w:p>
          <w:p w14:paraId="7109A6F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(star_sent['five'])  #                 </w:t>
            </w:r>
          </w:p>
          <w:p w14:paraId="1A57C74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484850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5AF0F52D"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68FA94B0"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70271FDE" w14:textId="77777777" w:rsidR="00696BD9" w:rsidRPr="003230B7" w:rsidRDefault="00696BD9" w:rsidP="00696BD9">
            <w:pPr>
              <w:autoSpaceDE w:val="0"/>
              <w:autoSpaceDN w:val="0"/>
              <w:adjustRightInd w:val="0"/>
              <w:rPr>
                <w:sz w:val="24"/>
                <w:szCs w:val="24"/>
              </w:rPr>
            </w:pPr>
            <w:r w:rsidRPr="003230B7">
              <w:rPr>
                <w:sz w:val="24"/>
                <w:szCs w:val="24"/>
              </w:rPr>
              <w:t xml:space="preserve">    words_dict['5'] = word_counts_top20</w:t>
            </w:r>
          </w:p>
          <w:p w14:paraId="27FE7220" w14:textId="77777777" w:rsidR="00696BD9" w:rsidRPr="003230B7" w:rsidRDefault="00696BD9" w:rsidP="00696BD9">
            <w:pPr>
              <w:autoSpaceDE w:val="0"/>
              <w:autoSpaceDN w:val="0"/>
              <w:adjustRightInd w:val="0"/>
              <w:rPr>
                <w:sz w:val="24"/>
                <w:szCs w:val="24"/>
              </w:rPr>
            </w:pPr>
            <w:r w:rsidRPr="003230B7">
              <w:rPr>
                <w:sz w:val="24"/>
                <w:szCs w:val="24"/>
              </w:rPr>
              <w:t xml:space="preserve">    y5 = list(word_counts_top20.values())</w:t>
            </w:r>
          </w:p>
          <w:p w14:paraId="676CED72" w14:textId="77777777" w:rsidR="00696BD9" w:rsidRPr="003230B7" w:rsidRDefault="00696BD9" w:rsidP="00696BD9">
            <w:pPr>
              <w:autoSpaceDE w:val="0"/>
              <w:autoSpaceDN w:val="0"/>
              <w:adjustRightInd w:val="0"/>
              <w:rPr>
                <w:sz w:val="24"/>
                <w:szCs w:val="24"/>
              </w:rPr>
            </w:pPr>
            <w:r w:rsidRPr="003230B7">
              <w:rPr>
                <w:sz w:val="24"/>
                <w:szCs w:val="24"/>
              </w:rPr>
              <w:t xml:space="preserve">    x5 = [5 for _ in range (len (y5))]</w:t>
            </w:r>
          </w:p>
          <w:p w14:paraId="58DE149D" w14:textId="77777777" w:rsidR="00696BD9" w:rsidRPr="003230B7" w:rsidRDefault="00696BD9" w:rsidP="00696BD9">
            <w:pPr>
              <w:autoSpaceDE w:val="0"/>
              <w:autoSpaceDN w:val="0"/>
              <w:adjustRightInd w:val="0"/>
              <w:rPr>
                <w:sz w:val="24"/>
                <w:szCs w:val="24"/>
              </w:rPr>
            </w:pPr>
          </w:p>
          <w:p w14:paraId="5AC9C1F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(star_sent['four'])  #                 </w:t>
            </w:r>
          </w:p>
          <w:p w14:paraId="092244D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02B8DE5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093602A7"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781074BE"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A5B9713" w14:textId="77777777" w:rsidR="00696BD9" w:rsidRPr="003230B7" w:rsidRDefault="00696BD9" w:rsidP="00696BD9">
            <w:pPr>
              <w:autoSpaceDE w:val="0"/>
              <w:autoSpaceDN w:val="0"/>
              <w:adjustRightInd w:val="0"/>
              <w:rPr>
                <w:sz w:val="24"/>
                <w:szCs w:val="24"/>
              </w:rPr>
            </w:pPr>
            <w:r w:rsidRPr="003230B7">
              <w:rPr>
                <w:sz w:val="24"/>
                <w:szCs w:val="24"/>
              </w:rPr>
              <w:t xml:space="preserve">    words_dict['4'] = word_counts_top20</w:t>
            </w:r>
          </w:p>
          <w:p w14:paraId="16BF7A6A" w14:textId="77777777" w:rsidR="00696BD9" w:rsidRPr="003230B7" w:rsidRDefault="00696BD9" w:rsidP="00696BD9">
            <w:pPr>
              <w:autoSpaceDE w:val="0"/>
              <w:autoSpaceDN w:val="0"/>
              <w:adjustRightInd w:val="0"/>
              <w:rPr>
                <w:sz w:val="24"/>
                <w:szCs w:val="24"/>
              </w:rPr>
            </w:pPr>
            <w:r w:rsidRPr="003230B7">
              <w:rPr>
                <w:sz w:val="24"/>
                <w:szCs w:val="24"/>
              </w:rPr>
              <w:t xml:space="preserve">    y4 = list(word_counts_top20.values())</w:t>
            </w:r>
          </w:p>
          <w:p w14:paraId="4AC7E510" w14:textId="77777777" w:rsidR="00696BD9" w:rsidRPr="003230B7" w:rsidRDefault="00696BD9" w:rsidP="00696BD9">
            <w:pPr>
              <w:autoSpaceDE w:val="0"/>
              <w:autoSpaceDN w:val="0"/>
              <w:adjustRightInd w:val="0"/>
              <w:rPr>
                <w:sz w:val="24"/>
                <w:szCs w:val="24"/>
              </w:rPr>
            </w:pPr>
            <w:r w:rsidRPr="003230B7">
              <w:rPr>
                <w:sz w:val="24"/>
                <w:szCs w:val="24"/>
              </w:rPr>
              <w:t xml:space="preserve">    x4 = [4 for _ in range (len (y4))]</w:t>
            </w:r>
          </w:p>
          <w:p w14:paraId="71AB6542" w14:textId="77777777" w:rsidR="00696BD9" w:rsidRPr="003230B7" w:rsidRDefault="00696BD9" w:rsidP="00696BD9">
            <w:pPr>
              <w:autoSpaceDE w:val="0"/>
              <w:autoSpaceDN w:val="0"/>
              <w:adjustRightInd w:val="0"/>
              <w:rPr>
                <w:sz w:val="24"/>
                <w:szCs w:val="24"/>
              </w:rPr>
            </w:pPr>
          </w:p>
          <w:p w14:paraId="57589BF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(star_sent['three'])  #                 </w:t>
            </w:r>
          </w:p>
          <w:p w14:paraId="7D656BC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6E407C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650B6BE1"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023689FB"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0158239A" w14:textId="77777777" w:rsidR="00696BD9" w:rsidRPr="003230B7" w:rsidRDefault="00696BD9" w:rsidP="00696BD9">
            <w:pPr>
              <w:autoSpaceDE w:val="0"/>
              <w:autoSpaceDN w:val="0"/>
              <w:adjustRightInd w:val="0"/>
              <w:rPr>
                <w:sz w:val="24"/>
                <w:szCs w:val="24"/>
              </w:rPr>
            </w:pPr>
            <w:r w:rsidRPr="003230B7">
              <w:rPr>
                <w:sz w:val="24"/>
                <w:szCs w:val="24"/>
              </w:rPr>
              <w:t xml:space="preserve">    words_dict['3'] = word_counts_top20</w:t>
            </w:r>
          </w:p>
          <w:p w14:paraId="2D5A6E04" w14:textId="77777777" w:rsidR="00696BD9" w:rsidRPr="003230B7" w:rsidRDefault="00696BD9" w:rsidP="00696BD9">
            <w:pPr>
              <w:autoSpaceDE w:val="0"/>
              <w:autoSpaceDN w:val="0"/>
              <w:adjustRightInd w:val="0"/>
              <w:rPr>
                <w:sz w:val="24"/>
                <w:szCs w:val="24"/>
              </w:rPr>
            </w:pPr>
            <w:r w:rsidRPr="003230B7">
              <w:rPr>
                <w:sz w:val="24"/>
                <w:szCs w:val="24"/>
              </w:rPr>
              <w:t xml:space="preserve">    y3 = list(word_counts_top20.values())</w:t>
            </w:r>
          </w:p>
          <w:p w14:paraId="013B5A3B" w14:textId="77777777" w:rsidR="00696BD9" w:rsidRPr="003230B7" w:rsidRDefault="00696BD9" w:rsidP="00696BD9">
            <w:pPr>
              <w:autoSpaceDE w:val="0"/>
              <w:autoSpaceDN w:val="0"/>
              <w:adjustRightInd w:val="0"/>
              <w:rPr>
                <w:sz w:val="24"/>
                <w:szCs w:val="24"/>
              </w:rPr>
            </w:pPr>
            <w:r w:rsidRPr="003230B7">
              <w:rPr>
                <w:sz w:val="24"/>
                <w:szCs w:val="24"/>
              </w:rPr>
              <w:t xml:space="preserve">    x3 = [3 for _ in range (len (y3))]</w:t>
            </w:r>
          </w:p>
          <w:p w14:paraId="5D013467" w14:textId="77777777" w:rsidR="00696BD9" w:rsidRPr="003230B7" w:rsidRDefault="00696BD9" w:rsidP="00696BD9">
            <w:pPr>
              <w:autoSpaceDE w:val="0"/>
              <w:autoSpaceDN w:val="0"/>
              <w:adjustRightInd w:val="0"/>
              <w:rPr>
                <w:sz w:val="24"/>
                <w:szCs w:val="24"/>
              </w:rPr>
            </w:pPr>
          </w:p>
          <w:p w14:paraId="1244470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(star_sent['two'])  #                 </w:t>
            </w:r>
          </w:p>
          <w:p w14:paraId="60647D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0A38214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661C9C2"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1085E1F5"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7B3A3C9B" w14:textId="77777777" w:rsidR="00696BD9" w:rsidRPr="003230B7" w:rsidRDefault="00696BD9" w:rsidP="00696BD9">
            <w:pPr>
              <w:autoSpaceDE w:val="0"/>
              <w:autoSpaceDN w:val="0"/>
              <w:adjustRightInd w:val="0"/>
              <w:rPr>
                <w:sz w:val="24"/>
                <w:szCs w:val="24"/>
              </w:rPr>
            </w:pPr>
            <w:r w:rsidRPr="003230B7">
              <w:rPr>
                <w:sz w:val="24"/>
                <w:szCs w:val="24"/>
              </w:rPr>
              <w:t xml:space="preserve">    words_dict['2'] = word_counts_top20</w:t>
            </w:r>
          </w:p>
          <w:p w14:paraId="043406E4"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y2 = list(word_counts_top20.values())</w:t>
            </w:r>
          </w:p>
          <w:p w14:paraId="5AF9009D" w14:textId="77777777" w:rsidR="00696BD9" w:rsidRPr="003230B7" w:rsidRDefault="00696BD9" w:rsidP="00696BD9">
            <w:pPr>
              <w:autoSpaceDE w:val="0"/>
              <w:autoSpaceDN w:val="0"/>
              <w:adjustRightInd w:val="0"/>
              <w:rPr>
                <w:sz w:val="24"/>
                <w:szCs w:val="24"/>
              </w:rPr>
            </w:pPr>
            <w:r w:rsidRPr="003230B7">
              <w:rPr>
                <w:sz w:val="24"/>
                <w:szCs w:val="24"/>
              </w:rPr>
              <w:t xml:space="preserve">    x2 = [2 for _ in range (len (y2))]</w:t>
            </w:r>
          </w:p>
          <w:p w14:paraId="1D99722F" w14:textId="77777777" w:rsidR="00696BD9" w:rsidRPr="003230B7" w:rsidRDefault="00696BD9" w:rsidP="00696BD9">
            <w:pPr>
              <w:autoSpaceDE w:val="0"/>
              <w:autoSpaceDN w:val="0"/>
              <w:adjustRightInd w:val="0"/>
              <w:rPr>
                <w:sz w:val="24"/>
                <w:szCs w:val="24"/>
              </w:rPr>
            </w:pPr>
          </w:p>
          <w:p w14:paraId="22BE452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(star_sent['one'])  #                 </w:t>
            </w:r>
          </w:p>
          <w:p w14:paraId="787089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10577ED1"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word_counts_top20=dict(word_counts_top20)</w:t>
            </w:r>
          </w:p>
          <w:p w14:paraId="07A8DBE4" w14:textId="77777777" w:rsidR="00696BD9" w:rsidRPr="003230B7" w:rsidRDefault="00696BD9" w:rsidP="00696BD9">
            <w:pPr>
              <w:autoSpaceDE w:val="0"/>
              <w:autoSpaceDN w:val="0"/>
              <w:adjustRightInd w:val="0"/>
              <w:rPr>
                <w:sz w:val="24"/>
                <w:szCs w:val="24"/>
              </w:rPr>
            </w:pPr>
            <w:r w:rsidRPr="003230B7">
              <w:rPr>
                <w:sz w:val="24"/>
                <w:szCs w:val="24"/>
              </w:rPr>
              <w:t xml:space="preserve">    words_set+=list(word_counts_top20.keys())</w:t>
            </w:r>
          </w:p>
          <w:p w14:paraId="740863A3" w14:textId="77777777" w:rsidR="00696BD9" w:rsidRPr="003230B7" w:rsidRDefault="00696BD9" w:rsidP="00696BD9">
            <w:pPr>
              <w:autoSpaceDE w:val="0"/>
              <w:autoSpaceDN w:val="0"/>
              <w:adjustRightInd w:val="0"/>
              <w:rPr>
                <w:sz w:val="24"/>
                <w:szCs w:val="24"/>
              </w:rPr>
            </w:pPr>
            <w:r w:rsidRPr="003230B7">
              <w:rPr>
                <w:sz w:val="24"/>
                <w:szCs w:val="24"/>
              </w:rPr>
              <w:t xml:space="preserve">    words_dict['1']=word_counts_top20</w:t>
            </w:r>
          </w:p>
          <w:p w14:paraId="00E34BB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ADB994C" w14:textId="77777777" w:rsidR="00696BD9" w:rsidRPr="003230B7" w:rsidRDefault="00696BD9" w:rsidP="00696BD9">
            <w:pPr>
              <w:autoSpaceDE w:val="0"/>
              <w:autoSpaceDN w:val="0"/>
              <w:adjustRightInd w:val="0"/>
              <w:rPr>
                <w:sz w:val="24"/>
                <w:szCs w:val="24"/>
              </w:rPr>
            </w:pPr>
            <w:r w:rsidRPr="003230B7">
              <w:rPr>
                <w:sz w:val="24"/>
                <w:szCs w:val="24"/>
              </w:rPr>
              <w:t xml:space="preserve">    y1 = list(word_counts_top20.values())</w:t>
            </w:r>
          </w:p>
          <w:p w14:paraId="4594C3D7" w14:textId="77777777" w:rsidR="00696BD9" w:rsidRPr="003230B7" w:rsidRDefault="00696BD9" w:rsidP="00696BD9">
            <w:pPr>
              <w:autoSpaceDE w:val="0"/>
              <w:autoSpaceDN w:val="0"/>
              <w:adjustRightInd w:val="0"/>
              <w:rPr>
                <w:sz w:val="24"/>
                <w:szCs w:val="24"/>
              </w:rPr>
            </w:pPr>
            <w:r w:rsidRPr="003230B7">
              <w:rPr>
                <w:sz w:val="24"/>
                <w:szCs w:val="24"/>
              </w:rPr>
              <w:t xml:space="preserve">    x1=[1 for _ in range(len(y1))]</w:t>
            </w:r>
          </w:p>
          <w:p w14:paraId="7729DC2B" w14:textId="77777777" w:rsidR="00696BD9" w:rsidRPr="003230B7" w:rsidRDefault="00696BD9" w:rsidP="00696BD9">
            <w:pPr>
              <w:autoSpaceDE w:val="0"/>
              <w:autoSpaceDN w:val="0"/>
              <w:adjustRightInd w:val="0"/>
              <w:rPr>
                <w:sz w:val="24"/>
                <w:szCs w:val="24"/>
              </w:rPr>
            </w:pPr>
          </w:p>
          <w:p w14:paraId="1BF043AD" w14:textId="77777777" w:rsidR="00696BD9" w:rsidRPr="003230B7" w:rsidRDefault="00696BD9" w:rsidP="00696BD9">
            <w:pPr>
              <w:autoSpaceDE w:val="0"/>
              <w:autoSpaceDN w:val="0"/>
              <w:adjustRightInd w:val="0"/>
              <w:rPr>
                <w:sz w:val="24"/>
                <w:szCs w:val="24"/>
              </w:rPr>
            </w:pPr>
            <w:r w:rsidRPr="003230B7">
              <w:rPr>
                <w:sz w:val="24"/>
                <w:szCs w:val="24"/>
              </w:rPr>
              <w:t xml:space="preserve">    words_set=set(words_set)</w:t>
            </w:r>
          </w:p>
          <w:p w14:paraId="6B61069B" w14:textId="77777777" w:rsidR="00696BD9" w:rsidRPr="003230B7" w:rsidRDefault="00696BD9" w:rsidP="00696BD9">
            <w:pPr>
              <w:autoSpaceDE w:val="0"/>
              <w:autoSpaceDN w:val="0"/>
              <w:adjustRightInd w:val="0"/>
              <w:rPr>
                <w:sz w:val="24"/>
                <w:szCs w:val="24"/>
              </w:rPr>
            </w:pPr>
            <w:r w:rsidRPr="003230B7">
              <w:rPr>
                <w:sz w:val="24"/>
                <w:szCs w:val="24"/>
              </w:rPr>
              <w:t xml:space="preserve">    sorted(words_set)</w:t>
            </w:r>
          </w:p>
          <w:p w14:paraId="04476272" w14:textId="77777777" w:rsidR="00696BD9" w:rsidRPr="003230B7" w:rsidRDefault="00696BD9" w:rsidP="00696BD9">
            <w:pPr>
              <w:autoSpaceDE w:val="0"/>
              <w:autoSpaceDN w:val="0"/>
              <w:adjustRightInd w:val="0"/>
              <w:rPr>
                <w:sz w:val="24"/>
                <w:szCs w:val="24"/>
              </w:rPr>
            </w:pPr>
            <w:r w:rsidRPr="003230B7">
              <w:rPr>
                <w:sz w:val="24"/>
                <w:szCs w:val="24"/>
              </w:rPr>
              <w:t xml:space="preserve">    dic={'1':[],'2':[],'3':[],'4':[],'5':[]}</w:t>
            </w:r>
          </w:p>
          <w:p w14:paraId="419865E3" w14:textId="77777777" w:rsidR="00696BD9" w:rsidRPr="003230B7" w:rsidRDefault="00696BD9" w:rsidP="00696BD9">
            <w:pPr>
              <w:autoSpaceDE w:val="0"/>
              <w:autoSpaceDN w:val="0"/>
              <w:adjustRightInd w:val="0"/>
              <w:rPr>
                <w:sz w:val="24"/>
                <w:szCs w:val="24"/>
              </w:rPr>
            </w:pPr>
            <w:r w:rsidRPr="003230B7">
              <w:rPr>
                <w:sz w:val="24"/>
                <w:szCs w:val="24"/>
              </w:rPr>
              <w:t xml:space="preserve">    for i in words_set:</w:t>
            </w:r>
          </w:p>
          <w:p w14:paraId="0E89915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range(1,6):</w:t>
            </w:r>
          </w:p>
          <w:p w14:paraId="4E991184" w14:textId="77777777" w:rsidR="00696BD9" w:rsidRPr="003230B7" w:rsidRDefault="00696BD9" w:rsidP="00696BD9">
            <w:pPr>
              <w:autoSpaceDE w:val="0"/>
              <w:autoSpaceDN w:val="0"/>
              <w:adjustRightInd w:val="0"/>
              <w:rPr>
                <w:sz w:val="24"/>
                <w:szCs w:val="24"/>
              </w:rPr>
            </w:pPr>
            <w:r w:rsidRPr="003230B7">
              <w:rPr>
                <w:sz w:val="24"/>
                <w:szCs w:val="24"/>
              </w:rPr>
              <w:t xml:space="preserve">            if i in words_dict[str(j)].keys():</w:t>
            </w:r>
          </w:p>
          <w:p w14:paraId="6141D22A" w14:textId="77777777" w:rsidR="00696BD9" w:rsidRPr="003230B7" w:rsidRDefault="00696BD9" w:rsidP="00696BD9">
            <w:pPr>
              <w:autoSpaceDE w:val="0"/>
              <w:autoSpaceDN w:val="0"/>
              <w:adjustRightInd w:val="0"/>
              <w:rPr>
                <w:sz w:val="24"/>
                <w:szCs w:val="24"/>
              </w:rPr>
            </w:pPr>
            <w:r w:rsidRPr="003230B7">
              <w:rPr>
                <w:sz w:val="24"/>
                <w:szCs w:val="24"/>
              </w:rPr>
              <w:t xml:space="preserve">                dic[str(j)].append(words_dict[str(j)][i])</w:t>
            </w:r>
          </w:p>
          <w:p w14:paraId="35286D99"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6B016657" w14:textId="77777777" w:rsidR="00696BD9" w:rsidRPr="003230B7" w:rsidRDefault="00696BD9" w:rsidP="00696BD9">
            <w:pPr>
              <w:autoSpaceDE w:val="0"/>
              <w:autoSpaceDN w:val="0"/>
              <w:adjustRightInd w:val="0"/>
              <w:rPr>
                <w:sz w:val="24"/>
                <w:szCs w:val="24"/>
              </w:rPr>
            </w:pPr>
            <w:r w:rsidRPr="003230B7">
              <w:rPr>
                <w:sz w:val="24"/>
                <w:szCs w:val="24"/>
              </w:rPr>
              <w:t xml:space="preserve">                dic[str(j)].append(0)</w:t>
            </w:r>
          </w:p>
          <w:p w14:paraId="2FBFF6B1" w14:textId="77777777" w:rsidR="00696BD9" w:rsidRPr="003230B7" w:rsidRDefault="00696BD9" w:rsidP="00696BD9">
            <w:pPr>
              <w:autoSpaceDE w:val="0"/>
              <w:autoSpaceDN w:val="0"/>
              <w:adjustRightInd w:val="0"/>
              <w:rPr>
                <w:sz w:val="24"/>
                <w:szCs w:val="24"/>
              </w:rPr>
            </w:pPr>
          </w:p>
          <w:p w14:paraId="7267AB1B" w14:textId="77777777" w:rsidR="00696BD9" w:rsidRPr="003230B7" w:rsidRDefault="00696BD9" w:rsidP="00696BD9">
            <w:pPr>
              <w:autoSpaceDE w:val="0"/>
              <w:autoSpaceDN w:val="0"/>
              <w:adjustRightInd w:val="0"/>
              <w:rPr>
                <w:sz w:val="24"/>
                <w:szCs w:val="24"/>
              </w:rPr>
            </w:pPr>
            <w:r w:rsidRPr="003230B7">
              <w:rPr>
                <w:sz w:val="24"/>
                <w:szCs w:val="24"/>
              </w:rPr>
              <w:t xml:space="preserve">    data=pd.DataFrame(dic,index=words_set)</w:t>
            </w:r>
          </w:p>
          <w:p w14:paraId="0E1C1D9A" w14:textId="77777777" w:rsidR="00696BD9" w:rsidRPr="003230B7" w:rsidRDefault="00696BD9" w:rsidP="00696BD9">
            <w:pPr>
              <w:autoSpaceDE w:val="0"/>
              <w:autoSpaceDN w:val="0"/>
              <w:adjustRightInd w:val="0"/>
              <w:rPr>
                <w:sz w:val="24"/>
                <w:szCs w:val="24"/>
              </w:rPr>
            </w:pPr>
            <w:r w:rsidRPr="003230B7">
              <w:rPr>
                <w:sz w:val="24"/>
                <w:szCs w:val="24"/>
              </w:rPr>
              <w:t xml:space="preserve">    data.to_csv('../Data/word_count'+str(num)+'.csv',encoding='utf-8')</w:t>
            </w:r>
          </w:p>
          <w:p w14:paraId="67A85AE9" w14:textId="77777777" w:rsidR="00696BD9" w:rsidRPr="003230B7" w:rsidRDefault="00696BD9" w:rsidP="00696BD9">
            <w:pPr>
              <w:autoSpaceDE w:val="0"/>
              <w:autoSpaceDN w:val="0"/>
              <w:adjustRightInd w:val="0"/>
              <w:rPr>
                <w:sz w:val="24"/>
                <w:szCs w:val="24"/>
              </w:rPr>
            </w:pPr>
            <w:r w:rsidRPr="003230B7">
              <w:rPr>
                <w:sz w:val="24"/>
                <w:szCs w:val="24"/>
              </w:rPr>
              <w:t xml:space="preserve">    cmap = sns.cubehelix_palette (start=1.5, rot=3, gamma=0.8, as_cmap=True)</w:t>
            </w:r>
          </w:p>
          <w:p w14:paraId="40B47ECD" w14:textId="77777777" w:rsidR="00696BD9" w:rsidRPr="003230B7" w:rsidRDefault="00696BD9" w:rsidP="00696BD9">
            <w:pPr>
              <w:autoSpaceDE w:val="0"/>
              <w:autoSpaceDN w:val="0"/>
              <w:adjustRightInd w:val="0"/>
              <w:rPr>
                <w:sz w:val="24"/>
                <w:szCs w:val="24"/>
              </w:rPr>
            </w:pPr>
            <w:r w:rsidRPr="003230B7">
              <w:rPr>
                <w:sz w:val="24"/>
                <w:szCs w:val="24"/>
              </w:rPr>
              <w:t xml:space="preserve">    sns.heatmap (data,linewidths = 0.05, vmax=5000, vmin=50, cmap=cmap)</w:t>
            </w:r>
          </w:p>
          <w:p w14:paraId="6771565D"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020B0A1A" w14:textId="77777777" w:rsidR="00696BD9" w:rsidRPr="003230B7" w:rsidRDefault="00696BD9" w:rsidP="00696BD9">
            <w:pPr>
              <w:autoSpaceDE w:val="0"/>
              <w:autoSpaceDN w:val="0"/>
              <w:adjustRightInd w:val="0"/>
              <w:rPr>
                <w:sz w:val="24"/>
                <w:szCs w:val="24"/>
              </w:rPr>
            </w:pPr>
            <w:r w:rsidRPr="003230B7">
              <w:rPr>
                <w:sz w:val="24"/>
                <w:szCs w:val="24"/>
              </w:rPr>
              <w:t xml:space="preserve">    plt.savefig('words_hot'+str(num)+'.png')</w:t>
            </w:r>
          </w:p>
          <w:p w14:paraId="7C8F3287"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C924FE5" w14:textId="77777777" w:rsidR="00696BD9" w:rsidRPr="003230B7" w:rsidRDefault="00696BD9" w:rsidP="00696BD9">
            <w:pPr>
              <w:autoSpaceDE w:val="0"/>
              <w:autoSpaceDN w:val="0"/>
              <w:adjustRightInd w:val="0"/>
              <w:rPr>
                <w:sz w:val="24"/>
                <w:szCs w:val="24"/>
              </w:rPr>
            </w:pPr>
          </w:p>
          <w:p w14:paraId="340FCF7F" w14:textId="77777777" w:rsidR="00696BD9" w:rsidRPr="003230B7" w:rsidRDefault="00696BD9" w:rsidP="00696BD9">
            <w:pPr>
              <w:autoSpaceDE w:val="0"/>
              <w:autoSpaceDN w:val="0"/>
              <w:adjustRightInd w:val="0"/>
              <w:rPr>
                <w:sz w:val="24"/>
                <w:szCs w:val="24"/>
              </w:rPr>
            </w:pPr>
            <w:r w:rsidRPr="003230B7">
              <w:rPr>
                <w:sz w:val="24"/>
                <w:szCs w:val="24"/>
              </w:rPr>
              <w:t>try3(10)</w:t>
            </w:r>
          </w:p>
          <w:p w14:paraId="5D9803AA" w14:textId="77777777" w:rsidR="00696BD9" w:rsidRPr="003230B7" w:rsidRDefault="00696BD9" w:rsidP="00696BD9">
            <w:pPr>
              <w:autoSpaceDE w:val="0"/>
              <w:autoSpaceDN w:val="0"/>
              <w:adjustRightInd w:val="0"/>
              <w:rPr>
                <w:sz w:val="24"/>
                <w:szCs w:val="24"/>
              </w:rPr>
            </w:pPr>
            <w:r w:rsidRPr="003230B7">
              <w:rPr>
                <w:sz w:val="24"/>
                <w:szCs w:val="24"/>
              </w:rPr>
              <w:t># try2()</w:t>
            </w:r>
          </w:p>
        </w:tc>
      </w:tr>
    </w:tbl>
    <w:p w14:paraId="20B60A6C" w14:textId="77777777" w:rsidR="00696BD9" w:rsidRPr="003230B7" w:rsidRDefault="00696BD9" w:rsidP="00696BD9">
      <w:pPr>
        <w:rPr>
          <w:sz w:val="24"/>
          <w:szCs w:val="24"/>
        </w:rPr>
      </w:pPr>
    </w:p>
    <w:p w14:paraId="02BA95A6" w14:textId="77777777" w:rsidR="00696BD9" w:rsidRPr="003230B7" w:rsidRDefault="00696BD9" w:rsidP="00696BD9">
      <w:pPr>
        <w:rPr>
          <w:sz w:val="24"/>
          <w:szCs w:val="24"/>
        </w:rPr>
      </w:pPr>
    </w:p>
    <w:p w14:paraId="4B0BAE90" w14:textId="77777777" w:rsidR="00696BD9" w:rsidRPr="006E65D5" w:rsidRDefault="00696BD9" w:rsidP="00696BD9">
      <w:pPr>
        <w:jc w:val="center"/>
        <w:rPr>
          <w:color w:val="FF0000"/>
          <w:sz w:val="24"/>
          <w:szCs w:val="24"/>
        </w:rPr>
      </w:pPr>
    </w:p>
    <w:p w14:paraId="558BFFFD" w14:textId="1FCD62D4" w:rsidR="005F0505" w:rsidRPr="003623DD" w:rsidRDefault="005F0505"/>
    <w:sectPr w:rsidR="005F0505" w:rsidRPr="003623DD">
      <w:headerReference w:type="first" r:id="rId112"/>
      <w:pgSz w:w="11906" w:h="16838"/>
      <w:pgMar w:top="1418" w:right="1701" w:bottom="1418" w:left="1701" w:header="907"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127FF" w14:textId="77777777" w:rsidR="005A60D3" w:rsidRDefault="005A60D3">
      <w:r>
        <w:separator/>
      </w:r>
    </w:p>
  </w:endnote>
  <w:endnote w:type="continuationSeparator" w:id="0">
    <w:p w14:paraId="333231DC" w14:textId="77777777" w:rsidR="005A60D3" w:rsidRDefault="005A6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URWPalladioL-Roma">
    <w:altName w:val="Times New Roman"/>
    <w:charset w:val="00"/>
    <w:family w:val="auto"/>
    <w:pitch w:val="default"/>
    <w:sig w:usb0="00000003" w:usb1="00000000" w:usb2="00000000" w:usb3="00000000" w:csb0="00000001" w:csb1="00000000"/>
  </w:font>
  <w:font w:name="URWPalladioL-Bold">
    <w:altName w:val="Times New Roman"/>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6ED6" w14:textId="77777777" w:rsidR="00795E16" w:rsidRDefault="00795E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84A46" w14:textId="77777777" w:rsidR="005A60D3" w:rsidRDefault="005A60D3">
      <w:r>
        <w:separator/>
      </w:r>
    </w:p>
  </w:footnote>
  <w:footnote w:type="continuationSeparator" w:id="0">
    <w:p w14:paraId="239FEE4B" w14:textId="77777777" w:rsidR="005A60D3" w:rsidRDefault="005A60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6302B" w14:textId="71A184CE" w:rsidR="00795E16" w:rsidRDefault="00795E16">
    <w:pPr>
      <w:pStyle w:val="af7"/>
    </w:pPr>
    <w:r>
      <w:rPr>
        <w:rFonts w:hint="eastAsia"/>
      </w:rPr>
      <w:t xml:space="preserve">Team # </w:t>
    </w:r>
    <w:r w:rsidRPr="008636DF">
      <w:t>2018067</w:t>
    </w:r>
    <w:r>
      <w:rPr>
        <w:rFonts w:hint="eastAsia"/>
      </w:rPr>
      <w:tab/>
    </w:r>
    <w:r>
      <w:t xml:space="preserve">Page </w:t>
    </w:r>
    <w:r>
      <w:fldChar w:fldCharType="begin"/>
    </w:r>
    <w:r>
      <w:instrText xml:space="preserve"> PAGE </w:instrText>
    </w:r>
    <w:r>
      <w:fldChar w:fldCharType="separate"/>
    </w:r>
    <w:r>
      <w:t>1</w:t>
    </w:r>
    <w:r>
      <w:fldChar w:fldCharType="end"/>
    </w:r>
    <w:r>
      <w:t xml:space="preserve"> of </w:t>
    </w:r>
    <w:fldSimple w:instr=" SECTIONPAGES  \* Arabic  \* MERGEFORMAT ">
      <w:r w:rsidR="009B39FE">
        <w:rPr>
          <w:noProof/>
        </w:rPr>
        <w:t>95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B4935" w14:textId="77777777" w:rsidR="00795E16" w:rsidRDefault="00795E16">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4F7AA" w14:textId="77777777" w:rsidR="00795E16" w:rsidRDefault="00795E16">
    <w:pPr>
      <w:pStyle w:val="af7"/>
    </w:pPr>
    <w:r>
      <w:rPr>
        <w:rFonts w:hint="eastAsia"/>
      </w:rPr>
      <w:t xml:space="preserve">Team # </w:t>
    </w:r>
    <w:r>
      <w:t>19XXXXX</w:t>
    </w:r>
    <w:r>
      <w:rPr>
        <w:rFonts w:hint="eastAsia"/>
      </w:rPr>
      <w:tab/>
    </w:r>
    <w:r>
      <w:t xml:space="preserve">Page </w:t>
    </w:r>
    <w:r>
      <w:fldChar w:fldCharType="begin"/>
    </w:r>
    <w:r>
      <w:instrText xml:space="preserve"> PAGE </w:instrText>
    </w:r>
    <w:r>
      <w:fldChar w:fldCharType="separate"/>
    </w:r>
    <w:r>
      <w:t>2</w:t>
    </w:r>
    <w:r>
      <w:fldChar w:fldCharType="end"/>
    </w:r>
    <w:r>
      <w:t xml:space="preserve"> of </w:t>
    </w:r>
    <w:fldSimple w:instr=" SECTIONPAGES  \* Arabic  \* MERGEFORMAT ">
      <w:r>
        <w:t>6</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E8A3E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F6053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574C9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C00ED8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F348CD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B4299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96C3E4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A3C700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26AAF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8DA9E9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53208E"/>
    <w:multiLevelType w:val="multilevel"/>
    <w:tmpl w:val="0053208E"/>
    <w:lvl w:ilvl="0">
      <w:start w:val="1"/>
      <w:numFmt w:val="decimal"/>
      <w:lvlText w:val="%1"/>
      <w:lvlJc w:val="left"/>
      <w:pPr>
        <w:ind w:left="820" w:hanging="360"/>
      </w:pPr>
      <w:rPr>
        <w:rFonts w:ascii="Arial" w:eastAsia="Arial" w:hAnsi="Arial" w:cs="Arial" w:hint="default"/>
        <w:w w:val="99"/>
        <w:sz w:val="24"/>
        <w:szCs w:val="24"/>
        <w:lang w:val="en-US" w:eastAsia="en-US" w:bidi="en-US"/>
      </w:rPr>
    </w:lvl>
    <w:lvl w:ilvl="1">
      <w:numFmt w:val="bullet"/>
      <w:lvlText w:val="•"/>
      <w:lvlJc w:val="left"/>
      <w:pPr>
        <w:ind w:left="1694" w:hanging="360"/>
      </w:pPr>
      <w:rPr>
        <w:rFonts w:hint="default"/>
        <w:lang w:val="en-US" w:eastAsia="en-US" w:bidi="en-US"/>
      </w:rPr>
    </w:lvl>
    <w:lvl w:ilvl="2">
      <w:numFmt w:val="bullet"/>
      <w:lvlText w:val="•"/>
      <w:lvlJc w:val="left"/>
      <w:pPr>
        <w:ind w:left="2568" w:hanging="360"/>
      </w:pPr>
      <w:rPr>
        <w:rFonts w:hint="default"/>
        <w:lang w:val="en-US" w:eastAsia="en-US" w:bidi="en-US"/>
      </w:rPr>
    </w:lvl>
    <w:lvl w:ilvl="3">
      <w:numFmt w:val="bullet"/>
      <w:lvlText w:val="•"/>
      <w:lvlJc w:val="left"/>
      <w:pPr>
        <w:ind w:left="3442" w:hanging="360"/>
      </w:pPr>
      <w:rPr>
        <w:rFonts w:hint="default"/>
        <w:lang w:val="en-US" w:eastAsia="en-US" w:bidi="en-US"/>
      </w:rPr>
    </w:lvl>
    <w:lvl w:ilvl="4">
      <w:numFmt w:val="bullet"/>
      <w:lvlText w:val="•"/>
      <w:lvlJc w:val="left"/>
      <w:pPr>
        <w:ind w:left="4316" w:hanging="360"/>
      </w:pPr>
      <w:rPr>
        <w:rFonts w:hint="default"/>
        <w:lang w:val="en-US" w:eastAsia="en-US" w:bidi="en-US"/>
      </w:rPr>
    </w:lvl>
    <w:lvl w:ilvl="5">
      <w:numFmt w:val="bullet"/>
      <w:lvlText w:val="•"/>
      <w:lvlJc w:val="left"/>
      <w:pPr>
        <w:ind w:left="5190"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6938" w:hanging="360"/>
      </w:pPr>
      <w:rPr>
        <w:rFonts w:hint="default"/>
        <w:lang w:val="en-US" w:eastAsia="en-US" w:bidi="en-US"/>
      </w:rPr>
    </w:lvl>
    <w:lvl w:ilvl="8">
      <w:numFmt w:val="bullet"/>
      <w:lvlText w:val="•"/>
      <w:lvlJc w:val="left"/>
      <w:pPr>
        <w:ind w:left="7812" w:hanging="360"/>
      </w:pPr>
      <w:rPr>
        <w:rFonts w:hint="default"/>
        <w:lang w:val="en-US" w:eastAsia="en-US" w:bidi="en-US"/>
      </w:rPr>
    </w:lvl>
  </w:abstractNum>
  <w:abstractNum w:abstractNumId="11" w15:restartNumberingAfterBreak="0">
    <w:nsid w:val="050B2C34"/>
    <w:multiLevelType w:val="multilevel"/>
    <w:tmpl w:val="7EDAFB60"/>
    <w:lvl w:ilvl="0">
      <w:start w:val="1"/>
      <w:numFmt w:val="bullet"/>
      <w:pStyle w:val="-"/>
      <w:lvlText w:val=""/>
      <w:lvlJc w:val="left"/>
      <w:pPr>
        <w:tabs>
          <w:tab w:val="left" w:pos="567"/>
        </w:tabs>
        <w:ind w:left="567" w:hanging="340"/>
      </w:pPr>
      <w:rPr>
        <w:rFonts w:ascii="Wingdings" w:hAnsi="Wingdings" w:hint="default"/>
        <w:sz w:val="1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075136C"/>
    <w:multiLevelType w:val="multilevel"/>
    <w:tmpl w:val="1075136C"/>
    <w:lvl w:ilvl="0">
      <w:start w:val="1"/>
      <w:numFmt w:val="decimal"/>
      <w:pStyle w:val="a"/>
      <w:lvlText w:val="[%1]"/>
      <w:lvlJc w:val="left"/>
      <w:pPr>
        <w:tabs>
          <w:tab w:val="left"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1B75367"/>
    <w:multiLevelType w:val="hybridMultilevel"/>
    <w:tmpl w:val="26C264E2"/>
    <w:lvl w:ilvl="0" w:tplc="37E8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1754AF"/>
    <w:multiLevelType w:val="hybridMultilevel"/>
    <w:tmpl w:val="35DCADA0"/>
    <w:lvl w:ilvl="0" w:tplc="87DA5E82">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C576FF"/>
    <w:multiLevelType w:val="hybridMultilevel"/>
    <w:tmpl w:val="BEA41E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92A66D6"/>
    <w:multiLevelType w:val="hybridMultilevel"/>
    <w:tmpl w:val="81CABD98"/>
    <w:lvl w:ilvl="0" w:tplc="D19840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E421C7"/>
    <w:multiLevelType w:val="multilevel"/>
    <w:tmpl w:val="1042130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18" w15:restartNumberingAfterBreak="0">
    <w:nsid w:val="34B00C9C"/>
    <w:multiLevelType w:val="hybridMultilevel"/>
    <w:tmpl w:val="60CCFF14"/>
    <w:lvl w:ilvl="0" w:tplc="2C10E42E">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DD4344"/>
    <w:multiLevelType w:val="multilevel"/>
    <w:tmpl w:val="96769CFE"/>
    <w:lvl w:ilvl="0">
      <w:start w:val="1"/>
      <w:numFmt w:val="decimal"/>
      <w:lvlText w:val="%1."/>
      <w:lvlJc w:val="left"/>
      <w:pPr>
        <w:ind w:left="360" w:hanging="360"/>
      </w:pPr>
      <w:rPr>
        <w:rFonts w:hint="default"/>
      </w:rPr>
    </w:lvl>
    <w:lvl w:ilvl="1">
      <w:start w:val="8"/>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6293829"/>
    <w:multiLevelType w:val="hybridMultilevel"/>
    <w:tmpl w:val="57142B34"/>
    <w:lvl w:ilvl="0" w:tplc="C6C4E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ADCABA"/>
    <w:multiLevelType w:val="multilevel"/>
    <w:tmpl w:val="59ADCABA"/>
    <w:lvl w:ilvl="0">
      <w:start w:val="1"/>
      <w:numFmt w:val="decimal"/>
      <w:lvlText w:val="[%1]"/>
      <w:lvlJc w:val="left"/>
      <w:pPr>
        <w:ind w:left="820" w:hanging="360"/>
      </w:pPr>
      <w:rPr>
        <w:rFonts w:ascii="Arial" w:eastAsia="Arial" w:hAnsi="Arial" w:cs="Arial" w:hint="default"/>
        <w:w w:val="100"/>
        <w:sz w:val="24"/>
        <w:szCs w:val="24"/>
        <w:lang w:val="en-US" w:eastAsia="en-US" w:bidi="en-US"/>
      </w:rPr>
    </w:lvl>
    <w:lvl w:ilvl="1">
      <w:numFmt w:val="bullet"/>
      <w:lvlText w:val="•"/>
      <w:lvlJc w:val="left"/>
      <w:pPr>
        <w:ind w:left="1694" w:hanging="360"/>
      </w:pPr>
      <w:rPr>
        <w:rFonts w:hint="default"/>
        <w:lang w:val="en-US" w:eastAsia="en-US" w:bidi="en-US"/>
      </w:rPr>
    </w:lvl>
    <w:lvl w:ilvl="2">
      <w:numFmt w:val="bullet"/>
      <w:lvlText w:val="•"/>
      <w:lvlJc w:val="left"/>
      <w:pPr>
        <w:ind w:left="2568" w:hanging="360"/>
      </w:pPr>
      <w:rPr>
        <w:rFonts w:hint="default"/>
        <w:lang w:val="en-US" w:eastAsia="en-US" w:bidi="en-US"/>
      </w:rPr>
    </w:lvl>
    <w:lvl w:ilvl="3">
      <w:numFmt w:val="bullet"/>
      <w:lvlText w:val="•"/>
      <w:lvlJc w:val="left"/>
      <w:pPr>
        <w:ind w:left="3442" w:hanging="360"/>
      </w:pPr>
      <w:rPr>
        <w:rFonts w:hint="default"/>
        <w:lang w:val="en-US" w:eastAsia="en-US" w:bidi="en-US"/>
      </w:rPr>
    </w:lvl>
    <w:lvl w:ilvl="4">
      <w:numFmt w:val="bullet"/>
      <w:lvlText w:val="•"/>
      <w:lvlJc w:val="left"/>
      <w:pPr>
        <w:ind w:left="4316" w:hanging="360"/>
      </w:pPr>
      <w:rPr>
        <w:rFonts w:hint="default"/>
        <w:lang w:val="en-US" w:eastAsia="en-US" w:bidi="en-US"/>
      </w:rPr>
    </w:lvl>
    <w:lvl w:ilvl="5">
      <w:numFmt w:val="bullet"/>
      <w:lvlText w:val="•"/>
      <w:lvlJc w:val="left"/>
      <w:pPr>
        <w:ind w:left="5190"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6938" w:hanging="360"/>
      </w:pPr>
      <w:rPr>
        <w:rFonts w:hint="default"/>
        <w:lang w:val="en-US" w:eastAsia="en-US" w:bidi="en-US"/>
      </w:rPr>
    </w:lvl>
    <w:lvl w:ilvl="8">
      <w:numFmt w:val="bullet"/>
      <w:lvlText w:val="•"/>
      <w:lvlJc w:val="left"/>
      <w:pPr>
        <w:ind w:left="7812" w:hanging="360"/>
      </w:pPr>
      <w:rPr>
        <w:rFonts w:hint="default"/>
        <w:lang w:val="en-US" w:eastAsia="en-US" w:bidi="en-US"/>
      </w:rPr>
    </w:lvl>
  </w:abstractNum>
  <w:abstractNum w:abstractNumId="22" w15:restartNumberingAfterBreak="0">
    <w:nsid w:val="64025D83"/>
    <w:multiLevelType w:val="multilevel"/>
    <w:tmpl w:val="7E02929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23" w15:restartNumberingAfterBreak="0">
    <w:nsid w:val="66CB3EB7"/>
    <w:multiLevelType w:val="hybridMultilevel"/>
    <w:tmpl w:val="BF62924E"/>
    <w:lvl w:ilvl="0" w:tplc="147898AE">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B2B1D75"/>
    <w:multiLevelType w:val="hybridMultilevel"/>
    <w:tmpl w:val="8A02E820"/>
    <w:lvl w:ilvl="0" w:tplc="C1B038B2">
      <w:start w:val="1"/>
      <w:numFmt w:val="decimal"/>
      <w:lvlText w:val="%1."/>
      <w:lvlJc w:val="left"/>
      <w:pPr>
        <w:ind w:left="842" w:hanging="360"/>
      </w:pPr>
      <w:rPr>
        <w:rFonts w:ascii="宋体" w:eastAsia="宋体" w:hAnsi="宋体"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6F0849ED"/>
    <w:multiLevelType w:val="multilevel"/>
    <w:tmpl w:val="A8403C3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26" w15:restartNumberingAfterBreak="0">
    <w:nsid w:val="70AE1660"/>
    <w:multiLevelType w:val="hybridMultilevel"/>
    <w:tmpl w:val="69EE57AE"/>
    <w:lvl w:ilvl="0" w:tplc="51D027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2"/>
    <w:lvlOverride w:ilvl="0">
      <w:startOverride w:val="1"/>
    </w:lvlOverride>
  </w:num>
  <w:num w:numId="4">
    <w:abstractNumId w:val="21"/>
  </w:num>
  <w:num w:numId="5">
    <w:abstractNumId w:val="10"/>
  </w:num>
  <w:num w:numId="6">
    <w:abstractNumId w:val="15"/>
  </w:num>
  <w:num w:numId="7">
    <w:abstractNumId w:val="11"/>
  </w:num>
  <w:num w:numId="8">
    <w:abstractNumId w:val="1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9">
    <w:abstractNumId w:val="11"/>
  </w:num>
  <w:num w:numId="20">
    <w:abstractNumId w:val="19"/>
  </w:num>
  <w:num w:numId="21">
    <w:abstractNumId w:val="17"/>
  </w:num>
  <w:num w:numId="22">
    <w:abstractNumId w:val="22"/>
  </w:num>
  <w:num w:numId="23">
    <w:abstractNumId w:val="25"/>
  </w:num>
  <w:num w:numId="24">
    <w:abstractNumId w:val="26"/>
  </w:num>
  <w:num w:numId="25">
    <w:abstractNumId w:val="16"/>
  </w:num>
  <w:num w:numId="26">
    <w:abstractNumId w:val="13"/>
  </w:num>
  <w:num w:numId="27">
    <w:abstractNumId w:val="20"/>
  </w:num>
  <w:num w:numId="28">
    <w:abstractNumId w:val="23"/>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APA 6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50AF7"/>
    <w:rsid w:val="000001DA"/>
    <w:rsid w:val="00000205"/>
    <w:rsid w:val="000010BC"/>
    <w:rsid w:val="00001935"/>
    <w:rsid w:val="00001D33"/>
    <w:rsid w:val="00003BD4"/>
    <w:rsid w:val="0000401D"/>
    <w:rsid w:val="000052B2"/>
    <w:rsid w:val="000067BA"/>
    <w:rsid w:val="00007311"/>
    <w:rsid w:val="00007B10"/>
    <w:rsid w:val="00010689"/>
    <w:rsid w:val="00011639"/>
    <w:rsid w:val="00012217"/>
    <w:rsid w:val="000124D1"/>
    <w:rsid w:val="00012F96"/>
    <w:rsid w:val="000137A5"/>
    <w:rsid w:val="0001502B"/>
    <w:rsid w:val="0001590D"/>
    <w:rsid w:val="000159C7"/>
    <w:rsid w:val="00015A27"/>
    <w:rsid w:val="00015F72"/>
    <w:rsid w:val="000206B0"/>
    <w:rsid w:val="00021235"/>
    <w:rsid w:val="00021910"/>
    <w:rsid w:val="00022201"/>
    <w:rsid w:val="000227EE"/>
    <w:rsid w:val="00022A77"/>
    <w:rsid w:val="0002456A"/>
    <w:rsid w:val="00024E23"/>
    <w:rsid w:val="00025EC7"/>
    <w:rsid w:val="00025FE1"/>
    <w:rsid w:val="0002610C"/>
    <w:rsid w:val="00027581"/>
    <w:rsid w:val="00027777"/>
    <w:rsid w:val="00030736"/>
    <w:rsid w:val="00030CA5"/>
    <w:rsid w:val="0003126A"/>
    <w:rsid w:val="00032529"/>
    <w:rsid w:val="000331B2"/>
    <w:rsid w:val="00033547"/>
    <w:rsid w:val="0003469A"/>
    <w:rsid w:val="000349E7"/>
    <w:rsid w:val="00035073"/>
    <w:rsid w:val="00035400"/>
    <w:rsid w:val="00035EBC"/>
    <w:rsid w:val="0003623D"/>
    <w:rsid w:val="00037054"/>
    <w:rsid w:val="000378A5"/>
    <w:rsid w:val="00037F87"/>
    <w:rsid w:val="00040B06"/>
    <w:rsid w:val="00041BE7"/>
    <w:rsid w:val="00042088"/>
    <w:rsid w:val="000421A1"/>
    <w:rsid w:val="000428E1"/>
    <w:rsid w:val="000436E9"/>
    <w:rsid w:val="000438EA"/>
    <w:rsid w:val="00044DE4"/>
    <w:rsid w:val="00044F82"/>
    <w:rsid w:val="00044F9E"/>
    <w:rsid w:val="0004512F"/>
    <w:rsid w:val="00045145"/>
    <w:rsid w:val="00045D20"/>
    <w:rsid w:val="00045EAA"/>
    <w:rsid w:val="00050AF7"/>
    <w:rsid w:val="00050C58"/>
    <w:rsid w:val="00050CA4"/>
    <w:rsid w:val="00050F7B"/>
    <w:rsid w:val="00052372"/>
    <w:rsid w:val="000547DD"/>
    <w:rsid w:val="000553E0"/>
    <w:rsid w:val="000557C7"/>
    <w:rsid w:val="00055D77"/>
    <w:rsid w:val="00056519"/>
    <w:rsid w:val="00056559"/>
    <w:rsid w:val="0005687F"/>
    <w:rsid w:val="00057680"/>
    <w:rsid w:val="000579C1"/>
    <w:rsid w:val="00057B56"/>
    <w:rsid w:val="00060CC7"/>
    <w:rsid w:val="00060D5B"/>
    <w:rsid w:val="000614A3"/>
    <w:rsid w:val="000619A2"/>
    <w:rsid w:val="00061C56"/>
    <w:rsid w:val="00062174"/>
    <w:rsid w:val="00062294"/>
    <w:rsid w:val="000627CC"/>
    <w:rsid w:val="00062A4E"/>
    <w:rsid w:val="00062E4C"/>
    <w:rsid w:val="0006365D"/>
    <w:rsid w:val="0006393A"/>
    <w:rsid w:val="00064AF8"/>
    <w:rsid w:val="000654FE"/>
    <w:rsid w:val="00066287"/>
    <w:rsid w:val="00067521"/>
    <w:rsid w:val="0006752D"/>
    <w:rsid w:val="00067BD1"/>
    <w:rsid w:val="000704EB"/>
    <w:rsid w:val="00071DDF"/>
    <w:rsid w:val="0007237C"/>
    <w:rsid w:val="00072740"/>
    <w:rsid w:val="00072B15"/>
    <w:rsid w:val="00073525"/>
    <w:rsid w:val="0007373D"/>
    <w:rsid w:val="00074DBF"/>
    <w:rsid w:val="0007589F"/>
    <w:rsid w:val="00075950"/>
    <w:rsid w:val="000761F4"/>
    <w:rsid w:val="000774A0"/>
    <w:rsid w:val="000778E1"/>
    <w:rsid w:val="00077DE4"/>
    <w:rsid w:val="0008060D"/>
    <w:rsid w:val="000807AB"/>
    <w:rsid w:val="000808FA"/>
    <w:rsid w:val="00080D4D"/>
    <w:rsid w:val="00081102"/>
    <w:rsid w:val="0008119F"/>
    <w:rsid w:val="000815FF"/>
    <w:rsid w:val="0008262E"/>
    <w:rsid w:val="00083BF4"/>
    <w:rsid w:val="00083E26"/>
    <w:rsid w:val="00084544"/>
    <w:rsid w:val="000847CE"/>
    <w:rsid w:val="00084B87"/>
    <w:rsid w:val="0008539A"/>
    <w:rsid w:val="00085B23"/>
    <w:rsid w:val="00085F8B"/>
    <w:rsid w:val="0008739D"/>
    <w:rsid w:val="000873A1"/>
    <w:rsid w:val="00087FED"/>
    <w:rsid w:val="000925E6"/>
    <w:rsid w:val="00092B59"/>
    <w:rsid w:val="00092BA8"/>
    <w:rsid w:val="0009381C"/>
    <w:rsid w:val="00095E83"/>
    <w:rsid w:val="00097BD7"/>
    <w:rsid w:val="00097E69"/>
    <w:rsid w:val="000A0D6C"/>
    <w:rsid w:val="000A1179"/>
    <w:rsid w:val="000A1323"/>
    <w:rsid w:val="000A15AB"/>
    <w:rsid w:val="000A257A"/>
    <w:rsid w:val="000A2965"/>
    <w:rsid w:val="000A4951"/>
    <w:rsid w:val="000A4A56"/>
    <w:rsid w:val="000A4D65"/>
    <w:rsid w:val="000A5613"/>
    <w:rsid w:val="000A5FB4"/>
    <w:rsid w:val="000A6564"/>
    <w:rsid w:val="000A68CD"/>
    <w:rsid w:val="000A69D3"/>
    <w:rsid w:val="000A761A"/>
    <w:rsid w:val="000B0409"/>
    <w:rsid w:val="000B1209"/>
    <w:rsid w:val="000B141B"/>
    <w:rsid w:val="000B19EA"/>
    <w:rsid w:val="000B2643"/>
    <w:rsid w:val="000B30FE"/>
    <w:rsid w:val="000B5CEA"/>
    <w:rsid w:val="000B5D51"/>
    <w:rsid w:val="000B604B"/>
    <w:rsid w:val="000B66D8"/>
    <w:rsid w:val="000B7060"/>
    <w:rsid w:val="000B7466"/>
    <w:rsid w:val="000B78AE"/>
    <w:rsid w:val="000B7C12"/>
    <w:rsid w:val="000B7EFF"/>
    <w:rsid w:val="000C00A9"/>
    <w:rsid w:val="000C1157"/>
    <w:rsid w:val="000C1893"/>
    <w:rsid w:val="000C19CB"/>
    <w:rsid w:val="000C284F"/>
    <w:rsid w:val="000C2895"/>
    <w:rsid w:val="000C2C94"/>
    <w:rsid w:val="000C3CA2"/>
    <w:rsid w:val="000C3D10"/>
    <w:rsid w:val="000C49F8"/>
    <w:rsid w:val="000C5695"/>
    <w:rsid w:val="000C585D"/>
    <w:rsid w:val="000C61B9"/>
    <w:rsid w:val="000C61E4"/>
    <w:rsid w:val="000D0285"/>
    <w:rsid w:val="000D0286"/>
    <w:rsid w:val="000D1334"/>
    <w:rsid w:val="000D1E44"/>
    <w:rsid w:val="000D22F2"/>
    <w:rsid w:val="000D26A8"/>
    <w:rsid w:val="000D3EE5"/>
    <w:rsid w:val="000D4543"/>
    <w:rsid w:val="000D49A4"/>
    <w:rsid w:val="000D4A62"/>
    <w:rsid w:val="000D4EC5"/>
    <w:rsid w:val="000D59A6"/>
    <w:rsid w:val="000D5BA2"/>
    <w:rsid w:val="000D62A5"/>
    <w:rsid w:val="000D6F91"/>
    <w:rsid w:val="000D6FBF"/>
    <w:rsid w:val="000D711F"/>
    <w:rsid w:val="000D75D1"/>
    <w:rsid w:val="000E033B"/>
    <w:rsid w:val="000E0539"/>
    <w:rsid w:val="000E0784"/>
    <w:rsid w:val="000E088B"/>
    <w:rsid w:val="000E1104"/>
    <w:rsid w:val="000E1419"/>
    <w:rsid w:val="000E174A"/>
    <w:rsid w:val="000E1BCA"/>
    <w:rsid w:val="000E1CFA"/>
    <w:rsid w:val="000E1FD2"/>
    <w:rsid w:val="000E22A4"/>
    <w:rsid w:val="000E2B54"/>
    <w:rsid w:val="000E3DEF"/>
    <w:rsid w:val="000E3E77"/>
    <w:rsid w:val="000E4E8E"/>
    <w:rsid w:val="000E5A6A"/>
    <w:rsid w:val="000E5C8F"/>
    <w:rsid w:val="000E61BE"/>
    <w:rsid w:val="000E6FE3"/>
    <w:rsid w:val="000E701F"/>
    <w:rsid w:val="000E7397"/>
    <w:rsid w:val="000F0249"/>
    <w:rsid w:val="000F03F4"/>
    <w:rsid w:val="000F0B14"/>
    <w:rsid w:val="000F2226"/>
    <w:rsid w:val="000F34D2"/>
    <w:rsid w:val="000F39CA"/>
    <w:rsid w:val="000F4463"/>
    <w:rsid w:val="000F47B6"/>
    <w:rsid w:val="000F4E38"/>
    <w:rsid w:val="000F6612"/>
    <w:rsid w:val="00100059"/>
    <w:rsid w:val="001014F1"/>
    <w:rsid w:val="00101E00"/>
    <w:rsid w:val="001021BD"/>
    <w:rsid w:val="00102F83"/>
    <w:rsid w:val="0010317D"/>
    <w:rsid w:val="0010398A"/>
    <w:rsid w:val="00103D69"/>
    <w:rsid w:val="00104B8F"/>
    <w:rsid w:val="00105867"/>
    <w:rsid w:val="0010616D"/>
    <w:rsid w:val="00106B13"/>
    <w:rsid w:val="00106E3C"/>
    <w:rsid w:val="001076E0"/>
    <w:rsid w:val="00107F68"/>
    <w:rsid w:val="001109EE"/>
    <w:rsid w:val="00110D7A"/>
    <w:rsid w:val="00111D08"/>
    <w:rsid w:val="00111F0D"/>
    <w:rsid w:val="00112219"/>
    <w:rsid w:val="001128D7"/>
    <w:rsid w:val="001128DD"/>
    <w:rsid w:val="00112B14"/>
    <w:rsid w:val="00112D2A"/>
    <w:rsid w:val="001138CF"/>
    <w:rsid w:val="00114B70"/>
    <w:rsid w:val="001153E3"/>
    <w:rsid w:val="00115BF2"/>
    <w:rsid w:val="001170BE"/>
    <w:rsid w:val="001174F1"/>
    <w:rsid w:val="001207AE"/>
    <w:rsid w:val="00121332"/>
    <w:rsid w:val="001215BD"/>
    <w:rsid w:val="00121E5E"/>
    <w:rsid w:val="00122074"/>
    <w:rsid w:val="001220B4"/>
    <w:rsid w:val="0012258D"/>
    <w:rsid w:val="00122C05"/>
    <w:rsid w:val="00123AFE"/>
    <w:rsid w:val="00123DE5"/>
    <w:rsid w:val="00124369"/>
    <w:rsid w:val="00125521"/>
    <w:rsid w:val="001259AB"/>
    <w:rsid w:val="00125D2C"/>
    <w:rsid w:val="0012677C"/>
    <w:rsid w:val="0012692D"/>
    <w:rsid w:val="00126B40"/>
    <w:rsid w:val="00127259"/>
    <w:rsid w:val="001275E5"/>
    <w:rsid w:val="00127661"/>
    <w:rsid w:val="00130254"/>
    <w:rsid w:val="00131119"/>
    <w:rsid w:val="001312BF"/>
    <w:rsid w:val="001312D9"/>
    <w:rsid w:val="0013204A"/>
    <w:rsid w:val="00132B2D"/>
    <w:rsid w:val="00132D3D"/>
    <w:rsid w:val="00133237"/>
    <w:rsid w:val="001333E1"/>
    <w:rsid w:val="001337F5"/>
    <w:rsid w:val="00133A96"/>
    <w:rsid w:val="001349A5"/>
    <w:rsid w:val="0013538C"/>
    <w:rsid w:val="001355EA"/>
    <w:rsid w:val="00135EC6"/>
    <w:rsid w:val="001360DA"/>
    <w:rsid w:val="0013637E"/>
    <w:rsid w:val="00137A15"/>
    <w:rsid w:val="00140472"/>
    <w:rsid w:val="00140880"/>
    <w:rsid w:val="00141665"/>
    <w:rsid w:val="001422DB"/>
    <w:rsid w:val="001436DD"/>
    <w:rsid w:val="00143C7D"/>
    <w:rsid w:val="0014448F"/>
    <w:rsid w:val="00144518"/>
    <w:rsid w:val="00144D54"/>
    <w:rsid w:val="00144EF5"/>
    <w:rsid w:val="00145558"/>
    <w:rsid w:val="0014598F"/>
    <w:rsid w:val="001467B8"/>
    <w:rsid w:val="00146C32"/>
    <w:rsid w:val="00146E14"/>
    <w:rsid w:val="0015041E"/>
    <w:rsid w:val="0015106A"/>
    <w:rsid w:val="00151565"/>
    <w:rsid w:val="00153D06"/>
    <w:rsid w:val="00153DF7"/>
    <w:rsid w:val="00154232"/>
    <w:rsid w:val="00154785"/>
    <w:rsid w:val="001548E5"/>
    <w:rsid w:val="00154BEA"/>
    <w:rsid w:val="00154C21"/>
    <w:rsid w:val="001554E1"/>
    <w:rsid w:val="00155873"/>
    <w:rsid w:val="0015702E"/>
    <w:rsid w:val="001573F1"/>
    <w:rsid w:val="001575B7"/>
    <w:rsid w:val="00157A78"/>
    <w:rsid w:val="00157BCE"/>
    <w:rsid w:val="00157C7B"/>
    <w:rsid w:val="00160881"/>
    <w:rsid w:val="001611FA"/>
    <w:rsid w:val="00161846"/>
    <w:rsid w:val="00161852"/>
    <w:rsid w:val="00162DB4"/>
    <w:rsid w:val="00163132"/>
    <w:rsid w:val="001644F8"/>
    <w:rsid w:val="001647FA"/>
    <w:rsid w:val="00164B44"/>
    <w:rsid w:val="0016546F"/>
    <w:rsid w:val="00165689"/>
    <w:rsid w:val="0016595A"/>
    <w:rsid w:val="00166D71"/>
    <w:rsid w:val="00167108"/>
    <w:rsid w:val="00167335"/>
    <w:rsid w:val="00167B86"/>
    <w:rsid w:val="00170551"/>
    <w:rsid w:val="0017166B"/>
    <w:rsid w:val="00171875"/>
    <w:rsid w:val="00172373"/>
    <w:rsid w:val="001739D8"/>
    <w:rsid w:val="00173BB0"/>
    <w:rsid w:val="001746D8"/>
    <w:rsid w:val="001761C1"/>
    <w:rsid w:val="00176267"/>
    <w:rsid w:val="00180214"/>
    <w:rsid w:val="001806C8"/>
    <w:rsid w:val="00181C2C"/>
    <w:rsid w:val="00181EF2"/>
    <w:rsid w:val="001821B2"/>
    <w:rsid w:val="001845D5"/>
    <w:rsid w:val="00184E9D"/>
    <w:rsid w:val="00184FAF"/>
    <w:rsid w:val="0018522B"/>
    <w:rsid w:val="001859A9"/>
    <w:rsid w:val="001859F8"/>
    <w:rsid w:val="00186F97"/>
    <w:rsid w:val="001873EF"/>
    <w:rsid w:val="001873F4"/>
    <w:rsid w:val="00187A1E"/>
    <w:rsid w:val="00190E2C"/>
    <w:rsid w:val="00191C12"/>
    <w:rsid w:val="00191F5F"/>
    <w:rsid w:val="001937E8"/>
    <w:rsid w:val="001956AB"/>
    <w:rsid w:val="00195C8D"/>
    <w:rsid w:val="00196654"/>
    <w:rsid w:val="0019682C"/>
    <w:rsid w:val="00196A31"/>
    <w:rsid w:val="00196EC5"/>
    <w:rsid w:val="00197513"/>
    <w:rsid w:val="001A0155"/>
    <w:rsid w:val="001A09ED"/>
    <w:rsid w:val="001A09F2"/>
    <w:rsid w:val="001A10E6"/>
    <w:rsid w:val="001A136F"/>
    <w:rsid w:val="001A248A"/>
    <w:rsid w:val="001A26B3"/>
    <w:rsid w:val="001A2804"/>
    <w:rsid w:val="001A29D6"/>
    <w:rsid w:val="001A2BA1"/>
    <w:rsid w:val="001A2F75"/>
    <w:rsid w:val="001A49F9"/>
    <w:rsid w:val="001A4BA9"/>
    <w:rsid w:val="001A4F58"/>
    <w:rsid w:val="001A562B"/>
    <w:rsid w:val="001A6017"/>
    <w:rsid w:val="001A63B2"/>
    <w:rsid w:val="001A65C5"/>
    <w:rsid w:val="001A66CE"/>
    <w:rsid w:val="001A7F77"/>
    <w:rsid w:val="001B0056"/>
    <w:rsid w:val="001B0536"/>
    <w:rsid w:val="001B18E2"/>
    <w:rsid w:val="001B1A80"/>
    <w:rsid w:val="001B1DAD"/>
    <w:rsid w:val="001B233D"/>
    <w:rsid w:val="001B324C"/>
    <w:rsid w:val="001B3A5A"/>
    <w:rsid w:val="001B3E3A"/>
    <w:rsid w:val="001B3E58"/>
    <w:rsid w:val="001B3F0A"/>
    <w:rsid w:val="001B3FD9"/>
    <w:rsid w:val="001B634C"/>
    <w:rsid w:val="001B63DC"/>
    <w:rsid w:val="001B66DF"/>
    <w:rsid w:val="001C08E8"/>
    <w:rsid w:val="001C1D50"/>
    <w:rsid w:val="001C40B9"/>
    <w:rsid w:val="001C47E8"/>
    <w:rsid w:val="001C4AFA"/>
    <w:rsid w:val="001C5684"/>
    <w:rsid w:val="001C58F6"/>
    <w:rsid w:val="001C65D5"/>
    <w:rsid w:val="001C758E"/>
    <w:rsid w:val="001C7C7C"/>
    <w:rsid w:val="001D108B"/>
    <w:rsid w:val="001D1995"/>
    <w:rsid w:val="001D1AF1"/>
    <w:rsid w:val="001D1BBA"/>
    <w:rsid w:val="001D6916"/>
    <w:rsid w:val="001D7485"/>
    <w:rsid w:val="001E0157"/>
    <w:rsid w:val="001E09FF"/>
    <w:rsid w:val="001E0B5D"/>
    <w:rsid w:val="001E0CD2"/>
    <w:rsid w:val="001E16A5"/>
    <w:rsid w:val="001E16C0"/>
    <w:rsid w:val="001E18FE"/>
    <w:rsid w:val="001E2BF6"/>
    <w:rsid w:val="001E2EED"/>
    <w:rsid w:val="001E3362"/>
    <w:rsid w:val="001E339A"/>
    <w:rsid w:val="001E33E0"/>
    <w:rsid w:val="001E3ECB"/>
    <w:rsid w:val="001E4847"/>
    <w:rsid w:val="001E5DDF"/>
    <w:rsid w:val="001E6219"/>
    <w:rsid w:val="001E6335"/>
    <w:rsid w:val="001E6D44"/>
    <w:rsid w:val="001E716B"/>
    <w:rsid w:val="001E78F0"/>
    <w:rsid w:val="001E7A99"/>
    <w:rsid w:val="001F0199"/>
    <w:rsid w:val="001F0F77"/>
    <w:rsid w:val="001F130C"/>
    <w:rsid w:val="001F1C78"/>
    <w:rsid w:val="001F25B2"/>
    <w:rsid w:val="001F2B02"/>
    <w:rsid w:val="001F2B85"/>
    <w:rsid w:val="001F3001"/>
    <w:rsid w:val="001F3358"/>
    <w:rsid w:val="001F3BAB"/>
    <w:rsid w:val="001F4A7C"/>
    <w:rsid w:val="001F55C5"/>
    <w:rsid w:val="001F563E"/>
    <w:rsid w:val="001F7C60"/>
    <w:rsid w:val="00200316"/>
    <w:rsid w:val="002003B4"/>
    <w:rsid w:val="0020075C"/>
    <w:rsid w:val="00200837"/>
    <w:rsid w:val="002011A1"/>
    <w:rsid w:val="002016D3"/>
    <w:rsid w:val="00201A48"/>
    <w:rsid w:val="00201C89"/>
    <w:rsid w:val="00202F8F"/>
    <w:rsid w:val="00203324"/>
    <w:rsid w:val="002038C9"/>
    <w:rsid w:val="0020413A"/>
    <w:rsid w:val="002049A8"/>
    <w:rsid w:val="00205145"/>
    <w:rsid w:val="00205533"/>
    <w:rsid w:val="00205B77"/>
    <w:rsid w:val="00205EBE"/>
    <w:rsid w:val="00206F7A"/>
    <w:rsid w:val="00207006"/>
    <w:rsid w:val="002074AB"/>
    <w:rsid w:val="0021019D"/>
    <w:rsid w:val="0021217A"/>
    <w:rsid w:val="002131BC"/>
    <w:rsid w:val="00213D44"/>
    <w:rsid w:val="00214017"/>
    <w:rsid w:val="00214526"/>
    <w:rsid w:val="00214705"/>
    <w:rsid w:val="00214744"/>
    <w:rsid w:val="002147A7"/>
    <w:rsid w:val="002148C9"/>
    <w:rsid w:val="00215830"/>
    <w:rsid w:val="002159AC"/>
    <w:rsid w:val="00215A61"/>
    <w:rsid w:val="00215B3E"/>
    <w:rsid w:val="002165F1"/>
    <w:rsid w:val="002168B1"/>
    <w:rsid w:val="00216963"/>
    <w:rsid w:val="002173A9"/>
    <w:rsid w:val="00217941"/>
    <w:rsid w:val="00217A5C"/>
    <w:rsid w:val="002207C9"/>
    <w:rsid w:val="002208BE"/>
    <w:rsid w:val="00220B34"/>
    <w:rsid w:val="002216FA"/>
    <w:rsid w:val="0022170C"/>
    <w:rsid w:val="0022202A"/>
    <w:rsid w:val="002228FA"/>
    <w:rsid w:val="00223E18"/>
    <w:rsid w:val="00224D80"/>
    <w:rsid w:val="0022570D"/>
    <w:rsid w:val="00225DB1"/>
    <w:rsid w:val="00225E58"/>
    <w:rsid w:val="0022620E"/>
    <w:rsid w:val="00226543"/>
    <w:rsid w:val="002268C9"/>
    <w:rsid w:val="0022696C"/>
    <w:rsid w:val="002275BB"/>
    <w:rsid w:val="002277EF"/>
    <w:rsid w:val="002279C5"/>
    <w:rsid w:val="00227F19"/>
    <w:rsid w:val="0023075C"/>
    <w:rsid w:val="002317AD"/>
    <w:rsid w:val="00231B8F"/>
    <w:rsid w:val="00231FF1"/>
    <w:rsid w:val="00232565"/>
    <w:rsid w:val="00232E71"/>
    <w:rsid w:val="00233DFA"/>
    <w:rsid w:val="0023447C"/>
    <w:rsid w:val="002346F6"/>
    <w:rsid w:val="00235391"/>
    <w:rsid w:val="00236C89"/>
    <w:rsid w:val="00237022"/>
    <w:rsid w:val="00237579"/>
    <w:rsid w:val="00240579"/>
    <w:rsid w:val="00240AD8"/>
    <w:rsid w:val="002420DE"/>
    <w:rsid w:val="002423F8"/>
    <w:rsid w:val="00242499"/>
    <w:rsid w:val="00243D99"/>
    <w:rsid w:val="0024407A"/>
    <w:rsid w:val="00244427"/>
    <w:rsid w:val="00245A0A"/>
    <w:rsid w:val="00245CC3"/>
    <w:rsid w:val="002469FB"/>
    <w:rsid w:val="00246CA1"/>
    <w:rsid w:val="002474F9"/>
    <w:rsid w:val="002479D1"/>
    <w:rsid w:val="00247D9A"/>
    <w:rsid w:val="0025030D"/>
    <w:rsid w:val="002507B9"/>
    <w:rsid w:val="002515D7"/>
    <w:rsid w:val="002525A0"/>
    <w:rsid w:val="00252AB2"/>
    <w:rsid w:val="00252C3A"/>
    <w:rsid w:val="00254CF4"/>
    <w:rsid w:val="00254EBD"/>
    <w:rsid w:val="002551C5"/>
    <w:rsid w:val="00255332"/>
    <w:rsid w:val="002553D8"/>
    <w:rsid w:val="0025583F"/>
    <w:rsid w:val="00255856"/>
    <w:rsid w:val="00256222"/>
    <w:rsid w:val="00256A63"/>
    <w:rsid w:val="00257A43"/>
    <w:rsid w:val="00261876"/>
    <w:rsid w:val="00261BCC"/>
    <w:rsid w:val="00262491"/>
    <w:rsid w:val="00262756"/>
    <w:rsid w:val="002649F2"/>
    <w:rsid w:val="00264AE8"/>
    <w:rsid w:val="00264CAB"/>
    <w:rsid w:val="00265ADF"/>
    <w:rsid w:val="00265B5F"/>
    <w:rsid w:val="002676F8"/>
    <w:rsid w:val="00267A5D"/>
    <w:rsid w:val="00267E3D"/>
    <w:rsid w:val="00270403"/>
    <w:rsid w:val="00270F16"/>
    <w:rsid w:val="00271116"/>
    <w:rsid w:val="002713D4"/>
    <w:rsid w:val="00272871"/>
    <w:rsid w:val="002729C9"/>
    <w:rsid w:val="00272EEC"/>
    <w:rsid w:val="00273E6E"/>
    <w:rsid w:val="002750BA"/>
    <w:rsid w:val="0027627E"/>
    <w:rsid w:val="002768A8"/>
    <w:rsid w:val="00277032"/>
    <w:rsid w:val="002801E9"/>
    <w:rsid w:val="002807B5"/>
    <w:rsid w:val="00281C78"/>
    <w:rsid w:val="00281CAD"/>
    <w:rsid w:val="002821D7"/>
    <w:rsid w:val="00282D1C"/>
    <w:rsid w:val="00282F63"/>
    <w:rsid w:val="0028367C"/>
    <w:rsid w:val="002836BF"/>
    <w:rsid w:val="00283A10"/>
    <w:rsid w:val="00283A78"/>
    <w:rsid w:val="00284195"/>
    <w:rsid w:val="002841BB"/>
    <w:rsid w:val="00284262"/>
    <w:rsid w:val="002855D9"/>
    <w:rsid w:val="00285614"/>
    <w:rsid w:val="00290001"/>
    <w:rsid w:val="0029146A"/>
    <w:rsid w:val="0029164F"/>
    <w:rsid w:val="00292EF7"/>
    <w:rsid w:val="00293217"/>
    <w:rsid w:val="00293433"/>
    <w:rsid w:val="002935B8"/>
    <w:rsid w:val="00293A29"/>
    <w:rsid w:val="002944B3"/>
    <w:rsid w:val="0029532F"/>
    <w:rsid w:val="002957D3"/>
    <w:rsid w:val="00295F5A"/>
    <w:rsid w:val="002964D7"/>
    <w:rsid w:val="00296A0C"/>
    <w:rsid w:val="00297143"/>
    <w:rsid w:val="002A0284"/>
    <w:rsid w:val="002A06CF"/>
    <w:rsid w:val="002A07B6"/>
    <w:rsid w:val="002A0CD5"/>
    <w:rsid w:val="002A1BE1"/>
    <w:rsid w:val="002A25E4"/>
    <w:rsid w:val="002A3D6E"/>
    <w:rsid w:val="002A709A"/>
    <w:rsid w:val="002A7580"/>
    <w:rsid w:val="002A792A"/>
    <w:rsid w:val="002B030C"/>
    <w:rsid w:val="002B0917"/>
    <w:rsid w:val="002B1102"/>
    <w:rsid w:val="002B20C3"/>
    <w:rsid w:val="002B333D"/>
    <w:rsid w:val="002B3C83"/>
    <w:rsid w:val="002B4020"/>
    <w:rsid w:val="002B47BA"/>
    <w:rsid w:val="002B5053"/>
    <w:rsid w:val="002B5BCE"/>
    <w:rsid w:val="002B619A"/>
    <w:rsid w:val="002B7C06"/>
    <w:rsid w:val="002C007D"/>
    <w:rsid w:val="002C096F"/>
    <w:rsid w:val="002C0C48"/>
    <w:rsid w:val="002C1525"/>
    <w:rsid w:val="002C18CD"/>
    <w:rsid w:val="002C2189"/>
    <w:rsid w:val="002C2A2F"/>
    <w:rsid w:val="002C2C03"/>
    <w:rsid w:val="002C35C3"/>
    <w:rsid w:val="002C36AA"/>
    <w:rsid w:val="002C3B1B"/>
    <w:rsid w:val="002C44D7"/>
    <w:rsid w:val="002C48D8"/>
    <w:rsid w:val="002C4987"/>
    <w:rsid w:val="002C501B"/>
    <w:rsid w:val="002C53EE"/>
    <w:rsid w:val="002C6A66"/>
    <w:rsid w:val="002C716B"/>
    <w:rsid w:val="002C7279"/>
    <w:rsid w:val="002D08A8"/>
    <w:rsid w:val="002D159A"/>
    <w:rsid w:val="002D2BE5"/>
    <w:rsid w:val="002D2D4D"/>
    <w:rsid w:val="002D33E7"/>
    <w:rsid w:val="002D3898"/>
    <w:rsid w:val="002D48B7"/>
    <w:rsid w:val="002D4BCE"/>
    <w:rsid w:val="002D52F2"/>
    <w:rsid w:val="002D5843"/>
    <w:rsid w:val="002D5D7C"/>
    <w:rsid w:val="002D6539"/>
    <w:rsid w:val="002D69F5"/>
    <w:rsid w:val="002D6AE0"/>
    <w:rsid w:val="002D7B35"/>
    <w:rsid w:val="002D7EFC"/>
    <w:rsid w:val="002E01A5"/>
    <w:rsid w:val="002E04AD"/>
    <w:rsid w:val="002E08B4"/>
    <w:rsid w:val="002E187F"/>
    <w:rsid w:val="002E18B8"/>
    <w:rsid w:val="002E2900"/>
    <w:rsid w:val="002E382A"/>
    <w:rsid w:val="002E3B81"/>
    <w:rsid w:val="002E3E0D"/>
    <w:rsid w:val="002E412B"/>
    <w:rsid w:val="002E41AF"/>
    <w:rsid w:val="002E4480"/>
    <w:rsid w:val="002E5515"/>
    <w:rsid w:val="002E589D"/>
    <w:rsid w:val="002E61CB"/>
    <w:rsid w:val="002E6777"/>
    <w:rsid w:val="002E677B"/>
    <w:rsid w:val="002E6DD2"/>
    <w:rsid w:val="002E7587"/>
    <w:rsid w:val="002E75EA"/>
    <w:rsid w:val="002F04C9"/>
    <w:rsid w:val="002F0779"/>
    <w:rsid w:val="002F0823"/>
    <w:rsid w:val="002F1DEB"/>
    <w:rsid w:val="002F2139"/>
    <w:rsid w:val="002F2690"/>
    <w:rsid w:val="002F2A92"/>
    <w:rsid w:val="002F3782"/>
    <w:rsid w:val="002F3961"/>
    <w:rsid w:val="002F4146"/>
    <w:rsid w:val="002F465C"/>
    <w:rsid w:val="002F52C2"/>
    <w:rsid w:val="002F5E48"/>
    <w:rsid w:val="002F6BFD"/>
    <w:rsid w:val="002F74BE"/>
    <w:rsid w:val="00300FCE"/>
    <w:rsid w:val="00301FFF"/>
    <w:rsid w:val="0030288C"/>
    <w:rsid w:val="00303467"/>
    <w:rsid w:val="00303542"/>
    <w:rsid w:val="003038F3"/>
    <w:rsid w:val="00304659"/>
    <w:rsid w:val="00304B06"/>
    <w:rsid w:val="003052E0"/>
    <w:rsid w:val="00305506"/>
    <w:rsid w:val="00305F0B"/>
    <w:rsid w:val="0030757A"/>
    <w:rsid w:val="003105F6"/>
    <w:rsid w:val="003109FE"/>
    <w:rsid w:val="00310CEB"/>
    <w:rsid w:val="00310D5C"/>
    <w:rsid w:val="003120B1"/>
    <w:rsid w:val="00313071"/>
    <w:rsid w:val="003136CF"/>
    <w:rsid w:val="00313C0F"/>
    <w:rsid w:val="0031408A"/>
    <w:rsid w:val="0031466B"/>
    <w:rsid w:val="00314E13"/>
    <w:rsid w:val="00315BE8"/>
    <w:rsid w:val="0031653F"/>
    <w:rsid w:val="00316BE1"/>
    <w:rsid w:val="0031728A"/>
    <w:rsid w:val="00320533"/>
    <w:rsid w:val="00320972"/>
    <w:rsid w:val="00320BEF"/>
    <w:rsid w:val="00320D3A"/>
    <w:rsid w:val="00321026"/>
    <w:rsid w:val="00321618"/>
    <w:rsid w:val="00321A32"/>
    <w:rsid w:val="00321C05"/>
    <w:rsid w:val="0032237A"/>
    <w:rsid w:val="003223C2"/>
    <w:rsid w:val="00322D19"/>
    <w:rsid w:val="00324861"/>
    <w:rsid w:val="00325B50"/>
    <w:rsid w:val="00326114"/>
    <w:rsid w:val="003266AC"/>
    <w:rsid w:val="003267A8"/>
    <w:rsid w:val="003268FA"/>
    <w:rsid w:val="00327273"/>
    <w:rsid w:val="0032729A"/>
    <w:rsid w:val="003276AE"/>
    <w:rsid w:val="003302DC"/>
    <w:rsid w:val="003303FF"/>
    <w:rsid w:val="003308CF"/>
    <w:rsid w:val="00331763"/>
    <w:rsid w:val="00332137"/>
    <w:rsid w:val="00332537"/>
    <w:rsid w:val="00332687"/>
    <w:rsid w:val="00332BDA"/>
    <w:rsid w:val="00333072"/>
    <w:rsid w:val="00333641"/>
    <w:rsid w:val="00333D2C"/>
    <w:rsid w:val="00334A37"/>
    <w:rsid w:val="00336AAA"/>
    <w:rsid w:val="003372E1"/>
    <w:rsid w:val="00337490"/>
    <w:rsid w:val="003375DE"/>
    <w:rsid w:val="00340D94"/>
    <w:rsid w:val="003413A6"/>
    <w:rsid w:val="00342055"/>
    <w:rsid w:val="00342405"/>
    <w:rsid w:val="0034251D"/>
    <w:rsid w:val="003426DE"/>
    <w:rsid w:val="00343424"/>
    <w:rsid w:val="00343ABB"/>
    <w:rsid w:val="003442C6"/>
    <w:rsid w:val="00344A36"/>
    <w:rsid w:val="00344EB2"/>
    <w:rsid w:val="00344F21"/>
    <w:rsid w:val="00345251"/>
    <w:rsid w:val="003458D9"/>
    <w:rsid w:val="00345AE6"/>
    <w:rsid w:val="00345D55"/>
    <w:rsid w:val="00346A2C"/>
    <w:rsid w:val="003472E9"/>
    <w:rsid w:val="00347301"/>
    <w:rsid w:val="003512F7"/>
    <w:rsid w:val="00352517"/>
    <w:rsid w:val="003533AB"/>
    <w:rsid w:val="00353855"/>
    <w:rsid w:val="00353DF0"/>
    <w:rsid w:val="00353F65"/>
    <w:rsid w:val="003548C6"/>
    <w:rsid w:val="003548DB"/>
    <w:rsid w:val="00354A45"/>
    <w:rsid w:val="00354AD6"/>
    <w:rsid w:val="00355611"/>
    <w:rsid w:val="00356665"/>
    <w:rsid w:val="00356EDC"/>
    <w:rsid w:val="00357A86"/>
    <w:rsid w:val="00360511"/>
    <w:rsid w:val="003623DD"/>
    <w:rsid w:val="0036241E"/>
    <w:rsid w:val="0036328D"/>
    <w:rsid w:val="00364B88"/>
    <w:rsid w:val="00365670"/>
    <w:rsid w:val="00365732"/>
    <w:rsid w:val="00365804"/>
    <w:rsid w:val="00365B14"/>
    <w:rsid w:val="003665F6"/>
    <w:rsid w:val="00366D78"/>
    <w:rsid w:val="00367C48"/>
    <w:rsid w:val="00367E7B"/>
    <w:rsid w:val="00367EC1"/>
    <w:rsid w:val="00367F5F"/>
    <w:rsid w:val="003702E9"/>
    <w:rsid w:val="00370509"/>
    <w:rsid w:val="003705C7"/>
    <w:rsid w:val="00370A37"/>
    <w:rsid w:val="00370BC2"/>
    <w:rsid w:val="00372AE0"/>
    <w:rsid w:val="00372CD3"/>
    <w:rsid w:val="003733DF"/>
    <w:rsid w:val="003736DA"/>
    <w:rsid w:val="00373E03"/>
    <w:rsid w:val="00374B63"/>
    <w:rsid w:val="00374F06"/>
    <w:rsid w:val="00375297"/>
    <w:rsid w:val="003758EF"/>
    <w:rsid w:val="00376455"/>
    <w:rsid w:val="0037689D"/>
    <w:rsid w:val="00380B22"/>
    <w:rsid w:val="00380C68"/>
    <w:rsid w:val="00380E01"/>
    <w:rsid w:val="0038261D"/>
    <w:rsid w:val="003857CF"/>
    <w:rsid w:val="00385B29"/>
    <w:rsid w:val="00386435"/>
    <w:rsid w:val="0038725E"/>
    <w:rsid w:val="003874E0"/>
    <w:rsid w:val="00387D9A"/>
    <w:rsid w:val="00390982"/>
    <w:rsid w:val="00390BF2"/>
    <w:rsid w:val="00390D75"/>
    <w:rsid w:val="00392281"/>
    <w:rsid w:val="003927E3"/>
    <w:rsid w:val="003928F5"/>
    <w:rsid w:val="00393910"/>
    <w:rsid w:val="00394EF2"/>
    <w:rsid w:val="00395AA6"/>
    <w:rsid w:val="00396084"/>
    <w:rsid w:val="00396137"/>
    <w:rsid w:val="00396C01"/>
    <w:rsid w:val="003973A6"/>
    <w:rsid w:val="003A0F0B"/>
    <w:rsid w:val="003A1BA2"/>
    <w:rsid w:val="003A2A41"/>
    <w:rsid w:val="003A32C6"/>
    <w:rsid w:val="003A3327"/>
    <w:rsid w:val="003A3EA6"/>
    <w:rsid w:val="003A4130"/>
    <w:rsid w:val="003A425D"/>
    <w:rsid w:val="003A4338"/>
    <w:rsid w:val="003A53E3"/>
    <w:rsid w:val="003A5773"/>
    <w:rsid w:val="003A5B4C"/>
    <w:rsid w:val="003A77AA"/>
    <w:rsid w:val="003B0449"/>
    <w:rsid w:val="003B0799"/>
    <w:rsid w:val="003B10EE"/>
    <w:rsid w:val="003B1A68"/>
    <w:rsid w:val="003B1B2F"/>
    <w:rsid w:val="003B1EFC"/>
    <w:rsid w:val="003B254A"/>
    <w:rsid w:val="003B3A20"/>
    <w:rsid w:val="003B3D58"/>
    <w:rsid w:val="003B4DF7"/>
    <w:rsid w:val="003B5037"/>
    <w:rsid w:val="003B5326"/>
    <w:rsid w:val="003B53CC"/>
    <w:rsid w:val="003B63CE"/>
    <w:rsid w:val="003B6DD2"/>
    <w:rsid w:val="003C009C"/>
    <w:rsid w:val="003C0643"/>
    <w:rsid w:val="003C08E7"/>
    <w:rsid w:val="003C098A"/>
    <w:rsid w:val="003C0A4B"/>
    <w:rsid w:val="003C237C"/>
    <w:rsid w:val="003C276A"/>
    <w:rsid w:val="003C28C7"/>
    <w:rsid w:val="003C3D77"/>
    <w:rsid w:val="003C3DF6"/>
    <w:rsid w:val="003C519F"/>
    <w:rsid w:val="003C58D2"/>
    <w:rsid w:val="003C5E65"/>
    <w:rsid w:val="003D071E"/>
    <w:rsid w:val="003D0B32"/>
    <w:rsid w:val="003D357C"/>
    <w:rsid w:val="003D3745"/>
    <w:rsid w:val="003D39C8"/>
    <w:rsid w:val="003D3DB3"/>
    <w:rsid w:val="003D51CA"/>
    <w:rsid w:val="003D5AAD"/>
    <w:rsid w:val="003D5B21"/>
    <w:rsid w:val="003D5D86"/>
    <w:rsid w:val="003D5FBD"/>
    <w:rsid w:val="003D72F7"/>
    <w:rsid w:val="003E05D1"/>
    <w:rsid w:val="003E21AE"/>
    <w:rsid w:val="003E265C"/>
    <w:rsid w:val="003E41E3"/>
    <w:rsid w:val="003E4FE2"/>
    <w:rsid w:val="003E5CBC"/>
    <w:rsid w:val="003E5DCC"/>
    <w:rsid w:val="003E61BF"/>
    <w:rsid w:val="003E620F"/>
    <w:rsid w:val="003E68C0"/>
    <w:rsid w:val="003E73CA"/>
    <w:rsid w:val="003F0D41"/>
    <w:rsid w:val="003F1144"/>
    <w:rsid w:val="003F14DA"/>
    <w:rsid w:val="003F2291"/>
    <w:rsid w:val="003F2A33"/>
    <w:rsid w:val="003F3B50"/>
    <w:rsid w:val="003F4256"/>
    <w:rsid w:val="003F549D"/>
    <w:rsid w:val="003F5504"/>
    <w:rsid w:val="003F579C"/>
    <w:rsid w:val="003F7284"/>
    <w:rsid w:val="003F7288"/>
    <w:rsid w:val="00400958"/>
    <w:rsid w:val="00400E4C"/>
    <w:rsid w:val="004017B8"/>
    <w:rsid w:val="00401BB3"/>
    <w:rsid w:val="00401F47"/>
    <w:rsid w:val="00401FFB"/>
    <w:rsid w:val="00402730"/>
    <w:rsid w:val="0040328E"/>
    <w:rsid w:val="00403EC7"/>
    <w:rsid w:val="00404157"/>
    <w:rsid w:val="00405160"/>
    <w:rsid w:val="00405A69"/>
    <w:rsid w:val="00406340"/>
    <w:rsid w:val="004063F3"/>
    <w:rsid w:val="00407DCF"/>
    <w:rsid w:val="004100F1"/>
    <w:rsid w:val="004102F9"/>
    <w:rsid w:val="00410311"/>
    <w:rsid w:val="00410333"/>
    <w:rsid w:val="00410B83"/>
    <w:rsid w:val="00410D89"/>
    <w:rsid w:val="00410EDC"/>
    <w:rsid w:val="0041234A"/>
    <w:rsid w:val="00414D7F"/>
    <w:rsid w:val="004153B5"/>
    <w:rsid w:val="00416735"/>
    <w:rsid w:val="00420939"/>
    <w:rsid w:val="00420E79"/>
    <w:rsid w:val="00420F12"/>
    <w:rsid w:val="0042136B"/>
    <w:rsid w:val="004216B3"/>
    <w:rsid w:val="00422FC5"/>
    <w:rsid w:val="0042307B"/>
    <w:rsid w:val="004245FA"/>
    <w:rsid w:val="00425231"/>
    <w:rsid w:val="00426513"/>
    <w:rsid w:val="00426884"/>
    <w:rsid w:val="00427EBD"/>
    <w:rsid w:val="00430017"/>
    <w:rsid w:val="0043154B"/>
    <w:rsid w:val="0043321E"/>
    <w:rsid w:val="00435257"/>
    <w:rsid w:val="0043569B"/>
    <w:rsid w:val="004363C9"/>
    <w:rsid w:val="0043757E"/>
    <w:rsid w:val="00437E2A"/>
    <w:rsid w:val="0044049C"/>
    <w:rsid w:val="00440B22"/>
    <w:rsid w:val="00440BC4"/>
    <w:rsid w:val="0044360B"/>
    <w:rsid w:val="0044421E"/>
    <w:rsid w:val="004467F8"/>
    <w:rsid w:val="00446F03"/>
    <w:rsid w:val="004477BF"/>
    <w:rsid w:val="004501A9"/>
    <w:rsid w:val="00451364"/>
    <w:rsid w:val="00451B10"/>
    <w:rsid w:val="004522B8"/>
    <w:rsid w:val="00453BE0"/>
    <w:rsid w:val="00456724"/>
    <w:rsid w:val="00456A1D"/>
    <w:rsid w:val="00456E86"/>
    <w:rsid w:val="00456EC9"/>
    <w:rsid w:val="004626E1"/>
    <w:rsid w:val="0046278A"/>
    <w:rsid w:val="004629BA"/>
    <w:rsid w:val="004634D0"/>
    <w:rsid w:val="00463F92"/>
    <w:rsid w:val="00464926"/>
    <w:rsid w:val="00464E26"/>
    <w:rsid w:val="004653D7"/>
    <w:rsid w:val="004661F9"/>
    <w:rsid w:val="00467152"/>
    <w:rsid w:val="0046740D"/>
    <w:rsid w:val="004678D9"/>
    <w:rsid w:val="00467DD5"/>
    <w:rsid w:val="004704CC"/>
    <w:rsid w:val="0047052C"/>
    <w:rsid w:val="00470756"/>
    <w:rsid w:val="00470CAB"/>
    <w:rsid w:val="0047106D"/>
    <w:rsid w:val="004711CD"/>
    <w:rsid w:val="00471703"/>
    <w:rsid w:val="00471DCC"/>
    <w:rsid w:val="00472056"/>
    <w:rsid w:val="00472453"/>
    <w:rsid w:val="004724F9"/>
    <w:rsid w:val="0047337A"/>
    <w:rsid w:val="00473586"/>
    <w:rsid w:val="0047398F"/>
    <w:rsid w:val="0047406A"/>
    <w:rsid w:val="00474242"/>
    <w:rsid w:val="00474325"/>
    <w:rsid w:val="00474507"/>
    <w:rsid w:val="00474718"/>
    <w:rsid w:val="00474E2F"/>
    <w:rsid w:val="0047556C"/>
    <w:rsid w:val="004761B6"/>
    <w:rsid w:val="00476680"/>
    <w:rsid w:val="0047674D"/>
    <w:rsid w:val="00477377"/>
    <w:rsid w:val="004778BA"/>
    <w:rsid w:val="00477924"/>
    <w:rsid w:val="004802C0"/>
    <w:rsid w:val="00480A36"/>
    <w:rsid w:val="00480B03"/>
    <w:rsid w:val="00480B33"/>
    <w:rsid w:val="00481A0F"/>
    <w:rsid w:val="004835EA"/>
    <w:rsid w:val="00484513"/>
    <w:rsid w:val="00484E1D"/>
    <w:rsid w:val="00485231"/>
    <w:rsid w:val="0048553C"/>
    <w:rsid w:val="0048689D"/>
    <w:rsid w:val="00486BB4"/>
    <w:rsid w:val="00491555"/>
    <w:rsid w:val="004915B8"/>
    <w:rsid w:val="004917E9"/>
    <w:rsid w:val="00492305"/>
    <w:rsid w:val="0049244E"/>
    <w:rsid w:val="004929E5"/>
    <w:rsid w:val="00493FC0"/>
    <w:rsid w:val="004940C3"/>
    <w:rsid w:val="00494918"/>
    <w:rsid w:val="0049493B"/>
    <w:rsid w:val="00495C30"/>
    <w:rsid w:val="004963D7"/>
    <w:rsid w:val="004965AC"/>
    <w:rsid w:val="00496912"/>
    <w:rsid w:val="00497080"/>
    <w:rsid w:val="004971E6"/>
    <w:rsid w:val="00497B9C"/>
    <w:rsid w:val="00497BC5"/>
    <w:rsid w:val="004A0629"/>
    <w:rsid w:val="004A1542"/>
    <w:rsid w:val="004A18B8"/>
    <w:rsid w:val="004A3B49"/>
    <w:rsid w:val="004A3E0E"/>
    <w:rsid w:val="004A4CAC"/>
    <w:rsid w:val="004A4DAE"/>
    <w:rsid w:val="004A4ED6"/>
    <w:rsid w:val="004A59B1"/>
    <w:rsid w:val="004A66D7"/>
    <w:rsid w:val="004A6ABB"/>
    <w:rsid w:val="004A7085"/>
    <w:rsid w:val="004A70FC"/>
    <w:rsid w:val="004A72FF"/>
    <w:rsid w:val="004A7378"/>
    <w:rsid w:val="004B1D72"/>
    <w:rsid w:val="004B1F42"/>
    <w:rsid w:val="004B20AE"/>
    <w:rsid w:val="004B33DF"/>
    <w:rsid w:val="004B35A6"/>
    <w:rsid w:val="004B3C67"/>
    <w:rsid w:val="004B3E1B"/>
    <w:rsid w:val="004B3FBF"/>
    <w:rsid w:val="004B411B"/>
    <w:rsid w:val="004B4D90"/>
    <w:rsid w:val="004B4F70"/>
    <w:rsid w:val="004B5322"/>
    <w:rsid w:val="004B5C2C"/>
    <w:rsid w:val="004B5C63"/>
    <w:rsid w:val="004B5E79"/>
    <w:rsid w:val="004B63C5"/>
    <w:rsid w:val="004B6CF2"/>
    <w:rsid w:val="004B6F7A"/>
    <w:rsid w:val="004B741D"/>
    <w:rsid w:val="004C14EC"/>
    <w:rsid w:val="004C22A1"/>
    <w:rsid w:val="004C292B"/>
    <w:rsid w:val="004C2994"/>
    <w:rsid w:val="004C2D58"/>
    <w:rsid w:val="004C3A35"/>
    <w:rsid w:val="004C4690"/>
    <w:rsid w:val="004C5BFA"/>
    <w:rsid w:val="004C66FC"/>
    <w:rsid w:val="004C70B4"/>
    <w:rsid w:val="004C7BAE"/>
    <w:rsid w:val="004D00C4"/>
    <w:rsid w:val="004D010C"/>
    <w:rsid w:val="004D0493"/>
    <w:rsid w:val="004D0C39"/>
    <w:rsid w:val="004D0C46"/>
    <w:rsid w:val="004D0F2E"/>
    <w:rsid w:val="004D1959"/>
    <w:rsid w:val="004D19B7"/>
    <w:rsid w:val="004D245B"/>
    <w:rsid w:val="004D4187"/>
    <w:rsid w:val="004D43BF"/>
    <w:rsid w:val="004D45D6"/>
    <w:rsid w:val="004D4D5A"/>
    <w:rsid w:val="004D65E3"/>
    <w:rsid w:val="004D684E"/>
    <w:rsid w:val="004D6FCB"/>
    <w:rsid w:val="004E0079"/>
    <w:rsid w:val="004E0326"/>
    <w:rsid w:val="004E088E"/>
    <w:rsid w:val="004E0B2A"/>
    <w:rsid w:val="004E0D04"/>
    <w:rsid w:val="004E0D0E"/>
    <w:rsid w:val="004E0D1E"/>
    <w:rsid w:val="004E0FD3"/>
    <w:rsid w:val="004E12F7"/>
    <w:rsid w:val="004E1713"/>
    <w:rsid w:val="004E171C"/>
    <w:rsid w:val="004E28D7"/>
    <w:rsid w:val="004E3E7B"/>
    <w:rsid w:val="004E6520"/>
    <w:rsid w:val="004E6B05"/>
    <w:rsid w:val="004E6ED8"/>
    <w:rsid w:val="004E70CE"/>
    <w:rsid w:val="004E7134"/>
    <w:rsid w:val="004E7276"/>
    <w:rsid w:val="004E7EA7"/>
    <w:rsid w:val="004F01DF"/>
    <w:rsid w:val="004F02D7"/>
    <w:rsid w:val="004F079B"/>
    <w:rsid w:val="004F13B8"/>
    <w:rsid w:val="004F1718"/>
    <w:rsid w:val="004F17C8"/>
    <w:rsid w:val="004F1C14"/>
    <w:rsid w:val="004F1D1F"/>
    <w:rsid w:val="004F1E17"/>
    <w:rsid w:val="004F2272"/>
    <w:rsid w:val="004F22DD"/>
    <w:rsid w:val="004F28CD"/>
    <w:rsid w:val="004F35C5"/>
    <w:rsid w:val="004F3DB5"/>
    <w:rsid w:val="004F3F8C"/>
    <w:rsid w:val="004F46BC"/>
    <w:rsid w:val="004F4B86"/>
    <w:rsid w:val="004F4FF1"/>
    <w:rsid w:val="004F5524"/>
    <w:rsid w:val="004F5E19"/>
    <w:rsid w:val="004F5EED"/>
    <w:rsid w:val="004F60AF"/>
    <w:rsid w:val="004F62CF"/>
    <w:rsid w:val="004F6634"/>
    <w:rsid w:val="004F7497"/>
    <w:rsid w:val="004F75B7"/>
    <w:rsid w:val="004F7BFC"/>
    <w:rsid w:val="004F7DC3"/>
    <w:rsid w:val="00500C7D"/>
    <w:rsid w:val="00500F76"/>
    <w:rsid w:val="00502181"/>
    <w:rsid w:val="00502737"/>
    <w:rsid w:val="0050372A"/>
    <w:rsid w:val="005043D7"/>
    <w:rsid w:val="0050487B"/>
    <w:rsid w:val="00505527"/>
    <w:rsid w:val="005055DE"/>
    <w:rsid w:val="0050631C"/>
    <w:rsid w:val="005070D8"/>
    <w:rsid w:val="00507E05"/>
    <w:rsid w:val="00510AB3"/>
    <w:rsid w:val="005118AE"/>
    <w:rsid w:val="00512472"/>
    <w:rsid w:val="00512EC2"/>
    <w:rsid w:val="0051313D"/>
    <w:rsid w:val="00513687"/>
    <w:rsid w:val="00513787"/>
    <w:rsid w:val="0051400B"/>
    <w:rsid w:val="00514BEE"/>
    <w:rsid w:val="00515705"/>
    <w:rsid w:val="005164D7"/>
    <w:rsid w:val="00516A5C"/>
    <w:rsid w:val="0051739D"/>
    <w:rsid w:val="00520520"/>
    <w:rsid w:val="00520F20"/>
    <w:rsid w:val="00521432"/>
    <w:rsid w:val="00521CE1"/>
    <w:rsid w:val="00521EF8"/>
    <w:rsid w:val="00522202"/>
    <w:rsid w:val="00523A09"/>
    <w:rsid w:val="00524300"/>
    <w:rsid w:val="005249F1"/>
    <w:rsid w:val="00524C6C"/>
    <w:rsid w:val="00525C2B"/>
    <w:rsid w:val="00525F40"/>
    <w:rsid w:val="00526C7D"/>
    <w:rsid w:val="00527268"/>
    <w:rsid w:val="00530481"/>
    <w:rsid w:val="00531EA8"/>
    <w:rsid w:val="005323B8"/>
    <w:rsid w:val="00533538"/>
    <w:rsid w:val="00533A98"/>
    <w:rsid w:val="00534195"/>
    <w:rsid w:val="005345C8"/>
    <w:rsid w:val="005356C7"/>
    <w:rsid w:val="005356D8"/>
    <w:rsid w:val="00535AF5"/>
    <w:rsid w:val="00535B3C"/>
    <w:rsid w:val="005373B6"/>
    <w:rsid w:val="005378CD"/>
    <w:rsid w:val="00543E1D"/>
    <w:rsid w:val="005440E8"/>
    <w:rsid w:val="0054411B"/>
    <w:rsid w:val="0054462D"/>
    <w:rsid w:val="0054549E"/>
    <w:rsid w:val="00545C35"/>
    <w:rsid w:val="005461D6"/>
    <w:rsid w:val="00546379"/>
    <w:rsid w:val="005502D2"/>
    <w:rsid w:val="00550440"/>
    <w:rsid w:val="005504A2"/>
    <w:rsid w:val="00551543"/>
    <w:rsid w:val="00552149"/>
    <w:rsid w:val="00552830"/>
    <w:rsid w:val="005533AF"/>
    <w:rsid w:val="005536FB"/>
    <w:rsid w:val="0055684D"/>
    <w:rsid w:val="0055717B"/>
    <w:rsid w:val="00557CBF"/>
    <w:rsid w:val="00557EB1"/>
    <w:rsid w:val="00560268"/>
    <w:rsid w:val="00560D14"/>
    <w:rsid w:val="00561B2F"/>
    <w:rsid w:val="005623C0"/>
    <w:rsid w:val="005633C3"/>
    <w:rsid w:val="005638C6"/>
    <w:rsid w:val="0056401D"/>
    <w:rsid w:val="005642A3"/>
    <w:rsid w:val="00564EFE"/>
    <w:rsid w:val="005658D7"/>
    <w:rsid w:val="005659BE"/>
    <w:rsid w:val="00565BE1"/>
    <w:rsid w:val="00565F67"/>
    <w:rsid w:val="0056613D"/>
    <w:rsid w:val="005662D3"/>
    <w:rsid w:val="0056642C"/>
    <w:rsid w:val="0056654A"/>
    <w:rsid w:val="0056677F"/>
    <w:rsid w:val="00566D31"/>
    <w:rsid w:val="005679D9"/>
    <w:rsid w:val="00570086"/>
    <w:rsid w:val="00570317"/>
    <w:rsid w:val="00570C5F"/>
    <w:rsid w:val="00570D94"/>
    <w:rsid w:val="00571675"/>
    <w:rsid w:val="00572161"/>
    <w:rsid w:val="00572C0B"/>
    <w:rsid w:val="00575310"/>
    <w:rsid w:val="00575361"/>
    <w:rsid w:val="005768EA"/>
    <w:rsid w:val="00576F7B"/>
    <w:rsid w:val="00577E78"/>
    <w:rsid w:val="00577EB8"/>
    <w:rsid w:val="00581D20"/>
    <w:rsid w:val="0058231D"/>
    <w:rsid w:val="005825E3"/>
    <w:rsid w:val="00582AFF"/>
    <w:rsid w:val="005839C8"/>
    <w:rsid w:val="00583AA0"/>
    <w:rsid w:val="00584094"/>
    <w:rsid w:val="00584D09"/>
    <w:rsid w:val="005851AB"/>
    <w:rsid w:val="005857DF"/>
    <w:rsid w:val="00585ABF"/>
    <w:rsid w:val="00585AC7"/>
    <w:rsid w:val="00585E4B"/>
    <w:rsid w:val="005861C2"/>
    <w:rsid w:val="00586340"/>
    <w:rsid w:val="00586505"/>
    <w:rsid w:val="0058695B"/>
    <w:rsid w:val="00586E31"/>
    <w:rsid w:val="0059198A"/>
    <w:rsid w:val="00591F59"/>
    <w:rsid w:val="0059200D"/>
    <w:rsid w:val="00592836"/>
    <w:rsid w:val="00592850"/>
    <w:rsid w:val="00592BFE"/>
    <w:rsid w:val="005931C0"/>
    <w:rsid w:val="005936D3"/>
    <w:rsid w:val="0059561B"/>
    <w:rsid w:val="00596AF1"/>
    <w:rsid w:val="00597114"/>
    <w:rsid w:val="00597160"/>
    <w:rsid w:val="005A163D"/>
    <w:rsid w:val="005A28C4"/>
    <w:rsid w:val="005A2E47"/>
    <w:rsid w:val="005A2F2D"/>
    <w:rsid w:val="005A3E6C"/>
    <w:rsid w:val="005A4146"/>
    <w:rsid w:val="005A45CE"/>
    <w:rsid w:val="005A48CA"/>
    <w:rsid w:val="005A5B71"/>
    <w:rsid w:val="005A60D3"/>
    <w:rsid w:val="005A61BD"/>
    <w:rsid w:val="005A700C"/>
    <w:rsid w:val="005A76EF"/>
    <w:rsid w:val="005A78FB"/>
    <w:rsid w:val="005A7C3E"/>
    <w:rsid w:val="005A7DEB"/>
    <w:rsid w:val="005B1286"/>
    <w:rsid w:val="005B1819"/>
    <w:rsid w:val="005B191A"/>
    <w:rsid w:val="005B1BBD"/>
    <w:rsid w:val="005B2B28"/>
    <w:rsid w:val="005B2E6A"/>
    <w:rsid w:val="005B3F2E"/>
    <w:rsid w:val="005B4024"/>
    <w:rsid w:val="005B409C"/>
    <w:rsid w:val="005B4139"/>
    <w:rsid w:val="005B4BB5"/>
    <w:rsid w:val="005B4D30"/>
    <w:rsid w:val="005B4D76"/>
    <w:rsid w:val="005B4FB7"/>
    <w:rsid w:val="005B52CA"/>
    <w:rsid w:val="005B59A7"/>
    <w:rsid w:val="005B6096"/>
    <w:rsid w:val="005B6617"/>
    <w:rsid w:val="005B7CCB"/>
    <w:rsid w:val="005B7CE7"/>
    <w:rsid w:val="005B7D1D"/>
    <w:rsid w:val="005B7DBB"/>
    <w:rsid w:val="005C1170"/>
    <w:rsid w:val="005C187C"/>
    <w:rsid w:val="005C2499"/>
    <w:rsid w:val="005C2761"/>
    <w:rsid w:val="005C34BD"/>
    <w:rsid w:val="005C35C0"/>
    <w:rsid w:val="005C3A38"/>
    <w:rsid w:val="005C3EBD"/>
    <w:rsid w:val="005C4ED9"/>
    <w:rsid w:val="005C4FE8"/>
    <w:rsid w:val="005C5212"/>
    <w:rsid w:val="005C6BD6"/>
    <w:rsid w:val="005C6FEB"/>
    <w:rsid w:val="005C7419"/>
    <w:rsid w:val="005D0183"/>
    <w:rsid w:val="005D1127"/>
    <w:rsid w:val="005D2A63"/>
    <w:rsid w:val="005D3824"/>
    <w:rsid w:val="005D43F8"/>
    <w:rsid w:val="005D449A"/>
    <w:rsid w:val="005D470E"/>
    <w:rsid w:val="005D5476"/>
    <w:rsid w:val="005D5797"/>
    <w:rsid w:val="005D6D38"/>
    <w:rsid w:val="005D6F7A"/>
    <w:rsid w:val="005D73E3"/>
    <w:rsid w:val="005D76A0"/>
    <w:rsid w:val="005D76FE"/>
    <w:rsid w:val="005E00E2"/>
    <w:rsid w:val="005E0AAC"/>
    <w:rsid w:val="005E0B23"/>
    <w:rsid w:val="005E14ED"/>
    <w:rsid w:val="005E2BB2"/>
    <w:rsid w:val="005E2BC2"/>
    <w:rsid w:val="005E32CA"/>
    <w:rsid w:val="005E350B"/>
    <w:rsid w:val="005E3AB8"/>
    <w:rsid w:val="005E3B25"/>
    <w:rsid w:val="005E4003"/>
    <w:rsid w:val="005E400F"/>
    <w:rsid w:val="005E418A"/>
    <w:rsid w:val="005E4CB6"/>
    <w:rsid w:val="005E53B3"/>
    <w:rsid w:val="005E54A4"/>
    <w:rsid w:val="005E5678"/>
    <w:rsid w:val="005E658A"/>
    <w:rsid w:val="005E732B"/>
    <w:rsid w:val="005F0505"/>
    <w:rsid w:val="005F0973"/>
    <w:rsid w:val="005F0ACA"/>
    <w:rsid w:val="005F17AB"/>
    <w:rsid w:val="005F1C9F"/>
    <w:rsid w:val="005F1DF9"/>
    <w:rsid w:val="005F1EFB"/>
    <w:rsid w:val="005F1F77"/>
    <w:rsid w:val="005F26CD"/>
    <w:rsid w:val="005F2A73"/>
    <w:rsid w:val="005F2F3A"/>
    <w:rsid w:val="005F49E9"/>
    <w:rsid w:val="005F5795"/>
    <w:rsid w:val="005F601A"/>
    <w:rsid w:val="005F64B3"/>
    <w:rsid w:val="005F696C"/>
    <w:rsid w:val="005F7027"/>
    <w:rsid w:val="005F7630"/>
    <w:rsid w:val="005F7828"/>
    <w:rsid w:val="0060084A"/>
    <w:rsid w:val="006016B2"/>
    <w:rsid w:val="006024EA"/>
    <w:rsid w:val="00602529"/>
    <w:rsid w:val="0060276C"/>
    <w:rsid w:val="006040DA"/>
    <w:rsid w:val="00604601"/>
    <w:rsid w:val="006068B5"/>
    <w:rsid w:val="006070D4"/>
    <w:rsid w:val="006103D3"/>
    <w:rsid w:val="006107DA"/>
    <w:rsid w:val="00610C61"/>
    <w:rsid w:val="00610E97"/>
    <w:rsid w:val="0061125F"/>
    <w:rsid w:val="006116AA"/>
    <w:rsid w:val="0061244C"/>
    <w:rsid w:val="00612655"/>
    <w:rsid w:val="00613219"/>
    <w:rsid w:val="00613B2D"/>
    <w:rsid w:val="00613E89"/>
    <w:rsid w:val="00614CBD"/>
    <w:rsid w:val="0061533C"/>
    <w:rsid w:val="00615ADA"/>
    <w:rsid w:val="00616CBE"/>
    <w:rsid w:val="00616ED9"/>
    <w:rsid w:val="0061735D"/>
    <w:rsid w:val="00620BAC"/>
    <w:rsid w:val="00621539"/>
    <w:rsid w:val="00622244"/>
    <w:rsid w:val="00622788"/>
    <w:rsid w:val="00623ED1"/>
    <w:rsid w:val="0062543F"/>
    <w:rsid w:val="00626781"/>
    <w:rsid w:val="00626C70"/>
    <w:rsid w:val="006272F5"/>
    <w:rsid w:val="00627E58"/>
    <w:rsid w:val="00627EAA"/>
    <w:rsid w:val="00630047"/>
    <w:rsid w:val="00630335"/>
    <w:rsid w:val="006312E1"/>
    <w:rsid w:val="00631B7E"/>
    <w:rsid w:val="00631DD2"/>
    <w:rsid w:val="00632185"/>
    <w:rsid w:val="00632B9D"/>
    <w:rsid w:val="00633ADB"/>
    <w:rsid w:val="00634B97"/>
    <w:rsid w:val="006350D3"/>
    <w:rsid w:val="006353F8"/>
    <w:rsid w:val="00635B37"/>
    <w:rsid w:val="0063755C"/>
    <w:rsid w:val="006377B1"/>
    <w:rsid w:val="006407D6"/>
    <w:rsid w:val="006416F0"/>
    <w:rsid w:val="00641F82"/>
    <w:rsid w:val="006420B0"/>
    <w:rsid w:val="00642A94"/>
    <w:rsid w:val="00643D8D"/>
    <w:rsid w:val="00644575"/>
    <w:rsid w:val="00645CBF"/>
    <w:rsid w:val="00645DD0"/>
    <w:rsid w:val="006471D1"/>
    <w:rsid w:val="006472C2"/>
    <w:rsid w:val="00647E01"/>
    <w:rsid w:val="00647F67"/>
    <w:rsid w:val="00650AD0"/>
    <w:rsid w:val="006522A9"/>
    <w:rsid w:val="00652A09"/>
    <w:rsid w:val="00653DA7"/>
    <w:rsid w:val="006541B9"/>
    <w:rsid w:val="00654CD9"/>
    <w:rsid w:val="006556B2"/>
    <w:rsid w:val="00655820"/>
    <w:rsid w:val="006558F6"/>
    <w:rsid w:val="00656BBE"/>
    <w:rsid w:val="006606C1"/>
    <w:rsid w:val="006608BE"/>
    <w:rsid w:val="00660BC3"/>
    <w:rsid w:val="00660EF1"/>
    <w:rsid w:val="006615C7"/>
    <w:rsid w:val="00661C24"/>
    <w:rsid w:val="00662378"/>
    <w:rsid w:val="00662D25"/>
    <w:rsid w:val="0066341A"/>
    <w:rsid w:val="006634E2"/>
    <w:rsid w:val="006636C7"/>
    <w:rsid w:val="006641DB"/>
    <w:rsid w:val="0066484F"/>
    <w:rsid w:val="006649BB"/>
    <w:rsid w:val="00666206"/>
    <w:rsid w:val="00666A56"/>
    <w:rsid w:val="0067054C"/>
    <w:rsid w:val="00670FDA"/>
    <w:rsid w:val="00671513"/>
    <w:rsid w:val="00671766"/>
    <w:rsid w:val="006729E3"/>
    <w:rsid w:val="00673709"/>
    <w:rsid w:val="0067382E"/>
    <w:rsid w:val="00673A91"/>
    <w:rsid w:val="00674978"/>
    <w:rsid w:val="00674D6C"/>
    <w:rsid w:val="00674E1D"/>
    <w:rsid w:val="0067525A"/>
    <w:rsid w:val="006757F8"/>
    <w:rsid w:val="00675ED0"/>
    <w:rsid w:val="00676124"/>
    <w:rsid w:val="00676266"/>
    <w:rsid w:val="00676298"/>
    <w:rsid w:val="00677766"/>
    <w:rsid w:val="006803BE"/>
    <w:rsid w:val="00680D0D"/>
    <w:rsid w:val="00681590"/>
    <w:rsid w:val="006822CA"/>
    <w:rsid w:val="006826D0"/>
    <w:rsid w:val="006837C9"/>
    <w:rsid w:val="00683A46"/>
    <w:rsid w:val="00685610"/>
    <w:rsid w:val="006857B8"/>
    <w:rsid w:val="0068582C"/>
    <w:rsid w:val="0068637A"/>
    <w:rsid w:val="0068669C"/>
    <w:rsid w:val="0068689E"/>
    <w:rsid w:val="00686904"/>
    <w:rsid w:val="006869EF"/>
    <w:rsid w:val="00686E65"/>
    <w:rsid w:val="0068762E"/>
    <w:rsid w:val="006877CE"/>
    <w:rsid w:val="00687D8E"/>
    <w:rsid w:val="00690BEB"/>
    <w:rsid w:val="006911D1"/>
    <w:rsid w:val="0069173A"/>
    <w:rsid w:val="006921C8"/>
    <w:rsid w:val="00692497"/>
    <w:rsid w:val="00694F52"/>
    <w:rsid w:val="00695822"/>
    <w:rsid w:val="0069587A"/>
    <w:rsid w:val="00696BD9"/>
    <w:rsid w:val="006979D1"/>
    <w:rsid w:val="006A02E0"/>
    <w:rsid w:val="006A09CF"/>
    <w:rsid w:val="006A13D2"/>
    <w:rsid w:val="006A18DF"/>
    <w:rsid w:val="006A1D43"/>
    <w:rsid w:val="006A28ED"/>
    <w:rsid w:val="006A2931"/>
    <w:rsid w:val="006A2F45"/>
    <w:rsid w:val="006A3966"/>
    <w:rsid w:val="006A3F13"/>
    <w:rsid w:val="006A4D11"/>
    <w:rsid w:val="006A6FA2"/>
    <w:rsid w:val="006A72C6"/>
    <w:rsid w:val="006A777B"/>
    <w:rsid w:val="006A7CBC"/>
    <w:rsid w:val="006A7E73"/>
    <w:rsid w:val="006B0023"/>
    <w:rsid w:val="006B0FF1"/>
    <w:rsid w:val="006B13FF"/>
    <w:rsid w:val="006B1DE2"/>
    <w:rsid w:val="006B1E05"/>
    <w:rsid w:val="006B22A9"/>
    <w:rsid w:val="006B3362"/>
    <w:rsid w:val="006B39E4"/>
    <w:rsid w:val="006B4B59"/>
    <w:rsid w:val="006B4D69"/>
    <w:rsid w:val="006B55A2"/>
    <w:rsid w:val="006B5DBA"/>
    <w:rsid w:val="006B73B5"/>
    <w:rsid w:val="006B7495"/>
    <w:rsid w:val="006B799A"/>
    <w:rsid w:val="006B7EB0"/>
    <w:rsid w:val="006C075D"/>
    <w:rsid w:val="006C097E"/>
    <w:rsid w:val="006C1424"/>
    <w:rsid w:val="006C1F57"/>
    <w:rsid w:val="006C2718"/>
    <w:rsid w:val="006C27BA"/>
    <w:rsid w:val="006C2C05"/>
    <w:rsid w:val="006C32CF"/>
    <w:rsid w:val="006C3A16"/>
    <w:rsid w:val="006C3E0F"/>
    <w:rsid w:val="006C52BC"/>
    <w:rsid w:val="006C53A6"/>
    <w:rsid w:val="006C5429"/>
    <w:rsid w:val="006C61B0"/>
    <w:rsid w:val="006C6440"/>
    <w:rsid w:val="006C67DE"/>
    <w:rsid w:val="006C68CF"/>
    <w:rsid w:val="006C7EE7"/>
    <w:rsid w:val="006D077B"/>
    <w:rsid w:val="006D1058"/>
    <w:rsid w:val="006D1123"/>
    <w:rsid w:val="006D13DD"/>
    <w:rsid w:val="006D1C46"/>
    <w:rsid w:val="006D285C"/>
    <w:rsid w:val="006D2A88"/>
    <w:rsid w:val="006D2D48"/>
    <w:rsid w:val="006D3158"/>
    <w:rsid w:val="006D315D"/>
    <w:rsid w:val="006D40D1"/>
    <w:rsid w:val="006D4724"/>
    <w:rsid w:val="006D4764"/>
    <w:rsid w:val="006D488C"/>
    <w:rsid w:val="006D5388"/>
    <w:rsid w:val="006D60D0"/>
    <w:rsid w:val="006D627F"/>
    <w:rsid w:val="006D6E64"/>
    <w:rsid w:val="006D7F9C"/>
    <w:rsid w:val="006E11AE"/>
    <w:rsid w:val="006E1238"/>
    <w:rsid w:val="006E1788"/>
    <w:rsid w:val="006E204E"/>
    <w:rsid w:val="006E221B"/>
    <w:rsid w:val="006E2924"/>
    <w:rsid w:val="006E3202"/>
    <w:rsid w:val="006E3471"/>
    <w:rsid w:val="006E3C9C"/>
    <w:rsid w:val="006E4557"/>
    <w:rsid w:val="006E48FC"/>
    <w:rsid w:val="006E4F13"/>
    <w:rsid w:val="006E54C9"/>
    <w:rsid w:val="006E5530"/>
    <w:rsid w:val="006E5561"/>
    <w:rsid w:val="006E6322"/>
    <w:rsid w:val="006E693D"/>
    <w:rsid w:val="006E71DC"/>
    <w:rsid w:val="006E7B52"/>
    <w:rsid w:val="006E7CB1"/>
    <w:rsid w:val="006E7EB7"/>
    <w:rsid w:val="006F0960"/>
    <w:rsid w:val="006F1CDA"/>
    <w:rsid w:val="006F244B"/>
    <w:rsid w:val="006F26C2"/>
    <w:rsid w:val="006F38F1"/>
    <w:rsid w:val="006F4363"/>
    <w:rsid w:val="006F6499"/>
    <w:rsid w:val="006F7268"/>
    <w:rsid w:val="006F7DD3"/>
    <w:rsid w:val="00700A4F"/>
    <w:rsid w:val="00700CBA"/>
    <w:rsid w:val="00701375"/>
    <w:rsid w:val="00702152"/>
    <w:rsid w:val="00703068"/>
    <w:rsid w:val="007039A3"/>
    <w:rsid w:val="00704F15"/>
    <w:rsid w:val="00705160"/>
    <w:rsid w:val="0070623D"/>
    <w:rsid w:val="00706916"/>
    <w:rsid w:val="007078FD"/>
    <w:rsid w:val="00710C7E"/>
    <w:rsid w:val="0071109F"/>
    <w:rsid w:val="00711176"/>
    <w:rsid w:val="00711457"/>
    <w:rsid w:val="0071185F"/>
    <w:rsid w:val="00712957"/>
    <w:rsid w:val="0071309E"/>
    <w:rsid w:val="007135F7"/>
    <w:rsid w:val="00713F5B"/>
    <w:rsid w:val="00714E6C"/>
    <w:rsid w:val="00715226"/>
    <w:rsid w:val="00715C35"/>
    <w:rsid w:val="00715F2E"/>
    <w:rsid w:val="00716DC5"/>
    <w:rsid w:val="007171AC"/>
    <w:rsid w:val="007178DA"/>
    <w:rsid w:val="007178F2"/>
    <w:rsid w:val="007205C4"/>
    <w:rsid w:val="0072080D"/>
    <w:rsid w:val="00720925"/>
    <w:rsid w:val="00720B01"/>
    <w:rsid w:val="00720F80"/>
    <w:rsid w:val="00721276"/>
    <w:rsid w:val="00723D7F"/>
    <w:rsid w:val="0072443B"/>
    <w:rsid w:val="00724AFD"/>
    <w:rsid w:val="00725A16"/>
    <w:rsid w:val="0072608D"/>
    <w:rsid w:val="007260E6"/>
    <w:rsid w:val="00730182"/>
    <w:rsid w:val="007309B1"/>
    <w:rsid w:val="00730CCA"/>
    <w:rsid w:val="00730EF5"/>
    <w:rsid w:val="007315B2"/>
    <w:rsid w:val="00732FC8"/>
    <w:rsid w:val="0073458C"/>
    <w:rsid w:val="00735215"/>
    <w:rsid w:val="007358DC"/>
    <w:rsid w:val="00736991"/>
    <w:rsid w:val="00736B75"/>
    <w:rsid w:val="00736FD4"/>
    <w:rsid w:val="0073777C"/>
    <w:rsid w:val="00737E23"/>
    <w:rsid w:val="00737E7A"/>
    <w:rsid w:val="007408F0"/>
    <w:rsid w:val="00740A03"/>
    <w:rsid w:val="00740DBC"/>
    <w:rsid w:val="007415EF"/>
    <w:rsid w:val="00742462"/>
    <w:rsid w:val="0074293D"/>
    <w:rsid w:val="007431F3"/>
    <w:rsid w:val="00744054"/>
    <w:rsid w:val="00744269"/>
    <w:rsid w:val="00744511"/>
    <w:rsid w:val="007456BA"/>
    <w:rsid w:val="00745DD0"/>
    <w:rsid w:val="00745EFF"/>
    <w:rsid w:val="00745FC8"/>
    <w:rsid w:val="00746C22"/>
    <w:rsid w:val="00746E4A"/>
    <w:rsid w:val="0074740B"/>
    <w:rsid w:val="007479D1"/>
    <w:rsid w:val="0075091C"/>
    <w:rsid w:val="0075178A"/>
    <w:rsid w:val="00751917"/>
    <w:rsid w:val="00751EF1"/>
    <w:rsid w:val="00754A8E"/>
    <w:rsid w:val="00755D1C"/>
    <w:rsid w:val="0075620D"/>
    <w:rsid w:val="00756679"/>
    <w:rsid w:val="00757EAF"/>
    <w:rsid w:val="007604E5"/>
    <w:rsid w:val="007605AA"/>
    <w:rsid w:val="00760A1A"/>
    <w:rsid w:val="007612C8"/>
    <w:rsid w:val="0076151C"/>
    <w:rsid w:val="00761BFF"/>
    <w:rsid w:val="00761CD7"/>
    <w:rsid w:val="0076298A"/>
    <w:rsid w:val="0076299C"/>
    <w:rsid w:val="00762D30"/>
    <w:rsid w:val="00762E8A"/>
    <w:rsid w:val="00763FBF"/>
    <w:rsid w:val="00764266"/>
    <w:rsid w:val="00765449"/>
    <w:rsid w:val="007658B8"/>
    <w:rsid w:val="00765BBF"/>
    <w:rsid w:val="00767919"/>
    <w:rsid w:val="00767BB7"/>
    <w:rsid w:val="0077062D"/>
    <w:rsid w:val="00771009"/>
    <w:rsid w:val="00772459"/>
    <w:rsid w:val="007726C5"/>
    <w:rsid w:val="007733E7"/>
    <w:rsid w:val="00773559"/>
    <w:rsid w:val="0077356E"/>
    <w:rsid w:val="00773FF7"/>
    <w:rsid w:val="0077594B"/>
    <w:rsid w:val="007759E5"/>
    <w:rsid w:val="00775A91"/>
    <w:rsid w:val="00776148"/>
    <w:rsid w:val="007766CA"/>
    <w:rsid w:val="00776EB0"/>
    <w:rsid w:val="00777275"/>
    <w:rsid w:val="00777303"/>
    <w:rsid w:val="00777C9F"/>
    <w:rsid w:val="00777FAA"/>
    <w:rsid w:val="00780E5E"/>
    <w:rsid w:val="007814B6"/>
    <w:rsid w:val="00781BE0"/>
    <w:rsid w:val="00781EDE"/>
    <w:rsid w:val="00783245"/>
    <w:rsid w:val="00783D2A"/>
    <w:rsid w:val="0078433C"/>
    <w:rsid w:val="00784457"/>
    <w:rsid w:val="007857C1"/>
    <w:rsid w:val="00785AE9"/>
    <w:rsid w:val="00785C73"/>
    <w:rsid w:val="0078606E"/>
    <w:rsid w:val="007874DA"/>
    <w:rsid w:val="007874ED"/>
    <w:rsid w:val="0079004E"/>
    <w:rsid w:val="007901D2"/>
    <w:rsid w:val="007904E6"/>
    <w:rsid w:val="007906C8"/>
    <w:rsid w:val="00792E4E"/>
    <w:rsid w:val="00793915"/>
    <w:rsid w:val="00793CF6"/>
    <w:rsid w:val="007940A1"/>
    <w:rsid w:val="00794158"/>
    <w:rsid w:val="00794F19"/>
    <w:rsid w:val="0079542D"/>
    <w:rsid w:val="00795B64"/>
    <w:rsid w:val="00795E16"/>
    <w:rsid w:val="00795FF9"/>
    <w:rsid w:val="00796A06"/>
    <w:rsid w:val="0079739D"/>
    <w:rsid w:val="007974AD"/>
    <w:rsid w:val="00797CB7"/>
    <w:rsid w:val="007A1BD4"/>
    <w:rsid w:val="007A1CB2"/>
    <w:rsid w:val="007A2499"/>
    <w:rsid w:val="007A2985"/>
    <w:rsid w:val="007A2BA7"/>
    <w:rsid w:val="007A35C5"/>
    <w:rsid w:val="007A3E65"/>
    <w:rsid w:val="007A3F31"/>
    <w:rsid w:val="007A43AB"/>
    <w:rsid w:val="007A4564"/>
    <w:rsid w:val="007A52DD"/>
    <w:rsid w:val="007A5C9A"/>
    <w:rsid w:val="007A6B67"/>
    <w:rsid w:val="007A6D18"/>
    <w:rsid w:val="007A6EC2"/>
    <w:rsid w:val="007B019A"/>
    <w:rsid w:val="007B04CA"/>
    <w:rsid w:val="007B0777"/>
    <w:rsid w:val="007B1B74"/>
    <w:rsid w:val="007B256D"/>
    <w:rsid w:val="007B266D"/>
    <w:rsid w:val="007B2C1B"/>
    <w:rsid w:val="007B30B6"/>
    <w:rsid w:val="007B34FD"/>
    <w:rsid w:val="007B35AA"/>
    <w:rsid w:val="007B3DBF"/>
    <w:rsid w:val="007B4457"/>
    <w:rsid w:val="007B458B"/>
    <w:rsid w:val="007B461B"/>
    <w:rsid w:val="007B4C27"/>
    <w:rsid w:val="007B51F8"/>
    <w:rsid w:val="007B5719"/>
    <w:rsid w:val="007B627F"/>
    <w:rsid w:val="007B73A9"/>
    <w:rsid w:val="007C0CB5"/>
    <w:rsid w:val="007C0D8B"/>
    <w:rsid w:val="007C0E4F"/>
    <w:rsid w:val="007C1EEF"/>
    <w:rsid w:val="007C226E"/>
    <w:rsid w:val="007C3F75"/>
    <w:rsid w:val="007C496B"/>
    <w:rsid w:val="007C553F"/>
    <w:rsid w:val="007C599A"/>
    <w:rsid w:val="007C6295"/>
    <w:rsid w:val="007C6BE5"/>
    <w:rsid w:val="007C6F10"/>
    <w:rsid w:val="007D06BB"/>
    <w:rsid w:val="007D07B8"/>
    <w:rsid w:val="007D0FE8"/>
    <w:rsid w:val="007D28BA"/>
    <w:rsid w:val="007D29F0"/>
    <w:rsid w:val="007D2CA5"/>
    <w:rsid w:val="007D3302"/>
    <w:rsid w:val="007D36FB"/>
    <w:rsid w:val="007D46FA"/>
    <w:rsid w:val="007D655C"/>
    <w:rsid w:val="007D67DD"/>
    <w:rsid w:val="007D6F5C"/>
    <w:rsid w:val="007D71E0"/>
    <w:rsid w:val="007E06E0"/>
    <w:rsid w:val="007E0B35"/>
    <w:rsid w:val="007E1034"/>
    <w:rsid w:val="007E131D"/>
    <w:rsid w:val="007E238E"/>
    <w:rsid w:val="007E24B3"/>
    <w:rsid w:val="007E263C"/>
    <w:rsid w:val="007E275F"/>
    <w:rsid w:val="007E2B9F"/>
    <w:rsid w:val="007E2D4F"/>
    <w:rsid w:val="007E3657"/>
    <w:rsid w:val="007E3789"/>
    <w:rsid w:val="007E3E0D"/>
    <w:rsid w:val="007E3EAA"/>
    <w:rsid w:val="007E456C"/>
    <w:rsid w:val="007E512E"/>
    <w:rsid w:val="007E5897"/>
    <w:rsid w:val="007E635D"/>
    <w:rsid w:val="007E64B4"/>
    <w:rsid w:val="007E6ABD"/>
    <w:rsid w:val="007E71A1"/>
    <w:rsid w:val="007E74EC"/>
    <w:rsid w:val="007E750B"/>
    <w:rsid w:val="007F0C7B"/>
    <w:rsid w:val="007F0F84"/>
    <w:rsid w:val="007F195A"/>
    <w:rsid w:val="007F2D93"/>
    <w:rsid w:val="007F2EF0"/>
    <w:rsid w:val="007F31EB"/>
    <w:rsid w:val="007F4389"/>
    <w:rsid w:val="007F4715"/>
    <w:rsid w:val="007F4731"/>
    <w:rsid w:val="007F4F8C"/>
    <w:rsid w:val="007F67EE"/>
    <w:rsid w:val="00801602"/>
    <w:rsid w:val="008016A2"/>
    <w:rsid w:val="00801704"/>
    <w:rsid w:val="0080212F"/>
    <w:rsid w:val="0080259E"/>
    <w:rsid w:val="0080291C"/>
    <w:rsid w:val="00802EA5"/>
    <w:rsid w:val="0080365A"/>
    <w:rsid w:val="00804949"/>
    <w:rsid w:val="00804AE2"/>
    <w:rsid w:val="00805B6F"/>
    <w:rsid w:val="0080621C"/>
    <w:rsid w:val="00806CBB"/>
    <w:rsid w:val="00806DB8"/>
    <w:rsid w:val="00806E50"/>
    <w:rsid w:val="008070AB"/>
    <w:rsid w:val="0080766C"/>
    <w:rsid w:val="00807961"/>
    <w:rsid w:val="00807BEE"/>
    <w:rsid w:val="008118E5"/>
    <w:rsid w:val="00811BDC"/>
    <w:rsid w:val="00813535"/>
    <w:rsid w:val="008141A0"/>
    <w:rsid w:val="00814EAE"/>
    <w:rsid w:val="00815164"/>
    <w:rsid w:val="00815332"/>
    <w:rsid w:val="008158E5"/>
    <w:rsid w:val="008166E3"/>
    <w:rsid w:val="0081696C"/>
    <w:rsid w:val="0081787C"/>
    <w:rsid w:val="008200C1"/>
    <w:rsid w:val="00820198"/>
    <w:rsid w:val="008201DA"/>
    <w:rsid w:val="00820375"/>
    <w:rsid w:val="008209AC"/>
    <w:rsid w:val="0082181D"/>
    <w:rsid w:val="00822087"/>
    <w:rsid w:val="00824140"/>
    <w:rsid w:val="00824517"/>
    <w:rsid w:val="0082452F"/>
    <w:rsid w:val="0082483F"/>
    <w:rsid w:val="008249A7"/>
    <w:rsid w:val="00824A54"/>
    <w:rsid w:val="00825A0B"/>
    <w:rsid w:val="00826184"/>
    <w:rsid w:val="008262DE"/>
    <w:rsid w:val="00826477"/>
    <w:rsid w:val="0082707F"/>
    <w:rsid w:val="00827315"/>
    <w:rsid w:val="00827503"/>
    <w:rsid w:val="00827547"/>
    <w:rsid w:val="00827EE1"/>
    <w:rsid w:val="00827FB4"/>
    <w:rsid w:val="0083033E"/>
    <w:rsid w:val="00830BCC"/>
    <w:rsid w:val="00830E34"/>
    <w:rsid w:val="00831EA5"/>
    <w:rsid w:val="0083235D"/>
    <w:rsid w:val="00832719"/>
    <w:rsid w:val="008331D8"/>
    <w:rsid w:val="00833348"/>
    <w:rsid w:val="008333FE"/>
    <w:rsid w:val="00833D27"/>
    <w:rsid w:val="0083492E"/>
    <w:rsid w:val="00834985"/>
    <w:rsid w:val="00835F95"/>
    <w:rsid w:val="00836F46"/>
    <w:rsid w:val="008378EA"/>
    <w:rsid w:val="0084033C"/>
    <w:rsid w:val="0084046D"/>
    <w:rsid w:val="00840567"/>
    <w:rsid w:val="00840917"/>
    <w:rsid w:val="00840A2C"/>
    <w:rsid w:val="00840B17"/>
    <w:rsid w:val="008445B8"/>
    <w:rsid w:val="008452A5"/>
    <w:rsid w:val="00845D5D"/>
    <w:rsid w:val="0084630F"/>
    <w:rsid w:val="00846F28"/>
    <w:rsid w:val="00847725"/>
    <w:rsid w:val="008478B1"/>
    <w:rsid w:val="008478B5"/>
    <w:rsid w:val="00847FD3"/>
    <w:rsid w:val="0085000B"/>
    <w:rsid w:val="00850025"/>
    <w:rsid w:val="008507F2"/>
    <w:rsid w:val="00850844"/>
    <w:rsid w:val="008508EC"/>
    <w:rsid w:val="00850E18"/>
    <w:rsid w:val="00850E80"/>
    <w:rsid w:val="0085106F"/>
    <w:rsid w:val="00851346"/>
    <w:rsid w:val="008513E3"/>
    <w:rsid w:val="00851A44"/>
    <w:rsid w:val="00852133"/>
    <w:rsid w:val="008523DF"/>
    <w:rsid w:val="00852411"/>
    <w:rsid w:val="00852D92"/>
    <w:rsid w:val="0085334B"/>
    <w:rsid w:val="0085402F"/>
    <w:rsid w:val="00855811"/>
    <w:rsid w:val="00855DBA"/>
    <w:rsid w:val="00855F4A"/>
    <w:rsid w:val="008562E9"/>
    <w:rsid w:val="00856535"/>
    <w:rsid w:val="0085663F"/>
    <w:rsid w:val="008569DA"/>
    <w:rsid w:val="0085768F"/>
    <w:rsid w:val="008602F2"/>
    <w:rsid w:val="008605AD"/>
    <w:rsid w:val="008612F7"/>
    <w:rsid w:val="00861889"/>
    <w:rsid w:val="0086248E"/>
    <w:rsid w:val="0086270E"/>
    <w:rsid w:val="00862F7E"/>
    <w:rsid w:val="0086304B"/>
    <w:rsid w:val="00863163"/>
    <w:rsid w:val="008636DF"/>
    <w:rsid w:val="0086375E"/>
    <w:rsid w:val="00863817"/>
    <w:rsid w:val="00863865"/>
    <w:rsid w:val="00863AB9"/>
    <w:rsid w:val="008640A4"/>
    <w:rsid w:val="008643E7"/>
    <w:rsid w:val="00864B05"/>
    <w:rsid w:val="00864BFC"/>
    <w:rsid w:val="00864F93"/>
    <w:rsid w:val="008651E9"/>
    <w:rsid w:val="008654D4"/>
    <w:rsid w:val="00865C03"/>
    <w:rsid w:val="00865CA9"/>
    <w:rsid w:val="00865DB0"/>
    <w:rsid w:val="00865EB7"/>
    <w:rsid w:val="008674E3"/>
    <w:rsid w:val="00867CF0"/>
    <w:rsid w:val="00870110"/>
    <w:rsid w:val="00870189"/>
    <w:rsid w:val="008703D8"/>
    <w:rsid w:val="00870BAE"/>
    <w:rsid w:val="00870E01"/>
    <w:rsid w:val="00871712"/>
    <w:rsid w:val="00871B30"/>
    <w:rsid w:val="008728BF"/>
    <w:rsid w:val="00873149"/>
    <w:rsid w:val="0087341D"/>
    <w:rsid w:val="0087358A"/>
    <w:rsid w:val="00873B42"/>
    <w:rsid w:val="00874082"/>
    <w:rsid w:val="0087429E"/>
    <w:rsid w:val="00875E9A"/>
    <w:rsid w:val="008760D4"/>
    <w:rsid w:val="008766EF"/>
    <w:rsid w:val="00876EDE"/>
    <w:rsid w:val="00876FFE"/>
    <w:rsid w:val="008775D8"/>
    <w:rsid w:val="00877618"/>
    <w:rsid w:val="00877B4B"/>
    <w:rsid w:val="00877F0C"/>
    <w:rsid w:val="0088082C"/>
    <w:rsid w:val="00881836"/>
    <w:rsid w:val="00881BF7"/>
    <w:rsid w:val="0088203F"/>
    <w:rsid w:val="00882A47"/>
    <w:rsid w:val="00882D6C"/>
    <w:rsid w:val="00883387"/>
    <w:rsid w:val="00883C82"/>
    <w:rsid w:val="008845E4"/>
    <w:rsid w:val="00884DDF"/>
    <w:rsid w:val="00884E14"/>
    <w:rsid w:val="00885CEB"/>
    <w:rsid w:val="00885CFE"/>
    <w:rsid w:val="008871A2"/>
    <w:rsid w:val="0088777C"/>
    <w:rsid w:val="008879AD"/>
    <w:rsid w:val="00890287"/>
    <w:rsid w:val="00890489"/>
    <w:rsid w:val="00890931"/>
    <w:rsid w:val="00890E91"/>
    <w:rsid w:val="00891047"/>
    <w:rsid w:val="008917F7"/>
    <w:rsid w:val="00891B4F"/>
    <w:rsid w:val="00891D1D"/>
    <w:rsid w:val="008929C0"/>
    <w:rsid w:val="008940DC"/>
    <w:rsid w:val="0089520F"/>
    <w:rsid w:val="008954DC"/>
    <w:rsid w:val="00896E33"/>
    <w:rsid w:val="00897D94"/>
    <w:rsid w:val="008A0369"/>
    <w:rsid w:val="008A1687"/>
    <w:rsid w:val="008A2385"/>
    <w:rsid w:val="008A32A4"/>
    <w:rsid w:val="008A3504"/>
    <w:rsid w:val="008A3802"/>
    <w:rsid w:val="008A3BA9"/>
    <w:rsid w:val="008A4331"/>
    <w:rsid w:val="008A52C4"/>
    <w:rsid w:val="008A7019"/>
    <w:rsid w:val="008B0A25"/>
    <w:rsid w:val="008B16D6"/>
    <w:rsid w:val="008B1A7C"/>
    <w:rsid w:val="008B29DA"/>
    <w:rsid w:val="008B2CA9"/>
    <w:rsid w:val="008B33E0"/>
    <w:rsid w:val="008B34EA"/>
    <w:rsid w:val="008B3C40"/>
    <w:rsid w:val="008B4D78"/>
    <w:rsid w:val="008B4F89"/>
    <w:rsid w:val="008B4FB2"/>
    <w:rsid w:val="008B5AAD"/>
    <w:rsid w:val="008B6998"/>
    <w:rsid w:val="008B7968"/>
    <w:rsid w:val="008B7B2A"/>
    <w:rsid w:val="008B7B89"/>
    <w:rsid w:val="008C118B"/>
    <w:rsid w:val="008C1AAE"/>
    <w:rsid w:val="008C2680"/>
    <w:rsid w:val="008C27DF"/>
    <w:rsid w:val="008C327F"/>
    <w:rsid w:val="008C4452"/>
    <w:rsid w:val="008C4552"/>
    <w:rsid w:val="008C4608"/>
    <w:rsid w:val="008C4CFB"/>
    <w:rsid w:val="008C50F2"/>
    <w:rsid w:val="008C5237"/>
    <w:rsid w:val="008C5583"/>
    <w:rsid w:val="008C565F"/>
    <w:rsid w:val="008C60A0"/>
    <w:rsid w:val="008C6651"/>
    <w:rsid w:val="008C6CCB"/>
    <w:rsid w:val="008C7404"/>
    <w:rsid w:val="008C7D81"/>
    <w:rsid w:val="008C7DA5"/>
    <w:rsid w:val="008D0B18"/>
    <w:rsid w:val="008D153A"/>
    <w:rsid w:val="008D1731"/>
    <w:rsid w:val="008D1BC5"/>
    <w:rsid w:val="008D267E"/>
    <w:rsid w:val="008D2BDC"/>
    <w:rsid w:val="008D4463"/>
    <w:rsid w:val="008D76A9"/>
    <w:rsid w:val="008D7E79"/>
    <w:rsid w:val="008E08C6"/>
    <w:rsid w:val="008E0F21"/>
    <w:rsid w:val="008E1AC9"/>
    <w:rsid w:val="008E1C6D"/>
    <w:rsid w:val="008E2AA4"/>
    <w:rsid w:val="008E2AE2"/>
    <w:rsid w:val="008E2BB8"/>
    <w:rsid w:val="008E34AD"/>
    <w:rsid w:val="008E555F"/>
    <w:rsid w:val="008E5A01"/>
    <w:rsid w:val="008E6893"/>
    <w:rsid w:val="008E7086"/>
    <w:rsid w:val="008E7160"/>
    <w:rsid w:val="008E7E14"/>
    <w:rsid w:val="008F0B4A"/>
    <w:rsid w:val="008F14D6"/>
    <w:rsid w:val="008F1A1F"/>
    <w:rsid w:val="008F36BF"/>
    <w:rsid w:val="008F3D3B"/>
    <w:rsid w:val="008F3DA5"/>
    <w:rsid w:val="008F473A"/>
    <w:rsid w:val="008F540E"/>
    <w:rsid w:val="008F57B1"/>
    <w:rsid w:val="008F5A3F"/>
    <w:rsid w:val="00900474"/>
    <w:rsid w:val="00902524"/>
    <w:rsid w:val="00902B2E"/>
    <w:rsid w:val="00902B2F"/>
    <w:rsid w:val="00902D69"/>
    <w:rsid w:val="00902E41"/>
    <w:rsid w:val="009032EE"/>
    <w:rsid w:val="00904413"/>
    <w:rsid w:val="0090505A"/>
    <w:rsid w:val="009058A8"/>
    <w:rsid w:val="00905D90"/>
    <w:rsid w:val="00906209"/>
    <w:rsid w:val="0090651A"/>
    <w:rsid w:val="0090742F"/>
    <w:rsid w:val="00907C0A"/>
    <w:rsid w:val="00910351"/>
    <w:rsid w:val="0091038A"/>
    <w:rsid w:val="00912BD3"/>
    <w:rsid w:val="00912C47"/>
    <w:rsid w:val="00915245"/>
    <w:rsid w:val="00915636"/>
    <w:rsid w:val="00915BBB"/>
    <w:rsid w:val="00915F00"/>
    <w:rsid w:val="0091709C"/>
    <w:rsid w:val="0091791B"/>
    <w:rsid w:val="00917E40"/>
    <w:rsid w:val="00921679"/>
    <w:rsid w:val="00921A89"/>
    <w:rsid w:val="00921C5E"/>
    <w:rsid w:val="00922538"/>
    <w:rsid w:val="00922C9B"/>
    <w:rsid w:val="009231E9"/>
    <w:rsid w:val="00923611"/>
    <w:rsid w:val="00923983"/>
    <w:rsid w:val="0092481C"/>
    <w:rsid w:val="009249BA"/>
    <w:rsid w:val="00924D38"/>
    <w:rsid w:val="00925BEE"/>
    <w:rsid w:val="00925C67"/>
    <w:rsid w:val="00925D97"/>
    <w:rsid w:val="00925F09"/>
    <w:rsid w:val="00926355"/>
    <w:rsid w:val="009265F2"/>
    <w:rsid w:val="00930DCC"/>
    <w:rsid w:val="00933668"/>
    <w:rsid w:val="00933A44"/>
    <w:rsid w:val="00934E3E"/>
    <w:rsid w:val="0093506F"/>
    <w:rsid w:val="009355A4"/>
    <w:rsid w:val="00935C2B"/>
    <w:rsid w:val="009369BE"/>
    <w:rsid w:val="00936D93"/>
    <w:rsid w:val="0094009C"/>
    <w:rsid w:val="00940110"/>
    <w:rsid w:val="00940A3D"/>
    <w:rsid w:val="00940ADB"/>
    <w:rsid w:val="00941EB6"/>
    <w:rsid w:val="00942963"/>
    <w:rsid w:val="009429F2"/>
    <w:rsid w:val="00943474"/>
    <w:rsid w:val="00943570"/>
    <w:rsid w:val="00944493"/>
    <w:rsid w:val="009446B9"/>
    <w:rsid w:val="00945BA7"/>
    <w:rsid w:val="0094608A"/>
    <w:rsid w:val="0094723C"/>
    <w:rsid w:val="00947A47"/>
    <w:rsid w:val="00947C33"/>
    <w:rsid w:val="00950EAC"/>
    <w:rsid w:val="00951113"/>
    <w:rsid w:val="0095135F"/>
    <w:rsid w:val="00951392"/>
    <w:rsid w:val="009525D5"/>
    <w:rsid w:val="00952785"/>
    <w:rsid w:val="00953314"/>
    <w:rsid w:val="009536DD"/>
    <w:rsid w:val="00953E17"/>
    <w:rsid w:val="00955584"/>
    <w:rsid w:val="0095589A"/>
    <w:rsid w:val="0095593F"/>
    <w:rsid w:val="00955A2E"/>
    <w:rsid w:val="00955A65"/>
    <w:rsid w:val="00955FE9"/>
    <w:rsid w:val="00956326"/>
    <w:rsid w:val="00960A11"/>
    <w:rsid w:val="00961496"/>
    <w:rsid w:val="00961F17"/>
    <w:rsid w:val="00963152"/>
    <w:rsid w:val="0096328C"/>
    <w:rsid w:val="009632CA"/>
    <w:rsid w:val="00964E5B"/>
    <w:rsid w:val="00965036"/>
    <w:rsid w:val="0096543F"/>
    <w:rsid w:val="009655B2"/>
    <w:rsid w:val="00966C38"/>
    <w:rsid w:val="009675AC"/>
    <w:rsid w:val="009679EE"/>
    <w:rsid w:val="00967B8D"/>
    <w:rsid w:val="0097006F"/>
    <w:rsid w:val="00970536"/>
    <w:rsid w:val="009706D5"/>
    <w:rsid w:val="00970871"/>
    <w:rsid w:val="00970CE7"/>
    <w:rsid w:val="00970D40"/>
    <w:rsid w:val="0097105C"/>
    <w:rsid w:val="009712FD"/>
    <w:rsid w:val="0097160E"/>
    <w:rsid w:val="00972579"/>
    <w:rsid w:val="009726FF"/>
    <w:rsid w:val="009735A9"/>
    <w:rsid w:val="00973710"/>
    <w:rsid w:val="00973F25"/>
    <w:rsid w:val="00974597"/>
    <w:rsid w:val="009747D7"/>
    <w:rsid w:val="00974802"/>
    <w:rsid w:val="00974AA0"/>
    <w:rsid w:val="00975926"/>
    <w:rsid w:val="00975F8C"/>
    <w:rsid w:val="009763DA"/>
    <w:rsid w:val="00977A60"/>
    <w:rsid w:val="00977BBE"/>
    <w:rsid w:val="00981796"/>
    <w:rsid w:val="00981D3A"/>
    <w:rsid w:val="00983196"/>
    <w:rsid w:val="0098325C"/>
    <w:rsid w:val="00984346"/>
    <w:rsid w:val="00984385"/>
    <w:rsid w:val="0098453A"/>
    <w:rsid w:val="0098477B"/>
    <w:rsid w:val="009849A4"/>
    <w:rsid w:val="009852A9"/>
    <w:rsid w:val="00985A2A"/>
    <w:rsid w:val="0098601C"/>
    <w:rsid w:val="00986F20"/>
    <w:rsid w:val="009874A4"/>
    <w:rsid w:val="00987B68"/>
    <w:rsid w:val="00987F0A"/>
    <w:rsid w:val="00990541"/>
    <w:rsid w:val="00990FCC"/>
    <w:rsid w:val="00991E58"/>
    <w:rsid w:val="00991F35"/>
    <w:rsid w:val="00992FB9"/>
    <w:rsid w:val="009936C2"/>
    <w:rsid w:val="00993754"/>
    <w:rsid w:val="00993C2E"/>
    <w:rsid w:val="00995733"/>
    <w:rsid w:val="00996AD5"/>
    <w:rsid w:val="00996B11"/>
    <w:rsid w:val="00997963"/>
    <w:rsid w:val="00997E73"/>
    <w:rsid w:val="009A04CC"/>
    <w:rsid w:val="009A0D07"/>
    <w:rsid w:val="009A0DEC"/>
    <w:rsid w:val="009A1085"/>
    <w:rsid w:val="009A14F7"/>
    <w:rsid w:val="009A1C64"/>
    <w:rsid w:val="009A1ED1"/>
    <w:rsid w:val="009A322F"/>
    <w:rsid w:val="009A3610"/>
    <w:rsid w:val="009A36A8"/>
    <w:rsid w:val="009A3AFE"/>
    <w:rsid w:val="009A55DE"/>
    <w:rsid w:val="009A574A"/>
    <w:rsid w:val="009A5972"/>
    <w:rsid w:val="009A5997"/>
    <w:rsid w:val="009A642B"/>
    <w:rsid w:val="009A6FDB"/>
    <w:rsid w:val="009A76FD"/>
    <w:rsid w:val="009B1329"/>
    <w:rsid w:val="009B185B"/>
    <w:rsid w:val="009B2468"/>
    <w:rsid w:val="009B2670"/>
    <w:rsid w:val="009B2B83"/>
    <w:rsid w:val="009B2BBA"/>
    <w:rsid w:val="009B357D"/>
    <w:rsid w:val="009B39FE"/>
    <w:rsid w:val="009B54E1"/>
    <w:rsid w:val="009B629E"/>
    <w:rsid w:val="009B7627"/>
    <w:rsid w:val="009C04BE"/>
    <w:rsid w:val="009C170A"/>
    <w:rsid w:val="009C18A6"/>
    <w:rsid w:val="009C214F"/>
    <w:rsid w:val="009C29F9"/>
    <w:rsid w:val="009C2F83"/>
    <w:rsid w:val="009C314C"/>
    <w:rsid w:val="009C3BEB"/>
    <w:rsid w:val="009C4178"/>
    <w:rsid w:val="009C43E0"/>
    <w:rsid w:val="009C460D"/>
    <w:rsid w:val="009C5327"/>
    <w:rsid w:val="009C548F"/>
    <w:rsid w:val="009C585F"/>
    <w:rsid w:val="009C59DA"/>
    <w:rsid w:val="009C5B3F"/>
    <w:rsid w:val="009C73C7"/>
    <w:rsid w:val="009C7539"/>
    <w:rsid w:val="009D0334"/>
    <w:rsid w:val="009D083E"/>
    <w:rsid w:val="009D0C90"/>
    <w:rsid w:val="009D10ED"/>
    <w:rsid w:val="009D1129"/>
    <w:rsid w:val="009D13AB"/>
    <w:rsid w:val="009D3CA3"/>
    <w:rsid w:val="009D3D92"/>
    <w:rsid w:val="009D3FF9"/>
    <w:rsid w:val="009D40EB"/>
    <w:rsid w:val="009D52EC"/>
    <w:rsid w:val="009D5A82"/>
    <w:rsid w:val="009D5F50"/>
    <w:rsid w:val="009D637B"/>
    <w:rsid w:val="009D7802"/>
    <w:rsid w:val="009E029D"/>
    <w:rsid w:val="009E0F60"/>
    <w:rsid w:val="009E1C4A"/>
    <w:rsid w:val="009E2362"/>
    <w:rsid w:val="009E2653"/>
    <w:rsid w:val="009E2DC5"/>
    <w:rsid w:val="009E2E13"/>
    <w:rsid w:val="009E3B28"/>
    <w:rsid w:val="009E3BFB"/>
    <w:rsid w:val="009E40A1"/>
    <w:rsid w:val="009E40D0"/>
    <w:rsid w:val="009E497C"/>
    <w:rsid w:val="009E5338"/>
    <w:rsid w:val="009E57A4"/>
    <w:rsid w:val="009E5AAD"/>
    <w:rsid w:val="009E5BAB"/>
    <w:rsid w:val="009E60FD"/>
    <w:rsid w:val="009E61E6"/>
    <w:rsid w:val="009E6BDA"/>
    <w:rsid w:val="009E7061"/>
    <w:rsid w:val="009E7D6C"/>
    <w:rsid w:val="009F0A18"/>
    <w:rsid w:val="009F2B50"/>
    <w:rsid w:val="009F36D8"/>
    <w:rsid w:val="009F39AC"/>
    <w:rsid w:val="009F41DE"/>
    <w:rsid w:val="009F45B9"/>
    <w:rsid w:val="009F554A"/>
    <w:rsid w:val="009F6580"/>
    <w:rsid w:val="009F7530"/>
    <w:rsid w:val="009F7A1E"/>
    <w:rsid w:val="009F7D1D"/>
    <w:rsid w:val="009F7EA8"/>
    <w:rsid w:val="00A00A6D"/>
    <w:rsid w:val="00A01777"/>
    <w:rsid w:val="00A017DD"/>
    <w:rsid w:val="00A01847"/>
    <w:rsid w:val="00A01A88"/>
    <w:rsid w:val="00A027B4"/>
    <w:rsid w:val="00A02AC1"/>
    <w:rsid w:val="00A02C58"/>
    <w:rsid w:val="00A03A46"/>
    <w:rsid w:val="00A03C8A"/>
    <w:rsid w:val="00A04A35"/>
    <w:rsid w:val="00A055BB"/>
    <w:rsid w:val="00A0584F"/>
    <w:rsid w:val="00A065B7"/>
    <w:rsid w:val="00A06F16"/>
    <w:rsid w:val="00A07035"/>
    <w:rsid w:val="00A0770D"/>
    <w:rsid w:val="00A10256"/>
    <w:rsid w:val="00A10946"/>
    <w:rsid w:val="00A10EF0"/>
    <w:rsid w:val="00A10F90"/>
    <w:rsid w:val="00A118A1"/>
    <w:rsid w:val="00A11CEB"/>
    <w:rsid w:val="00A11E84"/>
    <w:rsid w:val="00A1249B"/>
    <w:rsid w:val="00A124D4"/>
    <w:rsid w:val="00A12DFB"/>
    <w:rsid w:val="00A133AE"/>
    <w:rsid w:val="00A13AD0"/>
    <w:rsid w:val="00A13BF5"/>
    <w:rsid w:val="00A1410D"/>
    <w:rsid w:val="00A14498"/>
    <w:rsid w:val="00A1469B"/>
    <w:rsid w:val="00A14876"/>
    <w:rsid w:val="00A148A4"/>
    <w:rsid w:val="00A14BC7"/>
    <w:rsid w:val="00A1501F"/>
    <w:rsid w:val="00A151E9"/>
    <w:rsid w:val="00A16329"/>
    <w:rsid w:val="00A16A98"/>
    <w:rsid w:val="00A175B0"/>
    <w:rsid w:val="00A1780D"/>
    <w:rsid w:val="00A2029F"/>
    <w:rsid w:val="00A20578"/>
    <w:rsid w:val="00A208B5"/>
    <w:rsid w:val="00A21028"/>
    <w:rsid w:val="00A22BC2"/>
    <w:rsid w:val="00A22D7D"/>
    <w:rsid w:val="00A23268"/>
    <w:rsid w:val="00A2461E"/>
    <w:rsid w:val="00A25134"/>
    <w:rsid w:val="00A25264"/>
    <w:rsid w:val="00A25949"/>
    <w:rsid w:val="00A2608C"/>
    <w:rsid w:val="00A268E9"/>
    <w:rsid w:val="00A26A00"/>
    <w:rsid w:val="00A271DD"/>
    <w:rsid w:val="00A27760"/>
    <w:rsid w:val="00A307AB"/>
    <w:rsid w:val="00A30D75"/>
    <w:rsid w:val="00A31FDB"/>
    <w:rsid w:val="00A330AC"/>
    <w:rsid w:val="00A33175"/>
    <w:rsid w:val="00A33231"/>
    <w:rsid w:val="00A33D51"/>
    <w:rsid w:val="00A341EB"/>
    <w:rsid w:val="00A34460"/>
    <w:rsid w:val="00A344C2"/>
    <w:rsid w:val="00A357F9"/>
    <w:rsid w:val="00A365B4"/>
    <w:rsid w:val="00A36AEA"/>
    <w:rsid w:val="00A36B07"/>
    <w:rsid w:val="00A377FC"/>
    <w:rsid w:val="00A37BF6"/>
    <w:rsid w:val="00A40A72"/>
    <w:rsid w:val="00A41BC3"/>
    <w:rsid w:val="00A42863"/>
    <w:rsid w:val="00A4293F"/>
    <w:rsid w:val="00A43D7B"/>
    <w:rsid w:val="00A43F30"/>
    <w:rsid w:val="00A43FFF"/>
    <w:rsid w:val="00A4441F"/>
    <w:rsid w:val="00A463DD"/>
    <w:rsid w:val="00A467C1"/>
    <w:rsid w:val="00A47491"/>
    <w:rsid w:val="00A50A0A"/>
    <w:rsid w:val="00A50BF7"/>
    <w:rsid w:val="00A5184F"/>
    <w:rsid w:val="00A51E6C"/>
    <w:rsid w:val="00A527B8"/>
    <w:rsid w:val="00A52B81"/>
    <w:rsid w:val="00A52F3F"/>
    <w:rsid w:val="00A5374A"/>
    <w:rsid w:val="00A537A4"/>
    <w:rsid w:val="00A5573B"/>
    <w:rsid w:val="00A55C6D"/>
    <w:rsid w:val="00A573A3"/>
    <w:rsid w:val="00A576E8"/>
    <w:rsid w:val="00A6013E"/>
    <w:rsid w:val="00A60206"/>
    <w:rsid w:val="00A60684"/>
    <w:rsid w:val="00A60E6F"/>
    <w:rsid w:val="00A6125E"/>
    <w:rsid w:val="00A61581"/>
    <w:rsid w:val="00A62021"/>
    <w:rsid w:val="00A6232F"/>
    <w:rsid w:val="00A6286A"/>
    <w:rsid w:val="00A63897"/>
    <w:rsid w:val="00A64846"/>
    <w:rsid w:val="00A64B08"/>
    <w:rsid w:val="00A64CFC"/>
    <w:rsid w:val="00A6510A"/>
    <w:rsid w:val="00A65296"/>
    <w:rsid w:val="00A6577A"/>
    <w:rsid w:val="00A66A6F"/>
    <w:rsid w:val="00A703F1"/>
    <w:rsid w:val="00A73BAF"/>
    <w:rsid w:val="00A747B6"/>
    <w:rsid w:val="00A758D9"/>
    <w:rsid w:val="00A764BE"/>
    <w:rsid w:val="00A764D0"/>
    <w:rsid w:val="00A77229"/>
    <w:rsid w:val="00A772C9"/>
    <w:rsid w:val="00A77A70"/>
    <w:rsid w:val="00A80850"/>
    <w:rsid w:val="00A80A77"/>
    <w:rsid w:val="00A81998"/>
    <w:rsid w:val="00A81A81"/>
    <w:rsid w:val="00A81AE0"/>
    <w:rsid w:val="00A82A76"/>
    <w:rsid w:val="00A835D7"/>
    <w:rsid w:val="00A8373E"/>
    <w:rsid w:val="00A83751"/>
    <w:rsid w:val="00A8398E"/>
    <w:rsid w:val="00A843E6"/>
    <w:rsid w:val="00A84CA4"/>
    <w:rsid w:val="00A854ED"/>
    <w:rsid w:val="00A86D33"/>
    <w:rsid w:val="00A871ED"/>
    <w:rsid w:val="00A879CA"/>
    <w:rsid w:val="00A87B04"/>
    <w:rsid w:val="00A87D35"/>
    <w:rsid w:val="00A90194"/>
    <w:rsid w:val="00A91AFF"/>
    <w:rsid w:val="00A91CE1"/>
    <w:rsid w:val="00A92389"/>
    <w:rsid w:val="00A9238F"/>
    <w:rsid w:val="00A925DB"/>
    <w:rsid w:val="00A93398"/>
    <w:rsid w:val="00A9353A"/>
    <w:rsid w:val="00A93B36"/>
    <w:rsid w:val="00A95312"/>
    <w:rsid w:val="00A96270"/>
    <w:rsid w:val="00A964E2"/>
    <w:rsid w:val="00A97047"/>
    <w:rsid w:val="00A9754D"/>
    <w:rsid w:val="00A97711"/>
    <w:rsid w:val="00A97BDA"/>
    <w:rsid w:val="00AA04C2"/>
    <w:rsid w:val="00AA05F6"/>
    <w:rsid w:val="00AA1913"/>
    <w:rsid w:val="00AA19AC"/>
    <w:rsid w:val="00AA2C8E"/>
    <w:rsid w:val="00AA4019"/>
    <w:rsid w:val="00AA4317"/>
    <w:rsid w:val="00AA4343"/>
    <w:rsid w:val="00AA4561"/>
    <w:rsid w:val="00AA470B"/>
    <w:rsid w:val="00AA4D1F"/>
    <w:rsid w:val="00AA53B0"/>
    <w:rsid w:val="00AA5A92"/>
    <w:rsid w:val="00AA6978"/>
    <w:rsid w:val="00AB0235"/>
    <w:rsid w:val="00AB0888"/>
    <w:rsid w:val="00AB18B1"/>
    <w:rsid w:val="00AB19B9"/>
    <w:rsid w:val="00AB216F"/>
    <w:rsid w:val="00AB21EA"/>
    <w:rsid w:val="00AB2776"/>
    <w:rsid w:val="00AB2854"/>
    <w:rsid w:val="00AB3293"/>
    <w:rsid w:val="00AB3860"/>
    <w:rsid w:val="00AB39A5"/>
    <w:rsid w:val="00AB3C42"/>
    <w:rsid w:val="00AB407C"/>
    <w:rsid w:val="00AB4783"/>
    <w:rsid w:val="00AB4E83"/>
    <w:rsid w:val="00AB4FF7"/>
    <w:rsid w:val="00AB52C8"/>
    <w:rsid w:val="00AB6DC7"/>
    <w:rsid w:val="00AB7636"/>
    <w:rsid w:val="00AB7C17"/>
    <w:rsid w:val="00AC1B07"/>
    <w:rsid w:val="00AC3EC0"/>
    <w:rsid w:val="00AC4091"/>
    <w:rsid w:val="00AC490B"/>
    <w:rsid w:val="00AC4FAE"/>
    <w:rsid w:val="00AC5493"/>
    <w:rsid w:val="00AC5BF9"/>
    <w:rsid w:val="00AC5EF6"/>
    <w:rsid w:val="00AC7704"/>
    <w:rsid w:val="00AD0C4A"/>
    <w:rsid w:val="00AD4221"/>
    <w:rsid w:val="00AD42D1"/>
    <w:rsid w:val="00AD48B2"/>
    <w:rsid w:val="00AD4F6D"/>
    <w:rsid w:val="00AD5686"/>
    <w:rsid w:val="00AD5F98"/>
    <w:rsid w:val="00AD66B8"/>
    <w:rsid w:val="00AD6874"/>
    <w:rsid w:val="00AD69E3"/>
    <w:rsid w:val="00AD73B3"/>
    <w:rsid w:val="00AD7D47"/>
    <w:rsid w:val="00AD7DFE"/>
    <w:rsid w:val="00AE091B"/>
    <w:rsid w:val="00AE1186"/>
    <w:rsid w:val="00AE1A58"/>
    <w:rsid w:val="00AE20C2"/>
    <w:rsid w:val="00AE2252"/>
    <w:rsid w:val="00AE2262"/>
    <w:rsid w:val="00AE2587"/>
    <w:rsid w:val="00AE2B4C"/>
    <w:rsid w:val="00AE312D"/>
    <w:rsid w:val="00AE3248"/>
    <w:rsid w:val="00AE33B5"/>
    <w:rsid w:val="00AE3574"/>
    <w:rsid w:val="00AE4098"/>
    <w:rsid w:val="00AE4507"/>
    <w:rsid w:val="00AE45AD"/>
    <w:rsid w:val="00AE5423"/>
    <w:rsid w:val="00AE6C33"/>
    <w:rsid w:val="00AE70DD"/>
    <w:rsid w:val="00AE7525"/>
    <w:rsid w:val="00AF05A1"/>
    <w:rsid w:val="00AF273F"/>
    <w:rsid w:val="00AF35B6"/>
    <w:rsid w:val="00AF365D"/>
    <w:rsid w:val="00AF44CE"/>
    <w:rsid w:val="00AF485E"/>
    <w:rsid w:val="00AF5324"/>
    <w:rsid w:val="00AF676C"/>
    <w:rsid w:val="00AF78C9"/>
    <w:rsid w:val="00B00101"/>
    <w:rsid w:val="00B00E55"/>
    <w:rsid w:val="00B010CC"/>
    <w:rsid w:val="00B01A95"/>
    <w:rsid w:val="00B02103"/>
    <w:rsid w:val="00B0249C"/>
    <w:rsid w:val="00B0253D"/>
    <w:rsid w:val="00B02D0C"/>
    <w:rsid w:val="00B04CFE"/>
    <w:rsid w:val="00B04F1D"/>
    <w:rsid w:val="00B052B4"/>
    <w:rsid w:val="00B05B9E"/>
    <w:rsid w:val="00B05ED2"/>
    <w:rsid w:val="00B0706D"/>
    <w:rsid w:val="00B07224"/>
    <w:rsid w:val="00B0779A"/>
    <w:rsid w:val="00B077D9"/>
    <w:rsid w:val="00B07B84"/>
    <w:rsid w:val="00B07DE7"/>
    <w:rsid w:val="00B10F0B"/>
    <w:rsid w:val="00B11EFC"/>
    <w:rsid w:val="00B1208F"/>
    <w:rsid w:val="00B130F2"/>
    <w:rsid w:val="00B132D2"/>
    <w:rsid w:val="00B1344D"/>
    <w:rsid w:val="00B13637"/>
    <w:rsid w:val="00B14158"/>
    <w:rsid w:val="00B14AB3"/>
    <w:rsid w:val="00B15418"/>
    <w:rsid w:val="00B15790"/>
    <w:rsid w:val="00B15BDC"/>
    <w:rsid w:val="00B161E1"/>
    <w:rsid w:val="00B17539"/>
    <w:rsid w:val="00B1776D"/>
    <w:rsid w:val="00B17DE9"/>
    <w:rsid w:val="00B21C54"/>
    <w:rsid w:val="00B21DB3"/>
    <w:rsid w:val="00B22E2D"/>
    <w:rsid w:val="00B22E93"/>
    <w:rsid w:val="00B23FDA"/>
    <w:rsid w:val="00B24E98"/>
    <w:rsid w:val="00B24F81"/>
    <w:rsid w:val="00B25075"/>
    <w:rsid w:val="00B252F6"/>
    <w:rsid w:val="00B257B1"/>
    <w:rsid w:val="00B26871"/>
    <w:rsid w:val="00B26CE1"/>
    <w:rsid w:val="00B309EC"/>
    <w:rsid w:val="00B31520"/>
    <w:rsid w:val="00B31AED"/>
    <w:rsid w:val="00B31FA8"/>
    <w:rsid w:val="00B333B6"/>
    <w:rsid w:val="00B344AD"/>
    <w:rsid w:val="00B34B2A"/>
    <w:rsid w:val="00B3526B"/>
    <w:rsid w:val="00B3591B"/>
    <w:rsid w:val="00B3780C"/>
    <w:rsid w:val="00B37D52"/>
    <w:rsid w:val="00B40CF9"/>
    <w:rsid w:val="00B420DB"/>
    <w:rsid w:val="00B42A12"/>
    <w:rsid w:val="00B42D07"/>
    <w:rsid w:val="00B42E84"/>
    <w:rsid w:val="00B42F57"/>
    <w:rsid w:val="00B4483D"/>
    <w:rsid w:val="00B45068"/>
    <w:rsid w:val="00B45168"/>
    <w:rsid w:val="00B46284"/>
    <w:rsid w:val="00B46F7E"/>
    <w:rsid w:val="00B4743F"/>
    <w:rsid w:val="00B477C0"/>
    <w:rsid w:val="00B501EB"/>
    <w:rsid w:val="00B508FC"/>
    <w:rsid w:val="00B513B5"/>
    <w:rsid w:val="00B518F5"/>
    <w:rsid w:val="00B51B43"/>
    <w:rsid w:val="00B521B6"/>
    <w:rsid w:val="00B52598"/>
    <w:rsid w:val="00B52665"/>
    <w:rsid w:val="00B53551"/>
    <w:rsid w:val="00B53D2C"/>
    <w:rsid w:val="00B549D9"/>
    <w:rsid w:val="00B54F6A"/>
    <w:rsid w:val="00B55295"/>
    <w:rsid w:val="00B56C53"/>
    <w:rsid w:val="00B56DE4"/>
    <w:rsid w:val="00B56F4B"/>
    <w:rsid w:val="00B57356"/>
    <w:rsid w:val="00B5740F"/>
    <w:rsid w:val="00B57515"/>
    <w:rsid w:val="00B57866"/>
    <w:rsid w:val="00B578DA"/>
    <w:rsid w:val="00B57AB5"/>
    <w:rsid w:val="00B57F0C"/>
    <w:rsid w:val="00B600E9"/>
    <w:rsid w:val="00B60408"/>
    <w:rsid w:val="00B6064D"/>
    <w:rsid w:val="00B60F29"/>
    <w:rsid w:val="00B6153D"/>
    <w:rsid w:val="00B62137"/>
    <w:rsid w:val="00B62161"/>
    <w:rsid w:val="00B624F8"/>
    <w:rsid w:val="00B629CD"/>
    <w:rsid w:val="00B629ED"/>
    <w:rsid w:val="00B636FB"/>
    <w:rsid w:val="00B63D33"/>
    <w:rsid w:val="00B641E2"/>
    <w:rsid w:val="00B648C5"/>
    <w:rsid w:val="00B64FF4"/>
    <w:rsid w:val="00B66CA2"/>
    <w:rsid w:val="00B67930"/>
    <w:rsid w:val="00B67F29"/>
    <w:rsid w:val="00B709C1"/>
    <w:rsid w:val="00B70F13"/>
    <w:rsid w:val="00B7162E"/>
    <w:rsid w:val="00B71F8F"/>
    <w:rsid w:val="00B7342E"/>
    <w:rsid w:val="00B73E03"/>
    <w:rsid w:val="00B73E40"/>
    <w:rsid w:val="00B73FB3"/>
    <w:rsid w:val="00B74A87"/>
    <w:rsid w:val="00B74EDB"/>
    <w:rsid w:val="00B76ABE"/>
    <w:rsid w:val="00B77D81"/>
    <w:rsid w:val="00B801F2"/>
    <w:rsid w:val="00B80E3D"/>
    <w:rsid w:val="00B80FD1"/>
    <w:rsid w:val="00B81421"/>
    <w:rsid w:val="00B81844"/>
    <w:rsid w:val="00B82236"/>
    <w:rsid w:val="00B83389"/>
    <w:rsid w:val="00B833B8"/>
    <w:rsid w:val="00B83474"/>
    <w:rsid w:val="00B8379B"/>
    <w:rsid w:val="00B83A8A"/>
    <w:rsid w:val="00B86090"/>
    <w:rsid w:val="00B860F6"/>
    <w:rsid w:val="00B865E8"/>
    <w:rsid w:val="00B8678D"/>
    <w:rsid w:val="00B8678E"/>
    <w:rsid w:val="00B86BEE"/>
    <w:rsid w:val="00B87452"/>
    <w:rsid w:val="00B87C47"/>
    <w:rsid w:val="00B87E11"/>
    <w:rsid w:val="00B90B74"/>
    <w:rsid w:val="00B91124"/>
    <w:rsid w:val="00B914AD"/>
    <w:rsid w:val="00B91BDD"/>
    <w:rsid w:val="00B91DDA"/>
    <w:rsid w:val="00B91E75"/>
    <w:rsid w:val="00B9347B"/>
    <w:rsid w:val="00B93833"/>
    <w:rsid w:val="00B9454D"/>
    <w:rsid w:val="00B95A83"/>
    <w:rsid w:val="00B95FB6"/>
    <w:rsid w:val="00B96022"/>
    <w:rsid w:val="00B972F3"/>
    <w:rsid w:val="00BA044F"/>
    <w:rsid w:val="00BA0DA2"/>
    <w:rsid w:val="00BA11D3"/>
    <w:rsid w:val="00BA15BD"/>
    <w:rsid w:val="00BA1674"/>
    <w:rsid w:val="00BA1C10"/>
    <w:rsid w:val="00BA1E5F"/>
    <w:rsid w:val="00BA22F5"/>
    <w:rsid w:val="00BA2374"/>
    <w:rsid w:val="00BA289A"/>
    <w:rsid w:val="00BA29F3"/>
    <w:rsid w:val="00BA306A"/>
    <w:rsid w:val="00BA30F9"/>
    <w:rsid w:val="00BA33DA"/>
    <w:rsid w:val="00BA39FD"/>
    <w:rsid w:val="00BA42B9"/>
    <w:rsid w:val="00BA6210"/>
    <w:rsid w:val="00BA6595"/>
    <w:rsid w:val="00BA71D6"/>
    <w:rsid w:val="00BA7B92"/>
    <w:rsid w:val="00BA7BE1"/>
    <w:rsid w:val="00BB07AD"/>
    <w:rsid w:val="00BB07F7"/>
    <w:rsid w:val="00BB0EB2"/>
    <w:rsid w:val="00BB1A75"/>
    <w:rsid w:val="00BB2231"/>
    <w:rsid w:val="00BB247C"/>
    <w:rsid w:val="00BB24F7"/>
    <w:rsid w:val="00BB44E6"/>
    <w:rsid w:val="00BB47B9"/>
    <w:rsid w:val="00BB52EC"/>
    <w:rsid w:val="00BB5946"/>
    <w:rsid w:val="00BB5E38"/>
    <w:rsid w:val="00BB62E8"/>
    <w:rsid w:val="00BB6765"/>
    <w:rsid w:val="00BB7FDA"/>
    <w:rsid w:val="00BC12B1"/>
    <w:rsid w:val="00BC14B3"/>
    <w:rsid w:val="00BC1C8C"/>
    <w:rsid w:val="00BC279C"/>
    <w:rsid w:val="00BC27BF"/>
    <w:rsid w:val="00BC319C"/>
    <w:rsid w:val="00BC34DF"/>
    <w:rsid w:val="00BC461E"/>
    <w:rsid w:val="00BC49C2"/>
    <w:rsid w:val="00BC4ECF"/>
    <w:rsid w:val="00BC4FB7"/>
    <w:rsid w:val="00BC5503"/>
    <w:rsid w:val="00BC566F"/>
    <w:rsid w:val="00BC5B4F"/>
    <w:rsid w:val="00BC5E05"/>
    <w:rsid w:val="00BC5F34"/>
    <w:rsid w:val="00BC6F23"/>
    <w:rsid w:val="00BC7AA6"/>
    <w:rsid w:val="00BC7EB9"/>
    <w:rsid w:val="00BD0458"/>
    <w:rsid w:val="00BD066C"/>
    <w:rsid w:val="00BD11A9"/>
    <w:rsid w:val="00BD29E0"/>
    <w:rsid w:val="00BD3044"/>
    <w:rsid w:val="00BD37F0"/>
    <w:rsid w:val="00BD3D82"/>
    <w:rsid w:val="00BD4B41"/>
    <w:rsid w:val="00BD5AF1"/>
    <w:rsid w:val="00BD63CB"/>
    <w:rsid w:val="00BD7F30"/>
    <w:rsid w:val="00BE03B4"/>
    <w:rsid w:val="00BE147F"/>
    <w:rsid w:val="00BE249A"/>
    <w:rsid w:val="00BE2C2E"/>
    <w:rsid w:val="00BE326C"/>
    <w:rsid w:val="00BE3298"/>
    <w:rsid w:val="00BE33CC"/>
    <w:rsid w:val="00BE3BE2"/>
    <w:rsid w:val="00BE4BD7"/>
    <w:rsid w:val="00BE4D84"/>
    <w:rsid w:val="00BE5496"/>
    <w:rsid w:val="00BE5C2B"/>
    <w:rsid w:val="00BE6039"/>
    <w:rsid w:val="00BE6112"/>
    <w:rsid w:val="00BE6CB0"/>
    <w:rsid w:val="00BE7043"/>
    <w:rsid w:val="00BF159F"/>
    <w:rsid w:val="00BF233A"/>
    <w:rsid w:val="00BF2C6E"/>
    <w:rsid w:val="00BF33F1"/>
    <w:rsid w:val="00BF3ACE"/>
    <w:rsid w:val="00BF4A94"/>
    <w:rsid w:val="00BF5A71"/>
    <w:rsid w:val="00BF5BA5"/>
    <w:rsid w:val="00BF5CDF"/>
    <w:rsid w:val="00BF6891"/>
    <w:rsid w:val="00BF6E91"/>
    <w:rsid w:val="00BF7A87"/>
    <w:rsid w:val="00C00711"/>
    <w:rsid w:val="00C01175"/>
    <w:rsid w:val="00C012F1"/>
    <w:rsid w:val="00C01553"/>
    <w:rsid w:val="00C01E59"/>
    <w:rsid w:val="00C022A1"/>
    <w:rsid w:val="00C02C4B"/>
    <w:rsid w:val="00C03DD9"/>
    <w:rsid w:val="00C04CB7"/>
    <w:rsid w:val="00C0516D"/>
    <w:rsid w:val="00C06051"/>
    <w:rsid w:val="00C06ED4"/>
    <w:rsid w:val="00C0725E"/>
    <w:rsid w:val="00C07608"/>
    <w:rsid w:val="00C07A6A"/>
    <w:rsid w:val="00C10638"/>
    <w:rsid w:val="00C10C59"/>
    <w:rsid w:val="00C10CF0"/>
    <w:rsid w:val="00C113D9"/>
    <w:rsid w:val="00C118B1"/>
    <w:rsid w:val="00C118D5"/>
    <w:rsid w:val="00C11EEB"/>
    <w:rsid w:val="00C134E3"/>
    <w:rsid w:val="00C139EA"/>
    <w:rsid w:val="00C13C2B"/>
    <w:rsid w:val="00C14511"/>
    <w:rsid w:val="00C14778"/>
    <w:rsid w:val="00C200D8"/>
    <w:rsid w:val="00C2018B"/>
    <w:rsid w:val="00C2094D"/>
    <w:rsid w:val="00C20FAF"/>
    <w:rsid w:val="00C211D5"/>
    <w:rsid w:val="00C224C0"/>
    <w:rsid w:val="00C23066"/>
    <w:rsid w:val="00C236EA"/>
    <w:rsid w:val="00C23B26"/>
    <w:rsid w:val="00C23DB8"/>
    <w:rsid w:val="00C2460A"/>
    <w:rsid w:val="00C25648"/>
    <w:rsid w:val="00C25882"/>
    <w:rsid w:val="00C25CB2"/>
    <w:rsid w:val="00C26BE9"/>
    <w:rsid w:val="00C271DC"/>
    <w:rsid w:val="00C2760A"/>
    <w:rsid w:val="00C2775C"/>
    <w:rsid w:val="00C27E1D"/>
    <w:rsid w:val="00C3097B"/>
    <w:rsid w:val="00C30F9C"/>
    <w:rsid w:val="00C3153D"/>
    <w:rsid w:val="00C31B5D"/>
    <w:rsid w:val="00C32AE0"/>
    <w:rsid w:val="00C33451"/>
    <w:rsid w:val="00C347E5"/>
    <w:rsid w:val="00C350F2"/>
    <w:rsid w:val="00C3511D"/>
    <w:rsid w:val="00C3544C"/>
    <w:rsid w:val="00C355EF"/>
    <w:rsid w:val="00C35E91"/>
    <w:rsid w:val="00C36292"/>
    <w:rsid w:val="00C36C41"/>
    <w:rsid w:val="00C374F6"/>
    <w:rsid w:val="00C403DE"/>
    <w:rsid w:val="00C4128C"/>
    <w:rsid w:val="00C417C0"/>
    <w:rsid w:val="00C41913"/>
    <w:rsid w:val="00C41AE0"/>
    <w:rsid w:val="00C42AF6"/>
    <w:rsid w:val="00C4308B"/>
    <w:rsid w:val="00C43132"/>
    <w:rsid w:val="00C43FC0"/>
    <w:rsid w:val="00C44740"/>
    <w:rsid w:val="00C44C62"/>
    <w:rsid w:val="00C44D1D"/>
    <w:rsid w:val="00C44F3D"/>
    <w:rsid w:val="00C4548B"/>
    <w:rsid w:val="00C459B3"/>
    <w:rsid w:val="00C461CA"/>
    <w:rsid w:val="00C46873"/>
    <w:rsid w:val="00C47EC4"/>
    <w:rsid w:val="00C51492"/>
    <w:rsid w:val="00C51680"/>
    <w:rsid w:val="00C520F5"/>
    <w:rsid w:val="00C5227F"/>
    <w:rsid w:val="00C5383B"/>
    <w:rsid w:val="00C53CF8"/>
    <w:rsid w:val="00C53D0A"/>
    <w:rsid w:val="00C54248"/>
    <w:rsid w:val="00C544B4"/>
    <w:rsid w:val="00C54859"/>
    <w:rsid w:val="00C54ADF"/>
    <w:rsid w:val="00C54ECC"/>
    <w:rsid w:val="00C55062"/>
    <w:rsid w:val="00C557ED"/>
    <w:rsid w:val="00C55C3D"/>
    <w:rsid w:val="00C564B3"/>
    <w:rsid w:val="00C5663C"/>
    <w:rsid w:val="00C5690C"/>
    <w:rsid w:val="00C57A32"/>
    <w:rsid w:val="00C611C8"/>
    <w:rsid w:val="00C615C1"/>
    <w:rsid w:val="00C64836"/>
    <w:rsid w:val="00C64D6F"/>
    <w:rsid w:val="00C65E9B"/>
    <w:rsid w:val="00C66D22"/>
    <w:rsid w:val="00C67212"/>
    <w:rsid w:val="00C6758B"/>
    <w:rsid w:val="00C6781B"/>
    <w:rsid w:val="00C706F8"/>
    <w:rsid w:val="00C70748"/>
    <w:rsid w:val="00C70E46"/>
    <w:rsid w:val="00C71A43"/>
    <w:rsid w:val="00C71BAD"/>
    <w:rsid w:val="00C71D16"/>
    <w:rsid w:val="00C724D0"/>
    <w:rsid w:val="00C72B18"/>
    <w:rsid w:val="00C72DB4"/>
    <w:rsid w:val="00C73894"/>
    <w:rsid w:val="00C73A85"/>
    <w:rsid w:val="00C73C0C"/>
    <w:rsid w:val="00C742ED"/>
    <w:rsid w:val="00C75E94"/>
    <w:rsid w:val="00C76057"/>
    <w:rsid w:val="00C7625D"/>
    <w:rsid w:val="00C765B9"/>
    <w:rsid w:val="00C7672B"/>
    <w:rsid w:val="00C77033"/>
    <w:rsid w:val="00C771E3"/>
    <w:rsid w:val="00C77586"/>
    <w:rsid w:val="00C7790C"/>
    <w:rsid w:val="00C80701"/>
    <w:rsid w:val="00C81AF7"/>
    <w:rsid w:val="00C823D4"/>
    <w:rsid w:val="00C82D6B"/>
    <w:rsid w:val="00C82E21"/>
    <w:rsid w:val="00C83E64"/>
    <w:rsid w:val="00C840B3"/>
    <w:rsid w:val="00C843DF"/>
    <w:rsid w:val="00C847C6"/>
    <w:rsid w:val="00C85316"/>
    <w:rsid w:val="00C85772"/>
    <w:rsid w:val="00C859A4"/>
    <w:rsid w:val="00C85C85"/>
    <w:rsid w:val="00C8708A"/>
    <w:rsid w:val="00C87ACA"/>
    <w:rsid w:val="00C901F5"/>
    <w:rsid w:val="00C911A5"/>
    <w:rsid w:val="00C91476"/>
    <w:rsid w:val="00C93F11"/>
    <w:rsid w:val="00C93F8D"/>
    <w:rsid w:val="00C94199"/>
    <w:rsid w:val="00C942B2"/>
    <w:rsid w:val="00C94B3D"/>
    <w:rsid w:val="00C94C00"/>
    <w:rsid w:val="00C94CFC"/>
    <w:rsid w:val="00C952CC"/>
    <w:rsid w:val="00C95531"/>
    <w:rsid w:val="00C95DA1"/>
    <w:rsid w:val="00C962F2"/>
    <w:rsid w:val="00C976C9"/>
    <w:rsid w:val="00C9778C"/>
    <w:rsid w:val="00CA15BA"/>
    <w:rsid w:val="00CA174F"/>
    <w:rsid w:val="00CA1BEE"/>
    <w:rsid w:val="00CA1F31"/>
    <w:rsid w:val="00CA20AA"/>
    <w:rsid w:val="00CA24CA"/>
    <w:rsid w:val="00CA29DC"/>
    <w:rsid w:val="00CA32F2"/>
    <w:rsid w:val="00CA39B0"/>
    <w:rsid w:val="00CA3BF4"/>
    <w:rsid w:val="00CA4026"/>
    <w:rsid w:val="00CA4305"/>
    <w:rsid w:val="00CA4A81"/>
    <w:rsid w:val="00CA530A"/>
    <w:rsid w:val="00CA56BF"/>
    <w:rsid w:val="00CA596F"/>
    <w:rsid w:val="00CA6B19"/>
    <w:rsid w:val="00CA710E"/>
    <w:rsid w:val="00CA77CB"/>
    <w:rsid w:val="00CA7CEC"/>
    <w:rsid w:val="00CB11A0"/>
    <w:rsid w:val="00CB12F7"/>
    <w:rsid w:val="00CB1B51"/>
    <w:rsid w:val="00CB2307"/>
    <w:rsid w:val="00CB377A"/>
    <w:rsid w:val="00CB38E0"/>
    <w:rsid w:val="00CB391F"/>
    <w:rsid w:val="00CB41B5"/>
    <w:rsid w:val="00CB4DD1"/>
    <w:rsid w:val="00CB4EA6"/>
    <w:rsid w:val="00CB4F19"/>
    <w:rsid w:val="00CB52B4"/>
    <w:rsid w:val="00CB568C"/>
    <w:rsid w:val="00CB63D0"/>
    <w:rsid w:val="00CB69F6"/>
    <w:rsid w:val="00CC01F5"/>
    <w:rsid w:val="00CC0226"/>
    <w:rsid w:val="00CC10EF"/>
    <w:rsid w:val="00CC11A3"/>
    <w:rsid w:val="00CC1AE4"/>
    <w:rsid w:val="00CC22A5"/>
    <w:rsid w:val="00CC287B"/>
    <w:rsid w:val="00CC2D3C"/>
    <w:rsid w:val="00CC3514"/>
    <w:rsid w:val="00CC3EC3"/>
    <w:rsid w:val="00CC405C"/>
    <w:rsid w:val="00CC43D6"/>
    <w:rsid w:val="00CC49D9"/>
    <w:rsid w:val="00CC4EAC"/>
    <w:rsid w:val="00CC5788"/>
    <w:rsid w:val="00CC5E5E"/>
    <w:rsid w:val="00CC5FF4"/>
    <w:rsid w:val="00CC64ED"/>
    <w:rsid w:val="00CC6E17"/>
    <w:rsid w:val="00CC6F55"/>
    <w:rsid w:val="00CC70D5"/>
    <w:rsid w:val="00CC7A5E"/>
    <w:rsid w:val="00CD05D2"/>
    <w:rsid w:val="00CD23B8"/>
    <w:rsid w:val="00CD2733"/>
    <w:rsid w:val="00CD361C"/>
    <w:rsid w:val="00CD374E"/>
    <w:rsid w:val="00CD4469"/>
    <w:rsid w:val="00CD4A28"/>
    <w:rsid w:val="00CD5D09"/>
    <w:rsid w:val="00CD5E5C"/>
    <w:rsid w:val="00CD6E49"/>
    <w:rsid w:val="00CD7824"/>
    <w:rsid w:val="00CD7D60"/>
    <w:rsid w:val="00CD7D6D"/>
    <w:rsid w:val="00CE0325"/>
    <w:rsid w:val="00CE0368"/>
    <w:rsid w:val="00CE25FD"/>
    <w:rsid w:val="00CE2656"/>
    <w:rsid w:val="00CE30D0"/>
    <w:rsid w:val="00CE33B4"/>
    <w:rsid w:val="00CE3416"/>
    <w:rsid w:val="00CE3633"/>
    <w:rsid w:val="00CE4194"/>
    <w:rsid w:val="00CE4FF6"/>
    <w:rsid w:val="00CE5FA7"/>
    <w:rsid w:val="00CE6170"/>
    <w:rsid w:val="00CF019F"/>
    <w:rsid w:val="00CF0F8C"/>
    <w:rsid w:val="00CF135E"/>
    <w:rsid w:val="00CF1AAC"/>
    <w:rsid w:val="00CF2066"/>
    <w:rsid w:val="00CF22F4"/>
    <w:rsid w:val="00CF330D"/>
    <w:rsid w:val="00CF43C7"/>
    <w:rsid w:val="00CF4E03"/>
    <w:rsid w:val="00CF5093"/>
    <w:rsid w:val="00CF773E"/>
    <w:rsid w:val="00D0030B"/>
    <w:rsid w:val="00D0172C"/>
    <w:rsid w:val="00D01DE6"/>
    <w:rsid w:val="00D02645"/>
    <w:rsid w:val="00D02F08"/>
    <w:rsid w:val="00D0536F"/>
    <w:rsid w:val="00D055F7"/>
    <w:rsid w:val="00D05957"/>
    <w:rsid w:val="00D05D70"/>
    <w:rsid w:val="00D05FF2"/>
    <w:rsid w:val="00D067AB"/>
    <w:rsid w:val="00D06A8E"/>
    <w:rsid w:val="00D11357"/>
    <w:rsid w:val="00D12EF1"/>
    <w:rsid w:val="00D13E1B"/>
    <w:rsid w:val="00D151F9"/>
    <w:rsid w:val="00D153AA"/>
    <w:rsid w:val="00D158F5"/>
    <w:rsid w:val="00D15CE0"/>
    <w:rsid w:val="00D169E6"/>
    <w:rsid w:val="00D16F6A"/>
    <w:rsid w:val="00D178B4"/>
    <w:rsid w:val="00D2096B"/>
    <w:rsid w:val="00D217E5"/>
    <w:rsid w:val="00D2299F"/>
    <w:rsid w:val="00D22D49"/>
    <w:rsid w:val="00D22FC9"/>
    <w:rsid w:val="00D24C08"/>
    <w:rsid w:val="00D25F0D"/>
    <w:rsid w:val="00D2626B"/>
    <w:rsid w:val="00D26B8F"/>
    <w:rsid w:val="00D273E6"/>
    <w:rsid w:val="00D30073"/>
    <w:rsid w:val="00D30C4E"/>
    <w:rsid w:val="00D322A7"/>
    <w:rsid w:val="00D33020"/>
    <w:rsid w:val="00D33441"/>
    <w:rsid w:val="00D34933"/>
    <w:rsid w:val="00D355A1"/>
    <w:rsid w:val="00D35AF2"/>
    <w:rsid w:val="00D35B3C"/>
    <w:rsid w:val="00D36400"/>
    <w:rsid w:val="00D36894"/>
    <w:rsid w:val="00D36F06"/>
    <w:rsid w:val="00D36FEC"/>
    <w:rsid w:val="00D376C2"/>
    <w:rsid w:val="00D37A66"/>
    <w:rsid w:val="00D37BB4"/>
    <w:rsid w:val="00D40252"/>
    <w:rsid w:val="00D4054D"/>
    <w:rsid w:val="00D40933"/>
    <w:rsid w:val="00D40AE6"/>
    <w:rsid w:val="00D40D27"/>
    <w:rsid w:val="00D415EB"/>
    <w:rsid w:val="00D41749"/>
    <w:rsid w:val="00D418C8"/>
    <w:rsid w:val="00D42919"/>
    <w:rsid w:val="00D4308A"/>
    <w:rsid w:val="00D448FC"/>
    <w:rsid w:val="00D44A3E"/>
    <w:rsid w:val="00D44B88"/>
    <w:rsid w:val="00D44C5D"/>
    <w:rsid w:val="00D4501D"/>
    <w:rsid w:val="00D45B89"/>
    <w:rsid w:val="00D461D2"/>
    <w:rsid w:val="00D47783"/>
    <w:rsid w:val="00D47849"/>
    <w:rsid w:val="00D47893"/>
    <w:rsid w:val="00D479B8"/>
    <w:rsid w:val="00D505F7"/>
    <w:rsid w:val="00D50E3E"/>
    <w:rsid w:val="00D5117A"/>
    <w:rsid w:val="00D51A2A"/>
    <w:rsid w:val="00D51ED8"/>
    <w:rsid w:val="00D53A6E"/>
    <w:rsid w:val="00D54D93"/>
    <w:rsid w:val="00D55002"/>
    <w:rsid w:val="00D55862"/>
    <w:rsid w:val="00D5642A"/>
    <w:rsid w:val="00D56683"/>
    <w:rsid w:val="00D569D8"/>
    <w:rsid w:val="00D5727F"/>
    <w:rsid w:val="00D57773"/>
    <w:rsid w:val="00D602F7"/>
    <w:rsid w:val="00D6133D"/>
    <w:rsid w:val="00D61F1D"/>
    <w:rsid w:val="00D6295F"/>
    <w:rsid w:val="00D63267"/>
    <w:rsid w:val="00D63C5D"/>
    <w:rsid w:val="00D63D24"/>
    <w:rsid w:val="00D642A0"/>
    <w:rsid w:val="00D64975"/>
    <w:rsid w:val="00D64D55"/>
    <w:rsid w:val="00D65078"/>
    <w:rsid w:val="00D65D83"/>
    <w:rsid w:val="00D6632E"/>
    <w:rsid w:val="00D66338"/>
    <w:rsid w:val="00D67969"/>
    <w:rsid w:val="00D7045F"/>
    <w:rsid w:val="00D707C9"/>
    <w:rsid w:val="00D70F8C"/>
    <w:rsid w:val="00D71022"/>
    <w:rsid w:val="00D71128"/>
    <w:rsid w:val="00D71513"/>
    <w:rsid w:val="00D720A2"/>
    <w:rsid w:val="00D72237"/>
    <w:rsid w:val="00D72B2B"/>
    <w:rsid w:val="00D73098"/>
    <w:rsid w:val="00D733E4"/>
    <w:rsid w:val="00D746A2"/>
    <w:rsid w:val="00D77002"/>
    <w:rsid w:val="00D779C5"/>
    <w:rsid w:val="00D8002D"/>
    <w:rsid w:val="00D800CF"/>
    <w:rsid w:val="00D811F9"/>
    <w:rsid w:val="00D826AA"/>
    <w:rsid w:val="00D82E4D"/>
    <w:rsid w:val="00D82FFD"/>
    <w:rsid w:val="00D832F9"/>
    <w:rsid w:val="00D83569"/>
    <w:rsid w:val="00D83B2B"/>
    <w:rsid w:val="00D842BD"/>
    <w:rsid w:val="00D84688"/>
    <w:rsid w:val="00D84B98"/>
    <w:rsid w:val="00D8504F"/>
    <w:rsid w:val="00D859E6"/>
    <w:rsid w:val="00D85E11"/>
    <w:rsid w:val="00D87104"/>
    <w:rsid w:val="00D878D1"/>
    <w:rsid w:val="00D91226"/>
    <w:rsid w:val="00D92698"/>
    <w:rsid w:val="00D92995"/>
    <w:rsid w:val="00D92FE3"/>
    <w:rsid w:val="00D934CE"/>
    <w:rsid w:val="00D93575"/>
    <w:rsid w:val="00D94991"/>
    <w:rsid w:val="00D94DC8"/>
    <w:rsid w:val="00D950AE"/>
    <w:rsid w:val="00D960B9"/>
    <w:rsid w:val="00D97256"/>
    <w:rsid w:val="00D9766D"/>
    <w:rsid w:val="00D977C4"/>
    <w:rsid w:val="00D97C56"/>
    <w:rsid w:val="00DA0877"/>
    <w:rsid w:val="00DA0D54"/>
    <w:rsid w:val="00DA17E4"/>
    <w:rsid w:val="00DA1B99"/>
    <w:rsid w:val="00DA2067"/>
    <w:rsid w:val="00DA2790"/>
    <w:rsid w:val="00DA2C75"/>
    <w:rsid w:val="00DA3448"/>
    <w:rsid w:val="00DA36BA"/>
    <w:rsid w:val="00DA414F"/>
    <w:rsid w:val="00DA41BB"/>
    <w:rsid w:val="00DA5416"/>
    <w:rsid w:val="00DA626C"/>
    <w:rsid w:val="00DA64AB"/>
    <w:rsid w:val="00DB0D0B"/>
    <w:rsid w:val="00DB0EA0"/>
    <w:rsid w:val="00DB2680"/>
    <w:rsid w:val="00DB334C"/>
    <w:rsid w:val="00DB4083"/>
    <w:rsid w:val="00DB42F0"/>
    <w:rsid w:val="00DB4FB8"/>
    <w:rsid w:val="00DB5424"/>
    <w:rsid w:val="00DB5FAF"/>
    <w:rsid w:val="00DB6C85"/>
    <w:rsid w:val="00DB6F8C"/>
    <w:rsid w:val="00DB7B5A"/>
    <w:rsid w:val="00DC0497"/>
    <w:rsid w:val="00DC17F2"/>
    <w:rsid w:val="00DC1E0E"/>
    <w:rsid w:val="00DC221C"/>
    <w:rsid w:val="00DC2F0E"/>
    <w:rsid w:val="00DC335E"/>
    <w:rsid w:val="00DC4FEA"/>
    <w:rsid w:val="00DC51C8"/>
    <w:rsid w:val="00DC5BED"/>
    <w:rsid w:val="00DC5E63"/>
    <w:rsid w:val="00DC738F"/>
    <w:rsid w:val="00DC7719"/>
    <w:rsid w:val="00DD0128"/>
    <w:rsid w:val="00DD0AF0"/>
    <w:rsid w:val="00DD134C"/>
    <w:rsid w:val="00DD172B"/>
    <w:rsid w:val="00DD1CDD"/>
    <w:rsid w:val="00DD28C3"/>
    <w:rsid w:val="00DD2A15"/>
    <w:rsid w:val="00DD3BB6"/>
    <w:rsid w:val="00DD3C8C"/>
    <w:rsid w:val="00DD4509"/>
    <w:rsid w:val="00DD4570"/>
    <w:rsid w:val="00DD5827"/>
    <w:rsid w:val="00DD583B"/>
    <w:rsid w:val="00DD5D8A"/>
    <w:rsid w:val="00DD5E71"/>
    <w:rsid w:val="00DD5FD6"/>
    <w:rsid w:val="00DD64D4"/>
    <w:rsid w:val="00DD7002"/>
    <w:rsid w:val="00DD70EA"/>
    <w:rsid w:val="00DD7532"/>
    <w:rsid w:val="00DD766F"/>
    <w:rsid w:val="00DD7862"/>
    <w:rsid w:val="00DE13A7"/>
    <w:rsid w:val="00DE24E5"/>
    <w:rsid w:val="00DE3F80"/>
    <w:rsid w:val="00DE4807"/>
    <w:rsid w:val="00DE4EB5"/>
    <w:rsid w:val="00DE5B80"/>
    <w:rsid w:val="00DE62F1"/>
    <w:rsid w:val="00DE6F13"/>
    <w:rsid w:val="00DE7603"/>
    <w:rsid w:val="00DE7C93"/>
    <w:rsid w:val="00DE7E19"/>
    <w:rsid w:val="00DF0C5D"/>
    <w:rsid w:val="00DF1654"/>
    <w:rsid w:val="00DF1F48"/>
    <w:rsid w:val="00DF3050"/>
    <w:rsid w:val="00DF3C93"/>
    <w:rsid w:val="00DF4DC3"/>
    <w:rsid w:val="00DF4DD8"/>
    <w:rsid w:val="00DF53AE"/>
    <w:rsid w:val="00DF60C5"/>
    <w:rsid w:val="00DF6483"/>
    <w:rsid w:val="00DF6864"/>
    <w:rsid w:val="00DF7315"/>
    <w:rsid w:val="00DF7EC0"/>
    <w:rsid w:val="00DF7FFD"/>
    <w:rsid w:val="00E0030F"/>
    <w:rsid w:val="00E006DE"/>
    <w:rsid w:val="00E006FE"/>
    <w:rsid w:val="00E00E3E"/>
    <w:rsid w:val="00E02762"/>
    <w:rsid w:val="00E02896"/>
    <w:rsid w:val="00E02FD9"/>
    <w:rsid w:val="00E049A5"/>
    <w:rsid w:val="00E0664C"/>
    <w:rsid w:val="00E07ABF"/>
    <w:rsid w:val="00E1024E"/>
    <w:rsid w:val="00E11F65"/>
    <w:rsid w:val="00E123EB"/>
    <w:rsid w:val="00E1300F"/>
    <w:rsid w:val="00E148B7"/>
    <w:rsid w:val="00E15111"/>
    <w:rsid w:val="00E15877"/>
    <w:rsid w:val="00E15972"/>
    <w:rsid w:val="00E15B1F"/>
    <w:rsid w:val="00E15CCD"/>
    <w:rsid w:val="00E1620D"/>
    <w:rsid w:val="00E1709E"/>
    <w:rsid w:val="00E1748A"/>
    <w:rsid w:val="00E1797F"/>
    <w:rsid w:val="00E20B6F"/>
    <w:rsid w:val="00E20E2F"/>
    <w:rsid w:val="00E215C8"/>
    <w:rsid w:val="00E218D9"/>
    <w:rsid w:val="00E21B28"/>
    <w:rsid w:val="00E21D1F"/>
    <w:rsid w:val="00E22160"/>
    <w:rsid w:val="00E233BC"/>
    <w:rsid w:val="00E246FB"/>
    <w:rsid w:val="00E24A08"/>
    <w:rsid w:val="00E259B8"/>
    <w:rsid w:val="00E26059"/>
    <w:rsid w:val="00E2672F"/>
    <w:rsid w:val="00E268EA"/>
    <w:rsid w:val="00E270D6"/>
    <w:rsid w:val="00E27B33"/>
    <w:rsid w:val="00E27D8C"/>
    <w:rsid w:val="00E27F0C"/>
    <w:rsid w:val="00E30CAB"/>
    <w:rsid w:val="00E30F61"/>
    <w:rsid w:val="00E31796"/>
    <w:rsid w:val="00E31E12"/>
    <w:rsid w:val="00E32056"/>
    <w:rsid w:val="00E325F5"/>
    <w:rsid w:val="00E32DA2"/>
    <w:rsid w:val="00E33650"/>
    <w:rsid w:val="00E336BC"/>
    <w:rsid w:val="00E33FB6"/>
    <w:rsid w:val="00E340A7"/>
    <w:rsid w:val="00E3477E"/>
    <w:rsid w:val="00E356D6"/>
    <w:rsid w:val="00E358BA"/>
    <w:rsid w:val="00E35E15"/>
    <w:rsid w:val="00E36586"/>
    <w:rsid w:val="00E36E0B"/>
    <w:rsid w:val="00E37014"/>
    <w:rsid w:val="00E37846"/>
    <w:rsid w:val="00E37A2D"/>
    <w:rsid w:val="00E402D6"/>
    <w:rsid w:val="00E41677"/>
    <w:rsid w:val="00E4192D"/>
    <w:rsid w:val="00E41BC6"/>
    <w:rsid w:val="00E41C36"/>
    <w:rsid w:val="00E42383"/>
    <w:rsid w:val="00E426C3"/>
    <w:rsid w:val="00E42956"/>
    <w:rsid w:val="00E42AE0"/>
    <w:rsid w:val="00E439FB"/>
    <w:rsid w:val="00E441B7"/>
    <w:rsid w:val="00E44C6F"/>
    <w:rsid w:val="00E44ED9"/>
    <w:rsid w:val="00E45B52"/>
    <w:rsid w:val="00E461CE"/>
    <w:rsid w:val="00E467F6"/>
    <w:rsid w:val="00E50FA8"/>
    <w:rsid w:val="00E51240"/>
    <w:rsid w:val="00E5137B"/>
    <w:rsid w:val="00E52522"/>
    <w:rsid w:val="00E52DB0"/>
    <w:rsid w:val="00E52F5E"/>
    <w:rsid w:val="00E532E9"/>
    <w:rsid w:val="00E54727"/>
    <w:rsid w:val="00E54740"/>
    <w:rsid w:val="00E5516F"/>
    <w:rsid w:val="00E55627"/>
    <w:rsid w:val="00E55976"/>
    <w:rsid w:val="00E55DBF"/>
    <w:rsid w:val="00E562F0"/>
    <w:rsid w:val="00E5652D"/>
    <w:rsid w:val="00E57524"/>
    <w:rsid w:val="00E57729"/>
    <w:rsid w:val="00E5780A"/>
    <w:rsid w:val="00E60742"/>
    <w:rsid w:val="00E60CDD"/>
    <w:rsid w:val="00E61382"/>
    <w:rsid w:val="00E61B05"/>
    <w:rsid w:val="00E625F3"/>
    <w:rsid w:val="00E62D82"/>
    <w:rsid w:val="00E6367C"/>
    <w:rsid w:val="00E6388F"/>
    <w:rsid w:val="00E6401D"/>
    <w:rsid w:val="00E643C6"/>
    <w:rsid w:val="00E64B33"/>
    <w:rsid w:val="00E64E17"/>
    <w:rsid w:val="00E65D9D"/>
    <w:rsid w:val="00E662F4"/>
    <w:rsid w:val="00E703E8"/>
    <w:rsid w:val="00E7181B"/>
    <w:rsid w:val="00E71951"/>
    <w:rsid w:val="00E71C5F"/>
    <w:rsid w:val="00E71DF9"/>
    <w:rsid w:val="00E71EA9"/>
    <w:rsid w:val="00E724CF"/>
    <w:rsid w:val="00E73429"/>
    <w:rsid w:val="00E73682"/>
    <w:rsid w:val="00E736E6"/>
    <w:rsid w:val="00E739B4"/>
    <w:rsid w:val="00E73A48"/>
    <w:rsid w:val="00E7445B"/>
    <w:rsid w:val="00E74959"/>
    <w:rsid w:val="00E758DF"/>
    <w:rsid w:val="00E75C26"/>
    <w:rsid w:val="00E75EBC"/>
    <w:rsid w:val="00E767D6"/>
    <w:rsid w:val="00E774D3"/>
    <w:rsid w:val="00E77660"/>
    <w:rsid w:val="00E77E5B"/>
    <w:rsid w:val="00E80DB9"/>
    <w:rsid w:val="00E80F4E"/>
    <w:rsid w:val="00E81606"/>
    <w:rsid w:val="00E81615"/>
    <w:rsid w:val="00E81A49"/>
    <w:rsid w:val="00E81B7E"/>
    <w:rsid w:val="00E81CFB"/>
    <w:rsid w:val="00E82E9D"/>
    <w:rsid w:val="00E83222"/>
    <w:rsid w:val="00E846FC"/>
    <w:rsid w:val="00E84B56"/>
    <w:rsid w:val="00E85451"/>
    <w:rsid w:val="00E85736"/>
    <w:rsid w:val="00E85A38"/>
    <w:rsid w:val="00E860B3"/>
    <w:rsid w:val="00E86345"/>
    <w:rsid w:val="00E86BCE"/>
    <w:rsid w:val="00E8724C"/>
    <w:rsid w:val="00E87C9C"/>
    <w:rsid w:val="00E90A7C"/>
    <w:rsid w:val="00E9127E"/>
    <w:rsid w:val="00E91E9B"/>
    <w:rsid w:val="00E9515B"/>
    <w:rsid w:val="00E953CA"/>
    <w:rsid w:val="00E968F7"/>
    <w:rsid w:val="00E971C6"/>
    <w:rsid w:val="00E97530"/>
    <w:rsid w:val="00E9771B"/>
    <w:rsid w:val="00E97C45"/>
    <w:rsid w:val="00EA037F"/>
    <w:rsid w:val="00EA16AC"/>
    <w:rsid w:val="00EA1EF7"/>
    <w:rsid w:val="00EA2584"/>
    <w:rsid w:val="00EA25FB"/>
    <w:rsid w:val="00EA2713"/>
    <w:rsid w:val="00EA3525"/>
    <w:rsid w:val="00EA37B0"/>
    <w:rsid w:val="00EA37F9"/>
    <w:rsid w:val="00EA49DA"/>
    <w:rsid w:val="00EA4BD1"/>
    <w:rsid w:val="00EA558C"/>
    <w:rsid w:val="00EA6394"/>
    <w:rsid w:val="00EA64E3"/>
    <w:rsid w:val="00EA68ED"/>
    <w:rsid w:val="00EA7BCF"/>
    <w:rsid w:val="00EA7C38"/>
    <w:rsid w:val="00EB038F"/>
    <w:rsid w:val="00EB0C64"/>
    <w:rsid w:val="00EB0DBD"/>
    <w:rsid w:val="00EB0E9A"/>
    <w:rsid w:val="00EB1A21"/>
    <w:rsid w:val="00EB2033"/>
    <w:rsid w:val="00EB322B"/>
    <w:rsid w:val="00EB352E"/>
    <w:rsid w:val="00EB3FC7"/>
    <w:rsid w:val="00EB4BEF"/>
    <w:rsid w:val="00EB5952"/>
    <w:rsid w:val="00EB62FC"/>
    <w:rsid w:val="00EB74F8"/>
    <w:rsid w:val="00EB7A11"/>
    <w:rsid w:val="00EB7EBE"/>
    <w:rsid w:val="00EC0897"/>
    <w:rsid w:val="00EC0A22"/>
    <w:rsid w:val="00EC0E4B"/>
    <w:rsid w:val="00EC1A9E"/>
    <w:rsid w:val="00EC1C46"/>
    <w:rsid w:val="00EC1E55"/>
    <w:rsid w:val="00EC2418"/>
    <w:rsid w:val="00EC2A6F"/>
    <w:rsid w:val="00EC2BFB"/>
    <w:rsid w:val="00EC4A5C"/>
    <w:rsid w:val="00EC4B2F"/>
    <w:rsid w:val="00EC4DED"/>
    <w:rsid w:val="00EC4F95"/>
    <w:rsid w:val="00EC5A37"/>
    <w:rsid w:val="00EC5AB8"/>
    <w:rsid w:val="00EC5E9F"/>
    <w:rsid w:val="00EC6780"/>
    <w:rsid w:val="00EC67CD"/>
    <w:rsid w:val="00EC762A"/>
    <w:rsid w:val="00EC7E46"/>
    <w:rsid w:val="00ED0261"/>
    <w:rsid w:val="00ED05D2"/>
    <w:rsid w:val="00ED081B"/>
    <w:rsid w:val="00ED09D0"/>
    <w:rsid w:val="00ED0B56"/>
    <w:rsid w:val="00ED0D0E"/>
    <w:rsid w:val="00ED0D1B"/>
    <w:rsid w:val="00ED0E04"/>
    <w:rsid w:val="00ED163A"/>
    <w:rsid w:val="00ED164D"/>
    <w:rsid w:val="00ED189D"/>
    <w:rsid w:val="00ED21B7"/>
    <w:rsid w:val="00ED2DB2"/>
    <w:rsid w:val="00ED2EC3"/>
    <w:rsid w:val="00ED3AE2"/>
    <w:rsid w:val="00ED459B"/>
    <w:rsid w:val="00ED4A92"/>
    <w:rsid w:val="00ED4E1D"/>
    <w:rsid w:val="00ED59C4"/>
    <w:rsid w:val="00ED5B16"/>
    <w:rsid w:val="00ED63A3"/>
    <w:rsid w:val="00ED64AB"/>
    <w:rsid w:val="00ED7F26"/>
    <w:rsid w:val="00EE04DB"/>
    <w:rsid w:val="00EE0A5E"/>
    <w:rsid w:val="00EE11CD"/>
    <w:rsid w:val="00EE15DB"/>
    <w:rsid w:val="00EE2407"/>
    <w:rsid w:val="00EE2A59"/>
    <w:rsid w:val="00EE2D91"/>
    <w:rsid w:val="00EE3019"/>
    <w:rsid w:val="00EE4384"/>
    <w:rsid w:val="00EE43C4"/>
    <w:rsid w:val="00EE4733"/>
    <w:rsid w:val="00EE487E"/>
    <w:rsid w:val="00EE4C5E"/>
    <w:rsid w:val="00EE5584"/>
    <w:rsid w:val="00EE55BC"/>
    <w:rsid w:val="00EE583C"/>
    <w:rsid w:val="00EE59EE"/>
    <w:rsid w:val="00EE5EB8"/>
    <w:rsid w:val="00EE62E5"/>
    <w:rsid w:val="00EE658F"/>
    <w:rsid w:val="00EE6938"/>
    <w:rsid w:val="00EE7C1A"/>
    <w:rsid w:val="00EF00B2"/>
    <w:rsid w:val="00EF0442"/>
    <w:rsid w:val="00EF1D1F"/>
    <w:rsid w:val="00EF1E4A"/>
    <w:rsid w:val="00EF41E8"/>
    <w:rsid w:val="00EF4261"/>
    <w:rsid w:val="00EF6384"/>
    <w:rsid w:val="00EF6D8C"/>
    <w:rsid w:val="00EF73F3"/>
    <w:rsid w:val="00F00476"/>
    <w:rsid w:val="00F00536"/>
    <w:rsid w:val="00F0092F"/>
    <w:rsid w:val="00F011B4"/>
    <w:rsid w:val="00F01CB4"/>
    <w:rsid w:val="00F03630"/>
    <w:rsid w:val="00F036F0"/>
    <w:rsid w:val="00F03942"/>
    <w:rsid w:val="00F044D9"/>
    <w:rsid w:val="00F0461B"/>
    <w:rsid w:val="00F04920"/>
    <w:rsid w:val="00F04A75"/>
    <w:rsid w:val="00F05071"/>
    <w:rsid w:val="00F05347"/>
    <w:rsid w:val="00F05452"/>
    <w:rsid w:val="00F05680"/>
    <w:rsid w:val="00F0573C"/>
    <w:rsid w:val="00F0775D"/>
    <w:rsid w:val="00F10704"/>
    <w:rsid w:val="00F10FBE"/>
    <w:rsid w:val="00F11216"/>
    <w:rsid w:val="00F112CA"/>
    <w:rsid w:val="00F113E5"/>
    <w:rsid w:val="00F1245D"/>
    <w:rsid w:val="00F12DF8"/>
    <w:rsid w:val="00F13033"/>
    <w:rsid w:val="00F13789"/>
    <w:rsid w:val="00F14386"/>
    <w:rsid w:val="00F14806"/>
    <w:rsid w:val="00F15A49"/>
    <w:rsid w:val="00F16882"/>
    <w:rsid w:val="00F16A6F"/>
    <w:rsid w:val="00F20005"/>
    <w:rsid w:val="00F217B8"/>
    <w:rsid w:val="00F2252D"/>
    <w:rsid w:val="00F22C95"/>
    <w:rsid w:val="00F26614"/>
    <w:rsid w:val="00F26C8D"/>
    <w:rsid w:val="00F26D35"/>
    <w:rsid w:val="00F27800"/>
    <w:rsid w:val="00F278D0"/>
    <w:rsid w:val="00F27969"/>
    <w:rsid w:val="00F27CF8"/>
    <w:rsid w:val="00F309BC"/>
    <w:rsid w:val="00F30FD0"/>
    <w:rsid w:val="00F313D7"/>
    <w:rsid w:val="00F31735"/>
    <w:rsid w:val="00F317EE"/>
    <w:rsid w:val="00F32306"/>
    <w:rsid w:val="00F33503"/>
    <w:rsid w:val="00F33572"/>
    <w:rsid w:val="00F33574"/>
    <w:rsid w:val="00F336F3"/>
    <w:rsid w:val="00F34189"/>
    <w:rsid w:val="00F342A9"/>
    <w:rsid w:val="00F34407"/>
    <w:rsid w:val="00F358E7"/>
    <w:rsid w:val="00F35FBB"/>
    <w:rsid w:val="00F36B44"/>
    <w:rsid w:val="00F370BA"/>
    <w:rsid w:val="00F40CF0"/>
    <w:rsid w:val="00F412DB"/>
    <w:rsid w:val="00F41B43"/>
    <w:rsid w:val="00F42149"/>
    <w:rsid w:val="00F42685"/>
    <w:rsid w:val="00F44282"/>
    <w:rsid w:val="00F458AC"/>
    <w:rsid w:val="00F45FC9"/>
    <w:rsid w:val="00F45FD3"/>
    <w:rsid w:val="00F474E0"/>
    <w:rsid w:val="00F50236"/>
    <w:rsid w:val="00F50D2F"/>
    <w:rsid w:val="00F50F75"/>
    <w:rsid w:val="00F514BE"/>
    <w:rsid w:val="00F52080"/>
    <w:rsid w:val="00F52360"/>
    <w:rsid w:val="00F52773"/>
    <w:rsid w:val="00F537DD"/>
    <w:rsid w:val="00F54130"/>
    <w:rsid w:val="00F55BE4"/>
    <w:rsid w:val="00F55C4B"/>
    <w:rsid w:val="00F56905"/>
    <w:rsid w:val="00F56BC2"/>
    <w:rsid w:val="00F57478"/>
    <w:rsid w:val="00F60189"/>
    <w:rsid w:val="00F6084B"/>
    <w:rsid w:val="00F60A11"/>
    <w:rsid w:val="00F60C25"/>
    <w:rsid w:val="00F61EC3"/>
    <w:rsid w:val="00F6224B"/>
    <w:rsid w:val="00F6263E"/>
    <w:rsid w:val="00F63850"/>
    <w:rsid w:val="00F64223"/>
    <w:rsid w:val="00F646AA"/>
    <w:rsid w:val="00F6519F"/>
    <w:rsid w:val="00F65A65"/>
    <w:rsid w:val="00F665E5"/>
    <w:rsid w:val="00F67AE6"/>
    <w:rsid w:val="00F7038F"/>
    <w:rsid w:val="00F703E5"/>
    <w:rsid w:val="00F7081F"/>
    <w:rsid w:val="00F70822"/>
    <w:rsid w:val="00F70F4D"/>
    <w:rsid w:val="00F72EF9"/>
    <w:rsid w:val="00F73033"/>
    <w:rsid w:val="00F74D0F"/>
    <w:rsid w:val="00F754E7"/>
    <w:rsid w:val="00F75B66"/>
    <w:rsid w:val="00F76508"/>
    <w:rsid w:val="00F771D1"/>
    <w:rsid w:val="00F775F9"/>
    <w:rsid w:val="00F776A7"/>
    <w:rsid w:val="00F779EA"/>
    <w:rsid w:val="00F8038A"/>
    <w:rsid w:val="00F8040C"/>
    <w:rsid w:val="00F80F8B"/>
    <w:rsid w:val="00F8188A"/>
    <w:rsid w:val="00F81CE0"/>
    <w:rsid w:val="00F8321D"/>
    <w:rsid w:val="00F8383C"/>
    <w:rsid w:val="00F83A84"/>
    <w:rsid w:val="00F83EAE"/>
    <w:rsid w:val="00F8431D"/>
    <w:rsid w:val="00F849DD"/>
    <w:rsid w:val="00F85569"/>
    <w:rsid w:val="00F85649"/>
    <w:rsid w:val="00F8568C"/>
    <w:rsid w:val="00F85937"/>
    <w:rsid w:val="00F86C08"/>
    <w:rsid w:val="00F86E37"/>
    <w:rsid w:val="00F86FB8"/>
    <w:rsid w:val="00F87167"/>
    <w:rsid w:val="00F87F65"/>
    <w:rsid w:val="00F90EE8"/>
    <w:rsid w:val="00F90FD4"/>
    <w:rsid w:val="00F913C0"/>
    <w:rsid w:val="00F92476"/>
    <w:rsid w:val="00F92912"/>
    <w:rsid w:val="00F92B25"/>
    <w:rsid w:val="00F931BB"/>
    <w:rsid w:val="00F93487"/>
    <w:rsid w:val="00F93568"/>
    <w:rsid w:val="00F9695A"/>
    <w:rsid w:val="00F96FA8"/>
    <w:rsid w:val="00F973A6"/>
    <w:rsid w:val="00F9784D"/>
    <w:rsid w:val="00FA026D"/>
    <w:rsid w:val="00FA0503"/>
    <w:rsid w:val="00FA0769"/>
    <w:rsid w:val="00FA0BD3"/>
    <w:rsid w:val="00FA12EA"/>
    <w:rsid w:val="00FA148B"/>
    <w:rsid w:val="00FA17A4"/>
    <w:rsid w:val="00FA197D"/>
    <w:rsid w:val="00FA1B41"/>
    <w:rsid w:val="00FA2748"/>
    <w:rsid w:val="00FA279E"/>
    <w:rsid w:val="00FA2CE7"/>
    <w:rsid w:val="00FA38CD"/>
    <w:rsid w:val="00FA3BD5"/>
    <w:rsid w:val="00FA58C0"/>
    <w:rsid w:val="00FA5F25"/>
    <w:rsid w:val="00FA6051"/>
    <w:rsid w:val="00FA6310"/>
    <w:rsid w:val="00FA6566"/>
    <w:rsid w:val="00FA6A21"/>
    <w:rsid w:val="00FB0255"/>
    <w:rsid w:val="00FB0FE3"/>
    <w:rsid w:val="00FB20C6"/>
    <w:rsid w:val="00FB305F"/>
    <w:rsid w:val="00FB679C"/>
    <w:rsid w:val="00FB6D77"/>
    <w:rsid w:val="00FB7DD7"/>
    <w:rsid w:val="00FC014C"/>
    <w:rsid w:val="00FC04BE"/>
    <w:rsid w:val="00FC12DB"/>
    <w:rsid w:val="00FC132C"/>
    <w:rsid w:val="00FC15BC"/>
    <w:rsid w:val="00FC2BED"/>
    <w:rsid w:val="00FC2C7B"/>
    <w:rsid w:val="00FC3673"/>
    <w:rsid w:val="00FC3C06"/>
    <w:rsid w:val="00FC3CA1"/>
    <w:rsid w:val="00FC42C7"/>
    <w:rsid w:val="00FC432F"/>
    <w:rsid w:val="00FC49B5"/>
    <w:rsid w:val="00FC4CA5"/>
    <w:rsid w:val="00FC5188"/>
    <w:rsid w:val="00FC5224"/>
    <w:rsid w:val="00FC67D8"/>
    <w:rsid w:val="00FC6FB5"/>
    <w:rsid w:val="00FC73E2"/>
    <w:rsid w:val="00FC7505"/>
    <w:rsid w:val="00FC7BCB"/>
    <w:rsid w:val="00FD0440"/>
    <w:rsid w:val="00FD0EE0"/>
    <w:rsid w:val="00FD1105"/>
    <w:rsid w:val="00FD156F"/>
    <w:rsid w:val="00FD16E7"/>
    <w:rsid w:val="00FD18AA"/>
    <w:rsid w:val="00FD2292"/>
    <w:rsid w:val="00FD281D"/>
    <w:rsid w:val="00FD2C3E"/>
    <w:rsid w:val="00FD3B5A"/>
    <w:rsid w:val="00FD46CA"/>
    <w:rsid w:val="00FD4BF9"/>
    <w:rsid w:val="00FD5357"/>
    <w:rsid w:val="00FD62FA"/>
    <w:rsid w:val="00FD6534"/>
    <w:rsid w:val="00FD6B74"/>
    <w:rsid w:val="00FD6D98"/>
    <w:rsid w:val="00FD770C"/>
    <w:rsid w:val="00FD77AE"/>
    <w:rsid w:val="00FD7A4E"/>
    <w:rsid w:val="00FE011B"/>
    <w:rsid w:val="00FE077C"/>
    <w:rsid w:val="00FE1140"/>
    <w:rsid w:val="00FE1335"/>
    <w:rsid w:val="00FE1B4C"/>
    <w:rsid w:val="00FE1D75"/>
    <w:rsid w:val="00FE236E"/>
    <w:rsid w:val="00FE2875"/>
    <w:rsid w:val="00FE2AC7"/>
    <w:rsid w:val="00FE38CA"/>
    <w:rsid w:val="00FE4C97"/>
    <w:rsid w:val="00FE533F"/>
    <w:rsid w:val="00FE634A"/>
    <w:rsid w:val="00FE6625"/>
    <w:rsid w:val="00FE758E"/>
    <w:rsid w:val="00FF0935"/>
    <w:rsid w:val="00FF16A7"/>
    <w:rsid w:val="00FF192C"/>
    <w:rsid w:val="00FF1D16"/>
    <w:rsid w:val="00FF2EC3"/>
    <w:rsid w:val="00FF3356"/>
    <w:rsid w:val="00FF3394"/>
    <w:rsid w:val="00FF4E08"/>
    <w:rsid w:val="00FF6C68"/>
    <w:rsid w:val="00FF754F"/>
    <w:rsid w:val="00FF7D00"/>
    <w:rsid w:val="00FF7DEF"/>
    <w:rsid w:val="00FF7FC3"/>
    <w:rsid w:val="055C0B02"/>
    <w:rsid w:val="23206FF7"/>
    <w:rsid w:val="2A924C36"/>
    <w:rsid w:val="3012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8F076"/>
  <w15:docId w15:val="{2BE09580-F141-41CC-A80D-512D78AF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annotation text" w:qFormat="1"/>
    <w:lsdException w:name="header" w:uiPriority="99"/>
    <w:lsdException w:name="footer" w:uiPriority="99"/>
    <w:lsdException w:name="caption" w:semiHidden="1" w:unhideWhenUsed="1" w:qFormat="1"/>
    <w:lsdException w:name="page number" w:uiPriority="99"/>
    <w:lsdException w:name="Title" w:uiPriority="10" w:qFormat="1"/>
    <w:lsdException w:name="Default Paragraph Font" w:semiHidden="1" w:uiPriority="1" w:unhideWhenUsed="1"/>
    <w:lsdException w:name="Subtitle" w:uiPriority="11" w:qFormat="1"/>
    <w:lsdException w:name="Hyperlink" w:uiPriority="99" w:unhideWhenUsed="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C14EC"/>
    <w:pPr>
      <w:widowControl w:val="0"/>
      <w:jc w:val="both"/>
    </w:pPr>
    <w:rPr>
      <w:kern w:val="2"/>
      <w:sz w:val="21"/>
      <w:szCs w:val="21"/>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96BD9"/>
    <w:pPr>
      <w:keepNext/>
      <w:keepLines/>
      <w:widowControl/>
      <w:spacing w:before="260" w:after="260" w:line="416" w:lineRule="auto"/>
      <w:jc w:val="left"/>
      <w:outlineLvl w:val="1"/>
    </w:pPr>
    <w:rPr>
      <w:rFonts w:ascii="Cambria" w:hAnsi="Cambria"/>
      <w:b/>
      <w:bCs/>
      <w:kern w:val="0"/>
      <w:sz w:val="32"/>
      <w:szCs w:val="32"/>
      <w:lang w:eastAsia="ja-JP"/>
    </w:rPr>
  </w:style>
  <w:style w:type="paragraph" w:styleId="3">
    <w:name w:val="heading 3"/>
    <w:basedOn w:val="a0"/>
    <w:next w:val="a0"/>
    <w:link w:val="30"/>
    <w:uiPriority w:val="9"/>
    <w:unhideWhenUsed/>
    <w:qFormat/>
    <w:rsid w:val="00696BD9"/>
    <w:pPr>
      <w:keepNext/>
      <w:keepLines/>
      <w:spacing w:before="260" w:after="260" w:line="416" w:lineRule="auto"/>
      <w:outlineLvl w:val="2"/>
    </w:pPr>
    <w:rPr>
      <w:rFonts w:asciiTheme="minorHAnsi" w:hAnsiTheme="minorHAnsi" w:cstheme="minorBidi"/>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semiHidden/>
    <w:qFormat/>
    <w:pPr>
      <w:shd w:val="clear" w:color="auto" w:fill="000080"/>
    </w:pPr>
  </w:style>
  <w:style w:type="paragraph" w:styleId="TOC3">
    <w:name w:val="toc 3"/>
    <w:basedOn w:val="a0"/>
    <w:next w:val="a0"/>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5">
    <w:name w:val="footer"/>
    <w:basedOn w:val="a0"/>
    <w:link w:val="a6"/>
    <w:uiPriority w:val="99"/>
    <w:pPr>
      <w:tabs>
        <w:tab w:val="center" w:pos="4153"/>
        <w:tab w:val="right" w:pos="8306"/>
      </w:tabs>
      <w:snapToGrid w:val="0"/>
      <w:jc w:val="left"/>
    </w:pPr>
    <w:rPr>
      <w:sz w:val="18"/>
    </w:rPr>
  </w:style>
  <w:style w:type="paragraph" w:styleId="a7">
    <w:name w:val="header"/>
    <w:basedOn w:val="a0"/>
    <w:link w:val="a8"/>
    <w:uiPriority w:val="99"/>
    <w:pPr>
      <w:tabs>
        <w:tab w:val="center" w:pos="4153"/>
        <w:tab w:val="right" w:pos="8306"/>
      </w:tabs>
      <w:snapToGrid w:val="0"/>
      <w:jc w:val="center"/>
    </w:pPr>
    <w:rPr>
      <w:sz w:val="18"/>
      <w:szCs w:val="18"/>
    </w:rPr>
  </w:style>
  <w:style w:type="paragraph" w:styleId="TOC1">
    <w:name w:val="toc 1"/>
    <w:basedOn w:val="a0"/>
    <w:next w:val="a0"/>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0"/>
    <w:next w:val="a0"/>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9">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iPriority w:val="99"/>
    <w:unhideWhenUsed/>
    <w:rsid w:val="004B35A6"/>
    <w:rPr>
      <w:rFonts w:ascii="Times New Roman" w:hAnsi="Times New Roman"/>
      <w:color w:val="0563C1" w:themeColor="hyperlink"/>
      <w:sz w:val="24"/>
      <w:u w:val="single"/>
    </w:rPr>
  </w:style>
  <w:style w:type="character" w:customStyle="1" w:styleId="ab">
    <w:name w:val="字符：方框"/>
    <w:basedOn w:val="a1"/>
    <w:qFormat/>
    <w:rPr>
      <w:b/>
      <w:sz w:val="32"/>
    </w:rPr>
  </w:style>
  <w:style w:type="paragraph" w:customStyle="1" w:styleId="ac">
    <w:name w:val="封面：题头文本(居中)"/>
    <w:pPr>
      <w:widowControl w:val="0"/>
      <w:jc w:val="center"/>
    </w:pPr>
    <w:rPr>
      <w:rFonts w:ascii="Tahoma" w:hAnsi="Tahoma" w:cs="CMR10"/>
      <w:sz w:val="21"/>
      <w:szCs w:val="24"/>
    </w:rPr>
  </w:style>
  <w:style w:type="paragraph" w:customStyle="1" w:styleId="ad">
    <w:name w:val="封面：题头文本(左)"/>
    <w:qFormat/>
    <w:pPr>
      <w:widowControl w:val="0"/>
      <w:jc w:val="both"/>
    </w:pPr>
    <w:rPr>
      <w:rFonts w:ascii="Tahoma" w:hAnsi="Tahoma" w:cs="CMR10"/>
      <w:color w:val="333333"/>
      <w:sz w:val="21"/>
      <w:szCs w:val="21"/>
    </w:rPr>
  </w:style>
  <w:style w:type="paragraph" w:customStyle="1" w:styleId="ae">
    <w:name w:val="封面：组队编号"/>
    <w:qFormat/>
    <w:pPr>
      <w:widowControl w:val="0"/>
      <w:jc w:val="center"/>
    </w:pPr>
    <w:rPr>
      <w:rFonts w:ascii="Tahoma" w:hAnsi="Tahoma" w:cs="CMR10"/>
      <w:b/>
      <w:sz w:val="72"/>
      <w:szCs w:val="72"/>
    </w:rPr>
  </w:style>
  <w:style w:type="paragraph" w:customStyle="1" w:styleId="af">
    <w:name w:val="封面：选择题号"/>
    <w:qFormat/>
    <w:pPr>
      <w:widowControl w:val="0"/>
      <w:spacing w:after="100" w:afterAutospacing="1"/>
      <w:jc w:val="center"/>
    </w:pPr>
    <w:rPr>
      <w:rFonts w:ascii="Tahoma" w:hAnsi="Tahoma" w:cs="CMR10"/>
      <w:b/>
      <w:sz w:val="44"/>
      <w:szCs w:val="44"/>
    </w:rPr>
  </w:style>
  <w:style w:type="paragraph" w:customStyle="1" w:styleId="MCM">
    <w:name w:val="封面：MCM标题"/>
    <w:qFormat/>
    <w:pPr>
      <w:widowControl w:val="0"/>
      <w:pBdr>
        <w:top w:val="single" w:sz="12" w:space="1" w:color="808080"/>
      </w:pBdr>
      <w:ind w:left="-284" w:right="-284"/>
      <w:jc w:val="center"/>
    </w:pPr>
    <w:rPr>
      <w:rFonts w:ascii="Tahoma" w:hAnsi="Tahoma" w:cs="Tahoma"/>
      <w:b/>
      <w:bCs/>
      <w:sz w:val="21"/>
      <w:szCs w:val="21"/>
    </w:rPr>
  </w:style>
  <w:style w:type="paragraph" w:customStyle="1" w:styleId="MCM0">
    <w:name w:val="封面：MCM备注"/>
    <w:qFormat/>
    <w:pPr>
      <w:widowControl w:val="0"/>
      <w:jc w:val="center"/>
    </w:pPr>
    <w:rPr>
      <w:rFonts w:ascii="Tahoma" w:hAnsi="Tahoma" w:cs="Tahoma"/>
      <w:sz w:val="21"/>
      <w:szCs w:val="21"/>
    </w:rPr>
  </w:style>
  <w:style w:type="paragraph" w:customStyle="1" w:styleId="af0">
    <w:name w:val="封面：论文标题"/>
    <w:qFormat/>
    <w:pPr>
      <w:widowControl w:val="0"/>
      <w:adjustRightInd w:val="0"/>
      <w:spacing w:before="360" w:after="360"/>
      <w:ind w:left="567" w:right="567"/>
      <w:jc w:val="center"/>
    </w:pPr>
    <w:rPr>
      <w:rFonts w:ascii="Arial" w:hAnsi="Arial" w:cs="Arial"/>
      <w:sz w:val="24"/>
      <w:szCs w:val="24"/>
    </w:rPr>
  </w:style>
  <w:style w:type="paragraph" w:customStyle="1" w:styleId="af1">
    <w:name w:val="封面：论文摘要"/>
    <w:qFormat/>
    <w:pPr>
      <w:widowControl w:val="0"/>
      <w:ind w:left="284" w:right="284" w:firstLineChars="200" w:firstLine="420"/>
      <w:jc w:val="both"/>
    </w:pPr>
    <w:rPr>
      <w:rFonts w:cs="CMR10"/>
      <w:sz w:val="21"/>
      <w:szCs w:val="21"/>
    </w:rPr>
  </w:style>
  <w:style w:type="paragraph" w:customStyle="1" w:styleId="af2">
    <w:name w:val="正文：论文标题"/>
    <w:qFormat/>
    <w:pPr>
      <w:widowControl w:val="0"/>
      <w:jc w:val="center"/>
    </w:pPr>
    <w:rPr>
      <w:rFonts w:ascii="Palatino Linotype" w:hAnsi="Palatino Linotype" w:cs="URWPalladioL-Roma"/>
      <w:sz w:val="44"/>
      <w:szCs w:val="44"/>
    </w:rPr>
  </w:style>
  <w:style w:type="paragraph" w:customStyle="1" w:styleId="af3">
    <w:name w:val="正文：组队编号"/>
    <w:pPr>
      <w:widowControl w:val="0"/>
      <w:jc w:val="center"/>
    </w:pPr>
    <w:rPr>
      <w:rFonts w:ascii="Palatino Linotype" w:hAnsi="Palatino Linotype" w:cs="URWPalladioL-Roma"/>
      <w:sz w:val="21"/>
      <w:szCs w:val="21"/>
    </w:rPr>
  </w:style>
  <w:style w:type="paragraph" w:customStyle="1" w:styleId="af4">
    <w:name w:val="正文：创作日期"/>
    <w:qFormat/>
    <w:pPr>
      <w:widowControl w:val="0"/>
      <w:spacing w:before="100" w:beforeAutospacing="1" w:after="100" w:afterAutospacing="1"/>
      <w:jc w:val="center"/>
    </w:pPr>
    <w:rPr>
      <w:rFonts w:ascii="Palatino Linotype" w:hAnsi="Palatino Linotype" w:cs="URWPalladioL-Roma"/>
      <w:sz w:val="30"/>
      <w:szCs w:val="32"/>
    </w:rPr>
  </w:style>
  <w:style w:type="character" w:customStyle="1" w:styleId="af5">
    <w:name w:val="字符：加粗"/>
    <w:basedOn w:val="a1"/>
    <w:qFormat/>
    <w:rPr>
      <w:rFonts w:cs="URWPalladioL-Bold"/>
      <w:b/>
      <w:bCs/>
      <w:kern w:val="0"/>
    </w:rPr>
  </w:style>
  <w:style w:type="paragraph" w:customStyle="1" w:styleId="-0">
    <w:name w:val="正文：论文摘要-标题"/>
    <w:pPr>
      <w:widowControl w:val="0"/>
      <w:jc w:val="center"/>
    </w:pPr>
    <w:rPr>
      <w:rFonts w:ascii="Palatino Linotype" w:hAnsi="Palatino Linotype" w:cs="URWPalladioL-Bold"/>
      <w:b/>
      <w:bCs/>
      <w:sz w:val="24"/>
      <w:szCs w:val="24"/>
    </w:rPr>
  </w:style>
  <w:style w:type="paragraph" w:customStyle="1" w:styleId="-1">
    <w:name w:val="正文：论文摘要-文本"/>
    <w:qFormat/>
    <w:pPr>
      <w:widowControl w:val="0"/>
      <w:spacing w:line="320" w:lineRule="exact"/>
      <w:ind w:firstLine="567"/>
      <w:jc w:val="both"/>
    </w:pPr>
    <w:rPr>
      <w:rFonts w:ascii="Palatino Linotype" w:hAnsi="Palatino Linotype"/>
      <w:kern w:val="2"/>
      <w:sz w:val="24"/>
      <w:szCs w:val="24"/>
    </w:rPr>
  </w:style>
  <w:style w:type="paragraph" w:customStyle="1" w:styleId="af6">
    <w:name w:val="页眉：封面"/>
    <w:qFormat/>
    <w:pPr>
      <w:widowControl w:val="0"/>
      <w:tabs>
        <w:tab w:val="right" w:pos="9072"/>
      </w:tabs>
      <w:ind w:left="-567" w:right="-567"/>
      <w:jc w:val="both"/>
    </w:pPr>
    <w:rPr>
      <w:rFonts w:ascii="Arial" w:hAnsi="Arial"/>
      <w:b/>
      <w:color w:val="808080"/>
      <w:kern w:val="2"/>
      <w:sz w:val="18"/>
      <w:szCs w:val="18"/>
    </w:rPr>
  </w:style>
  <w:style w:type="paragraph" w:customStyle="1" w:styleId="af7">
    <w:name w:val="页眉：正文"/>
    <w:qFormat/>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8">
    <w:name w:val="目录：标题"/>
    <w:qFormat/>
    <w:pPr>
      <w:widowControl w:val="0"/>
      <w:spacing w:after="100" w:afterAutospacing="1"/>
      <w:jc w:val="center"/>
    </w:pPr>
    <w:rPr>
      <w:rFonts w:ascii="Palatino Linotype" w:hAnsi="Palatino Linotype"/>
      <w:b/>
      <w:kern w:val="2"/>
      <w:sz w:val="32"/>
      <w:szCs w:val="52"/>
    </w:rPr>
  </w:style>
  <w:style w:type="paragraph" w:customStyle="1" w:styleId="11">
    <w:name w:val="1标题1级"/>
    <w:qFormat/>
    <w:rsid w:val="00C02C4B"/>
    <w:pPr>
      <w:keepNext/>
      <w:widowControl w:val="0"/>
      <w:tabs>
        <w:tab w:val="left" w:pos="567"/>
      </w:tabs>
      <w:spacing w:beforeLines="50" w:before="50" w:afterLines="50" w:after="50"/>
      <w:ind w:left="567" w:hanging="567"/>
      <w:jc w:val="both"/>
      <w:outlineLvl w:val="0"/>
    </w:pPr>
    <w:rPr>
      <w:rFonts w:ascii="Palatino Linotype" w:hAnsi="Palatino Linotype"/>
      <w:b/>
      <w:kern w:val="2"/>
      <w:sz w:val="32"/>
      <w:szCs w:val="32"/>
    </w:rPr>
  </w:style>
  <w:style w:type="paragraph" w:customStyle="1" w:styleId="Af9">
    <w:name w:val="A普通文本"/>
    <w:qFormat/>
    <w:rsid w:val="00FA0BD3"/>
    <w:pPr>
      <w:widowControl w:val="0"/>
      <w:spacing w:line="320" w:lineRule="exact"/>
      <w:ind w:firstLine="567"/>
      <w:jc w:val="both"/>
    </w:pPr>
    <w:rPr>
      <w:rFonts w:eastAsia="Times New Roman"/>
      <w:kern w:val="2"/>
      <w:sz w:val="24"/>
      <w:szCs w:val="24"/>
    </w:rPr>
  </w:style>
  <w:style w:type="character" w:customStyle="1" w:styleId="afa">
    <w:name w:val="字符：上标"/>
    <w:basedOn w:val="a1"/>
    <w:qFormat/>
    <w:rPr>
      <w:color w:val="0000FF"/>
      <w:vertAlign w:val="superscript"/>
    </w:rPr>
  </w:style>
  <w:style w:type="paragraph" w:customStyle="1" w:styleId="-">
    <w:name w:val="正文：普通文本-列表"/>
    <w:basedOn w:val="Af9"/>
    <w:qFormat/>
    <w:pPr>
      <w:numPr>
        <w:numId w:val="1"/>
      </w:numPr>
      <w:spacing w:before="100" w:beforeAutospacing="1" w:after="100" w:afterAutospacing="1"/>
    </w:pPr>
  </w:style>
  <w:style w:type="paragraph" w:customStyle="1" w:styleId="112">
    <w:name w:val="1.1标题2级"/>
    <w:autoRedefine/>
    <w:qFormat/>
    <w:rsid w:val="00696BD9"/>
    <w:pPr>
      <w:keepNext/>
      <w:widowControl w:val="0"/>
      <w:spacing w:beforeLines="50" w:before="156"/>
      <w:ind w:left="567" w:hanging="567"/>
      <w:jc w:val="both"/>
      <w:outlineLvl w:val="1"/>
    </w:pPr>
    <w:rPr>
      <w:b/>
      <w:kern w:val="2"/>
      <w:sz w:val="28"/>
      <w:szCs w:val="28"/>
    </w:rPr>
  </w:style>
  <w:style w:type="paragraph" w:customStyle="1" w:styleId="1113">
    <w:name w:val="1.1.1标题3级"/>
    <w:qFormat/>
    <w:rsid w:val="004C7BAE"/>
    <w:pPr>
      <w:keepNext/>
      <w:widowControl w:val="0"/>
      <w:tabs>
        <w:tab w:val="left" w:pos="567"/>
      </w:tabs>
      <w:ind w:left="567" w:hanging="567"/>
      <w:jc w:val="both"/>
      <w:outlineLvl w:val="2"/>
    </w:pPr>
    <w:rPr>
      <w:rFonts w:eastAsia="Times New Roman"/>
      <w:b/>
      <w:kern w:val="2"/>
      <w:sz w:val="24"/>
      <w:szCs w:val="24"/>
    </w:rPr>
  </w:style>
  <w:style w:type="paragraph" w:customStyle="1" w:styleId="-2">
    <w:name w:val="正文：普通文本-公式"/>
    <w:pPr>
      <w:widowControl w:val="0"/>
      <w:tabs>
        <w:tab w:val="center" w:pos="4253"/>
        <w:tab w:val="right" w:pos="8505"/>
      </w:tabs>
      <w:jc w:val="center"/>
    </w:pPr>
    <w:rPr>
      <w:kern w:val="2"/>
      <w:sz w:val="24"/>
      <w:szCs w:val="24"/>
    </w:rPr>
  </w:style>
  <w:style w:type="paragraph" w:customStyle="1" w:styleId="-3">
    <w:name w:val="正文：表格文本-标题"/>
    <w:pPr>
      <w:widowControl w:val="0"/>
      <w:jc w:val="center"/>
    </w:pPr>
    <w:rPr>
      <w:b/>
      <w:kern w:val="2"/>
      <w:sz w:val="21"/>
      <w:szCs w:val="21"/>
    </w:rPr>
  </w:style>
  <w:style w:type="paragraph" w:customStyle="1" w:styleId="-4">
    <w:name w:val="正文：表格文本-普通(居中)"/>
    <w:qFormat/>
    <w:pPr>
      <w:widowControl w:val="0"/>
      <w:jc w:val="center"/>
    </w:pPr>
    <w:rPr>
      <w:kern w:val="2"/>
      <w:sz w:val="21"/>
      <w:szCs w:val="21"/>
    </w:rPr>
  </w:style>
  <w:style w:type="paragraph" w:customStyle="1" w:styleId="afb">
    <w:name w:val="分隔行"/>
    <w:basedOn w:val="a0"/>
    <w:qFormat/>
    <w:pPr>
      <w:spacing w:line="120" w:lineRule="exact"/>
    </w:pPr>
  </w:style>
  <w:style w:type="paragraph" w:customStyle="1" w:styleId="afc">
    <w:name w:val="参考文献：标题"/>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afd">
    <w:name w:val="附录：项目文本"/>
    <w:qFormat/>
    <w:pPr>
      <w:keepNext/>
      <w:widowControl w:val="0"/>
      <w:spacing w:before="100" w:beforeAutospacing="1"/>
      <w:jc w:val="both"/>
      <w:outlineLvl w:val="1"/>
    </w:pPr>
    <w:rPr>
      <w:b/>
      <w:kern w:val="2"/>
      <w:sz w:val="24"/>
      <w:szCs w:val="24"/>
    </w:rPr>
  </w:style>
  <w:style w:type="paragraph" w:customStyle="1" w:styleId="afe">
    <w:name w:val="附录：普通文本"/>
    <w:pPr>
      <w:widowControl w:val="0"/>
      <w:ind w:firstLine="567"/>
      <w:jc w:val="both"/>
    </w:pPr>
    <w:rPr>
      <w:kern w:val="2"/>
      <w:sz w:val="24"/>
      <w:szCs w:val="21"/>
    </w:rPr>
  </w:style>
  <w:style w:type="paragraph" w:customStyle="1" w:styleId="aff">
    <w:name w:val="附录：代码文本"/>
    <w:qFormat/>
    <w:pPr>
      <w:widowControl w:val="0"/>
      <w:pBdr>
        <w:top w:val="single" w:sz="6" w:space="1" w:color="auto"/>
        <w:left w:val="single" w:sz="6" w:space="4" w:color="auto"/>
        <w:bottom w:val="single" w:sz="6" w:space="1" w:color="auto"/>
        <w:right w:val="single" w:sz="6" w:space="4" w:color="auto"/>
      </w:pBdr>
      <w:tabs>
        <w:tab w:val="left" w:pos="5670"/>
      </w:tabs>
      <w:spacing w:line="240" w:lineRule="exact"/>
      <w:jc w:val="both"/>
    </w:pPr>
    <w:rPr>
      <w:rFonts w:ascii="Courier New" w:eastAsia="仿宋_GB2312" w:hAnsi="Courier New"/>
      <w:kern w:val="2"/>
      <w:sz w:val="21"/>
      <w:szCs w:val="21"/>
    </w:rPr>
  </w:style>
  <w:style w:type="paragraph" w:customStyle="1" w:styleId="aff0">
    <w:name w:val="附录：代码说明"/>
    <w:basedOn w:val="aff"/>
    <w:pPr>
      <w:shd w:val="clear" w:color="auto" w:fill="D9D9D9"/>
      <w:spacing w:line="360" w:lineRule="exact"/>
    </w:pPr>
    <w:rPr>
      <w:rFonts w:ascii="Times New Roman" w:eastAsia="宋体" w:hAnsi="Times New Roman"/>
      <w:b/>
    </w:rPr>
  </w:style>
  <w:style w:type="paragraph" w:customStyle="1" w:styleId="a">
    <w:name w:val="参考文献：普通文本"/>
    <w:qFormat/>
    <w:pPr>
      <w:widowControl w:val="0"/>
      <w:numPr>
        <w:numId w:val="2"/>
      </w:numPr>
      <w:spacing w:after="120"/>
      <w:jc w:val="both"/>
    </w:pPr>
    <w:rPr>
      <w:kern w:val="2"/>
      <w:sz w:val="24"/>
      <w:szCs w:val="24"/>
    </w:rPr>
  </w:style>
  <w:style w:type="paragraph" w:customStyle="1" w:styleId="aff1">
    <w:name w:val="附录：标题"/>
    <w:qFormat/>
    <w:pPr>
      <w:pageBreakBefore/>
      <w:widowControl w:val="0"/>
      <w:spacing w:before="100" w:beforeAutospacing="1" w:after="100" w:afterAutospacing="1"/>
      <w:jc w:val="both"/>
      <w:outlineLvl w:val="0"/>
    </w:pPr>
    <w:rPr>
      <w:rFonts w:ascii="Palatino Linotype" w:hAnsi="Palatino Linotype"/>
      <w:b/>
      <w:kern w:val="2"/>
      <w:sz w:val="32"/>
      <w:szCs w:val="32"/>
    </w:rPr>
  </w:style>
  <w:style w:type="character" w:customStyle="1" w:styleId="aff2">
    <w:name w:val="字符：斜体"/>
    <w:qFormat/>
    <w:rPr>
      <w:i/>
    </w:rPr>
  </w:style>
  <w:style w:type="paragraph" w:customStyle="1" w:styleId="-5">
    <w:name w:val="正文：表格文本-普通"/>
    <w:qFormat/>
    <w:pPr>
      <w:widowControl w:val="0"/>
      <w:jc w:val="both"/>
    </w:pPr>
    <w:rPr>
      <w:kern w:val="2"/>
      <w:sz w:val="21"/>
      <w:szCs w:val="21"/>
    </w:rPr>
  </w:style>
  <w:style w:type="paragraph" w:customStyle="1" w:styleId="aff3">
    <w:name w:val="题注：表格"/>
    <w:pPr>
      <w:widowControl w:val="0"/>
      <w:spacing w:before="100" w:beforeAutospacing="1" w:after="120"/>
      <w:jc w:val="center"/>
    </w:pPr>
    <w:rPr>
      <w:rFonts w:ascii="Palatino Linotype" w:hAnsi="Palatino Linotype" w:cs="Arial"/>
      <w:kern w:val="2"/>
      <w:sz w:val="21"/>
      <w:szCs w:val="21"/>
    </w:rPr>
  </w:style>
  <w:style w:type="paragraph" w:customStyle="1" w:styleId="aff4">
    <w:name w:val="正文：插图位置"/>
    <w:pPr>
      <w:widowControl w:val="0"/>
      <w:spacing w:before="100" w:beforeAutospacing="1"/>
      <w:jc w:val="center"/>
    </w:pPr>
    <w:rPr>
      <w:rFonts w:ascii="Palatino Linotype" w:hAnsi="Palatino Linotype"/>
      <w:kern w:val="2"/>
      <w:sz w:val="24"/>
      <w:szCs w:val="24"/>
    </w:rPr>
  </w:style>
  <w:style w:type="paragraph" w:customStyle="1" w:styleId="aff5">
    <w:name w:val="题注：插图"/>
    <w:pPr>
      <w:widowControl w:val="0"/>
      <w:spacing w:before="120" w:after="100" w:afterAutospacing="1"/>
      <w:jc w:val="center"/>
    </w:pPr>
    <w:rPr>
      <w:rFonts w:ascii="Palatino Linotype" w:hAnsi="Palatino Linotype" w:cs="Arial"/>
      <w:kern w:val="2"/>
      <w:sz w:val="21"/>
      <w:szCs w:val="21"/>
    </w:rPr>
  </w:style>
  <w:style w:type="character" w:customStyle="1" w:styleId="a8">
    <w:name w:val="页眉 字符"/>
    <w:basedOn w:val="a1"/>
    <w:link w:val="a7"/>
    <w:uiPriority w:val="99"/>
    <w:rPr>
      <w:kern w:val="2"/>
      <w:sz w:val="18"/>
      <w:szCs w:val="18"/>
    </w:rPr>
  </w:style>
  <w:style w:type="character" w:customStyle="1" w:styleId="10">
    <w:name w:val="标题 1 字符"/>
    <w:basedOn w:val="a1"/>
    <w:link w:val="1"/>
    <w:uiPriority w:val="9"/>
    <w:rPr>
      <w:b/>
      <w:bCs/>
      <w:kern w:val="44"/>
      <w:sz w:val="44"/>
      <w:szCs w:val="44"/>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f6">
    <w:name w:val="caption"/>
    <w:basedOn w:val="a0"/>
    <w:next w:val="a0"/>
    <w:unhideWhenUsed/>
    <w:qFormat/>
    <w:rsid w:val="00C36C41"/>
    <w:rPr>
      <w:rFonts w:eastAsia="Times New Roman" w:cstheme="majorBidi"/>
      <w:sz w:val="20"/>
      <w:szCs w:val="20"/>
    </w:rPr>
  </w:style>
  <w:style w:type="character" w:styleId="aff7">
    <w:name w:val="annotation reference"/>
    <w:basedOn w:val="a1"/>
    <w:rsid w:val="00CD7824"/>
    <w:rPr>
      <w:sz w:val="21"/>
      <w:szCs w:val="21"/>
    </w:rPr>
  </w:style>
  <w:style w:type="paragraph" w:styleId="aff8">
    <w:name w:val="annotation text"/>
    <w:basedOn w:val="a0"/>
    <w:link w:val="aff9"/>
    <w:qFormat/>
    <w:rsid w:val="00CD7824"/>
    <w:pPr>
      <w:jc w:val="left"/>
    </w:pPr>
  </w:style>
  <w:style w:type="character" w:customStyle="1" w:styleId="aff9">
    <w:name w:val="批注文字 字符"/>
    <w:basedOn w:val="a1"/>
    <w:link w:val="aff8"/>
    <w:rsid w:val="00CD7824"/>
    <w:rPr>
      <w:kern w:val="2"/>
      <w:sz w:val="21"/>
      <w:szCs w:val="21"/>
    </w:rPr>
  </w:style>
  <w:style w:type="paragraph" w:styleId="affa">
    <w:name w:val="annotation subject"/>
    <w:basedOn w:val="aff8"/>
    <w:next w:val="aff8"/>
    <w:link w:val="affb"/>
    <w:rsid w:val="00CD7824"/>
    <w:rPr>
      <w:b/>
      <w:bCs/>
    </w:rPr>
  </w:style>
  <w:style w:type="character" w:customStyle="1" w:styleId="affb">
    <w:name w:val="批注主题 字符"/>
    <w:basedOn w:val="aff9"/>
    <w:link w:val="affa"/>
    <w:rsid w:val="00CD7824"/>
    <w:rPr>
      <w:b/>
      <w:bCs/>
      <w:kern w:val="2"/>
      <w:sz w:val="21"/>
      <w:szCs w:val="21"/>
    </w:rPr>
  </w:style>
  <w:style w:type="paragraph" w:styleId="affc">
    <w:name w:val="Balloon Text"/>
    <w:basedOn w:val="a0"/>
    <w:link w:val="affd"/>
    <w:rsid w:val="00CD7824"/>
    <w:rPr>
      <w:sz w:val="18"/>
      <w:szCs w:val="18"/>
    </w:rPr>
  </w:style>
  <w:style w:type="character" w:customStyle="1" w:styleId="affd">
    <w:name w:val="批注框文本 字符"/>
    <w:basedOn w:val="a1"/>
    <w:link w:val="affc"/>
    <w:rsid w:val="00CD7824"/>
    <w:rPr>
      <w:kern w:val="2"/>
      <w:sz w:val="18"/>
      <w:szCs w:val="18"/>
    </w:rPr>
  </w:style>
  <w:style w:type="paragraph" w:styleId="affe">
    <w:name w:val="List Paragraph"/>
    <w:basedOn w:val="a0"/>
    <w:uiPriority w:val="34"/>
    <w:qFormat/>
    <w:rsid w:val="00631DD2"/>
    <w:pPr>
      <w:autoSpaceDE w:val="0"/>
      <w:autoSpaceDN w:val="0"/>
      <w:ind w:left="820" w:hanging="361"/>
      <w:jc w:val="left"/>
    </w:pPr>
    <w:rPr>
      <w:rFonts w:ascii="Arial" w:eastAsia="Arial" w:hAnsi="Arial" w:cs="Arial"/>
      <w:kern w:val="0"/>
      <w:sz w:val="22"/>
      <w:szCs w:val="22"/>
      <w:lang w:eastAsia="en-US" w:bidi="en-US"/>
    </w:rPr>
  </w:style>
  <w:style w:type="character" w:styleId="afff">
    <w:name w:val="Unresolved Mention"/>
    <w:basedOn w:val="a1"/>
    <w:uiPriority w:val="99"/>
    <w:semiHidden/>
    <w:unhideWhenUsed/>
    <w:rsid w:val="00B25075"/>
    <w:rPr>
      <w:color w:val="605E5C"/>
      <w:shd w:val="clear" w:color="auto" w:fill="E1DFDD"/>
    </w:rPr>
  </w:style>
  <w:style w:type="paragraph" w:customStyle="1" w:styleId="ql-long-19457621">
    <w:name w:val="ql-long-19457621"/>
    <w:basedOn w:val="a0"/>
    <w:rsid w:val="00F00536"/>
    <w:pPr>
      <w:widowControl/>
      <w:spacing w:before="100" w:beforeAutospacing="1" w:after="100" w:afterAutospacing="1"/>
      <w:jc w:val="left"/>
    </w:pPr>
    <w:rPr>
      <w:rFonts w:ascii="宋体" w:hAnsi="宋体" w:cs="宋体"/>
      <w:kern w:val="0"/>
      <w:sz w:val="24"/>
      <w:szCs w:val="24"/>
    </w:rPr>
  </w:style>
  <w:style w:type="character" w:styleId="afff0">
    <w:name w:val="Strong"/>
    <w:basedOn w:val="a1"/>
    <w:uiPriority w:val="22"/>
    <w:qFormat/>
    <w:rsid w:val="00EA7C38"/>
    <w:rPr>
      <w:b/>
      <w:bCs/>
    </w:rPr>
  </w:style>
  <w:style w:type="character" w:customStyle="1" w:styleId="ql-author-19457621">
    <w:name w:val="ql-author-19457621"/>
    <w:basedOn w:val="a1"/>
    <w:rsid w:val="0021019D"/>
  </w:style>
  <w:style w:type="paragraph" w:customStyle="1" w:styleId="Default">
    <w:name w:val="Default"/>
    <w:rsid w:val="002B333D"/>
    <w:pPr>
      <w:widowControl w:val="0"/>
      <w:autoSpaceDE w:val="0"/>
      <w:autoSpaceDN w:val="0"/>
      <w:adjustRightInd w:val="0"/>
    </w:pPr>
    <w:rPr>
      <w:color w:val="000000"/>
      <w:sz w:val="24"/>
      <w:szCs w:val="24"/>
    </w:rPr>
  </w:style>
  <w:style w:type="paragraph" w:styleId="afff1">
    <w:name w:val="Date"/>
    <w:basedOn w:val="a0"/>
    <w:next w:val="a0"/>
    <w:link w:val="afff2"/>
    <w:rsid w:val="00D15CE0"/>
    <w:pPr>
      <w:ind w:leftChars="2500" w:left="100"/>
    </w:pPr>
  </w:style>
  <w:style w:type="character" w:customStyle="1" w:styleId="afff2">
    <w:name w:val="日期 字符"/>
    <w:basedOn w:val="a1"/>
    <w:link w:val="afff1"/>
    <w:rsid w:val="00D15CE0"/>
    <w:rPr>
      <w:kern w:val="2"/>
      <w:sz w:val="21"/>
      <w:szCs w:val="21"/>
    </w:rPr>
  </w:style>
  <w:style w:type="character" w:styleId="afff3">
    <w:name w:val="page number"/>
    <w:basedOn w:val="a1"/>
    <w:uiPriority w:val="99"/>
    <w:unhideWhenUsed/>
    <w:rsid w:val="009E2E13"/>
  </w:style>
  <w:style w:type="table" w:customStyle="1" w:styleId="12">
    <w:name w:val="网格型1"/>
    <w:basedOn w:val="a2"/>
    <w:next w:val="a9"/>
    <w:uiPriority w:val="39"/>
    <w:qFormat/>
    <w:rsid w:val="009E2E13"/>
    <w:rPr>
      <w:rFonts w:eastAsia="MS Mincho"/>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rsid w:val="00696BD9"/>
    <w:rPr>
      <w:rFonts w:ascii="Cambria" w:hAnsi="Cambria"/>
      <w:b/>
      <w:bCs/>
      <w:sz w:val="32"/>
      <w:szCs w:val="32"/>
      <w:lang w:eastAsia="ja-JP"/>
    </w:rPr>
  </w:style>
  <w:style w:type="character" w:customStyle="1" w:styleId="30">
    <w:name w:val="标题 3 字符"/>
    <w:basedOn w:val="a1"/>
    <w:link w:val="3"/>
    <w:uiPriority w:val="9"/>
    <w:rsid w:val="00696BD9"/>
    <w:rPr>
      <w:rFonts w:asciiTheme="minorHAnsi" w:hAnsiTheme="minorHAnsi" w:cstheme="minorBidi"/>
      <w:b/>
      <w:bCs/>
      <w:kern w:val="2"/>
      <w:sz w:val="32"/>
      <w:szCs w:val="32"/>
    </w:rPr>
  </w:style>
  <w:style w:type="character" w:customStyle="1" w:styleId="a6">
    <w:name w:val="页脚 字符"/>
    <w:basedOn w:val="a1"/>
    <w:link w:val="a5"/>
    <w:uiPriority w:val="99"/>
    <w:rsid w:val="00696BD9"/>
    <w:rPr>
      <w:kern w:val="2"/>
      <w:sz w:val="18"/>
      <w:szCs w:val="21"/>
    </w:rPr>
  </w:style>
  <w:style w:type="paragraph" w:customStyle="1" w:styleId="21">
    <w:name w:val="标题 21"/>
    <w:basedOn w:val="a0"/>
    <w:next w:val="a0"/>
    <w:uiPriority w:val="9"/>
    <w:unhideWhenUsed/>
    <w:qFormat/>
    <w:rsid w:val="00696BD9"/>
    <w:pPr>
      <w:keepNext/>
      <w:keepLines/>
      <w:spacing w:before="260" w:after="260" w:line="416" w:lineRule="auto"/>
      <w:outlineLvl w:val="1"/>
    </w:pPr>
    <w:rPr>
      <w:rFonts w:ascii="Cambria" w:hAnsi="Cambria"/>
      <w:b/>
      <w:bCs/>
      <w:sz w:val="32"/>
      <w:szCs w:val="32"/>
    </w:rPr>
  </w:style>
  <w:style w:type="numbering" w:customStyle="1" w:styleId="13">
    <w:name w:val="无列表1"/>
    <w:next w:val="a3"/>
    <w:uiPriority w:val="99"/>
    <w:semiHidden/>
    <w:unhideWhenUsed/>
    <w:rsid w:val="00696BD9"/>
  </w:style>
  <w:style w:type="paragraph" w:customStyle="1" w:styleId="14">
    <w:name w:val="标题1"/>
    <w:basedOn w:val="a0"/>
    <w:next w:val="a0"/>
    <w:uiPriority w:val="10"/>
    <w:qFormat/>
    <w:rsid w:val="00696BD9"/>
    <w:pPr>
      <w:spacing w:before="240" w:after="60"/>
      <w:jc w:val="center"/>
      <w:outlineLvl w:val="0"/>
    </w:pPr>
    <w:rPr>
      <w:rFonts w:ascii="Cambria" w:hAnsi="Cambria"/>
      <w:b/>
      <w:bCs/>
      <w:sz w:val="32"/>
      <w:szCs w:val="32"/>
    </w:rPr>
  </w:style>
  <w:style w:type="character" w:customStyle="1" w:styleId="afff4">
    <w:name w:val="标题 字符"/>
    <w:basedOn w:val="a1"/>
    <w:link w:val="afff5"/>
    <w:uiPriority w:val="10"/>
    <w:rsid w:val="00696BD9"/>
    <w:rPr>
      <w:rFonts w:ascii="Cambria" w:hAnsi="Cambria"/>
      <w:b/>
      <w:bCs/>
      <w:sz w:val="32"/>
      <w:szCs w:val="32"/>
    </w:rPr>
  </w:style>
  <w:style w:type="table" w:customStyle="1" w:styleId="22">
    <w:name w:val="网格型2"/>
    <w:basedOn w:val="a2"/>
    <w:next w:val="a9"/>
    <w:uiPriority w:val="39"/>
    <w:rsid w:val="00696BD9"/>
    <w:rPr>
      <w:rFonts w:ascii="Calibri" w:eastAsiaTheme="minorEastAsia"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无列表11"/>
    <w:next w:val="a3"/>
    <w:uiPriority w:val="99"/>
    <w:semiHidden/>
    <w:unhideWhenUsed/>
    <w:rsid w:val="00696BD9"/>
  </w:style>
  <w:style w:type="paragraph" w:customStyle="1" w:styleId="15">
    <w:name w:val="摘要1"/>
    <w:basedOn w:val="a0"/>
    <w:next w:val="a0"/>
    <w:autoRedefine/>
    <w:uiPriority w:val="11"/>
    <w:qFormat/>
    <w:rsid w:val="00696BD9"/>
    <w:pPr>
      <w:widowControl/>
      <w:spacing w:before="240" w:after="60" w:line="312" w:lineRule="atLeast"/>
      <w:ind w:firstLine="482"/>
      <w:jc w:val="center"/>
      <w:outlineLvl w:val="1"/>
    </w:pPr>
    <w:rPr>
      <w:rFonts w:asciiTheme="minorHAnsi" w:hAnsiTheme="minorHAnsi" w:cstheme="minorBidi"/>
      <w:b/>
      <w:bCs/>
      <w:kern w:val="28"/>
      <w:sz w:val="32"/>
      <w:szCs w:val="32"/>
    </w:rPr>
  </w:style>
  <w:style w:type="character" w:customStyle="1" w:styleId="afff6">
    <w:name w:val="副标题 字符"/>
    <w:aliases w:val="摘要 字符"/>
    <w:basedOn w:val="a1"/>
    <w:link w:val="afff7"/>
    <w:uiPriority w:val="11"/>
    <w:rsid w:val="00696BD9"/>
    <w:rPr>
      <w:rFonts w:ascii="等线" w:hAnsi="等线"/>
      <w:b/>
      <w:bCs/>
      <w:kern w:val="28"/>
      <w:sz w:val="32"/>
      <w:szCs w:val="32"/>
    </w:rPr>
  </w:style>
  <w:style w:type="character" w:styleId="afff8">
    <w:name w:val="Subtle Emphasis"/>
    <w:aliases w:val="一级标题"/>
    <w:uiPriority w:val="19"/>
    <w:qFormat/>
    <w:rsid w:val="00696BD9"/>
    <w:rPr>
      <w:rFonts w:eastAsia="宋体"/>
      <w:b/>
      <w:i w:val="0"/>
      <w:iCs/>
      <w:color w:val="auto"/>
      <w:sz w:val="32"/>
    </w:rPr>
  </w:style>
  <w:style w:type="table" w:customStyle="1" w:styleId="6">
    <w:name w:val="网格型6"/>
    <w:basedOn w:val="a2"/>
    <w:next w:val="a9"/>
    <w:uiPriority w:val="39"/>
    <w:rsid w:val="00696BD9"/>
    <w:rPr>
      <w:bCs/>
      <w:color w:val="000000"/>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7">
    <w:name w:val="Subtitle"/>
    <w:aliases w:val="摘要"/>
    <w:basedOn w:val="a0"/>
    <w:next w:val="a0"/>
    <w:link w:val="afff6"/>
    <w:uiPriority w:val="11"/>
    <w:qFormat/>
    <w:rsid w:val="00696BD9"/>
    <w:pPr>
      <w:spacing w:before="240" w:after="60" w:line="312" w:lineRule="auto"/>
      <w:jc w:val="center"/>
      <w:outlineLvl w:val="1"/>
    </w:pPr>
    <w:rPr>
      <w:rFonts w:ascii="等线" w:hAnsi="等线"/>
      <w:b/>
      <w:bCs/>
      <w:kern w:val="28"/>
      <w:sz w:val="32"/>
      <w:szCs w:val="32"/>
    </w:rPr>
  </w:style>
  <w:style w:type="character" w:customStyle="1" w:styleId="16">
    <w:name w:val="副标题 字符1"/>
    <w:basedOn w:val="a1"/>
    <w:uiPriority w:val="11"/>
    <w:rsid w:val="00696BD9"/>
    <w:rPr>
      <w:rFonts w:asciiTheme="minorHAnsi" w:eastAsiaTheme="minorEastAsia" w:hAnsiTheme="minorHAnsi" w:cstheme="minorBidi"/>
      <w:b/>
      <w:bCs/>
      <w:kern w:val="28"/>
      <w:sz w:val="32"/>
      <w:szCs w:val="32"/>
    </w:rPr>
  </w:style>
  <w:style w:type="numbering" w:customStyle="1" w:styleId="23">
    <w:name w:val="无列表2"/>
    <w:next w:val="a3"/>
    <w:uiPriority w:val="99"/>
    <w:semiHidden/>
    <w:unhideWhenUsed/>
    <w:rsid w:val="00696BD9"/>
  </w:style>
  <w:style w:type="table" w:customStyle="1" w:styleId="7">
    <w:name w:val="网格型7"/>
    <w:basedOn w:val="a2"/>
    <w:next w:val="a9"/>
    <w:uiPriority w:val="39"/>
    <w:rsid w:val="00696BD9"/>
    <w:rPr>
      <w:bCs/>
      <w:color w:val="000000"/>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1">
    <w:name w:val="标题 2 字符1"/>
    <w:basedOn w:val="a1"/>
    <w:uiPriority w:val="9"/>
    <w:semiHidden/>
    <w:rsid w:val="00696BD9"/>
    <w:rPr>
      <w:rFonts w:asciiTheme="majorHAnsi" w:eastAsiaTheme="majorEastAsia" w:hAnsiTheme="majorHAnsi" w:cstheme="majorBidi"/>
      <w:b/>
      <w:bCs/>
      <w:sz w:val="32"/>
      <w:szCs w:val="32"/>
      <w:lang w:eastAsia="en-US"/>
    </w:rPr>
  </w:style>
  <w:style w:type="paragraph" w:styleId="afff5">
    <w:name w:val="Title"/>
    <w:basedOn w:val="a0"/>
    <w:next w:val="a0"/>
    <w:link w:val="afff4"/>
    <w:uiPriority w:val="10"/>
    <w:qFormat/>
    <w:rsid w:val="00696BD9"/>
    <w:pPr>
      <w:widowControl/>
      <w:spacing w:before="240" w:after="60"/>
      <w:jc w:val="center"/>
      <w:outlineLvl w:val="0"/>
    </w:pPr>
    <w:rPr>
      <w:rFonts w:ascii="Cambria" w:hAnsi="Cambria"/>
      <w:b/>
      <w:bCs/>
      <w:kern w:val="0"/>
      <w:sz w:val="32"/>
      <w:szCs w:val="32"/>
    </w:rPr>
  </w:style>
  <w:style w:type="character" w:customStyle="1" w:styleId="17">
    <w:name w:val="标题 字符1"/>
    <w:basedOn w:val="a1"/>
    <w:uiPriority w:val="10"/>
    <w:rsid w:val="00696BD9"/>
    <w:rPr>
      <w:rFonts w:asciiTheme="majorHAnsi" w:eastAsiaTheme="majorEastAsia" w:hAnsiTheme="majorHAnsi" w:cstheme="majorBidi"/>
      <w:b/>
      <w:bCs/>
      <w:kern w:val="2"/>
      <w:sz w:val="32"/>
      <w:szCs w:val="32"/>
    </w:rPr>
  </w:style>
  <w:style w:type="paragraph" w:styleId="TOC">
    <w:name w:val="TOC Heading"/>
    <w:basedOn w:val="1"/>
    <w:next w:val="a0"/>
    <w:uiPriority w:val="39"/>
    <w:unhideWhenUsed/>
    <w:qFormat/>
    <w:rsid w:val="00696B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MDisplayEquation">
    <w:name w:val="AMDisplayEquation"/>
    <w:basedOn w:val="a0"/>
    <w:next w:val="a0"/>
    <w:link w:val="AMDisplayEquation0"/>
    <w:rsid w:val="00696BD9"/>
    <w:pPr>
      <w:tabs>
        <w:tab w:val="center" w:pos="4680"/>
        <w:tab w:val="right" w:pos="9360"/>
      </w:tabs>
      <w:jc w:val="center"/>
    </w:pPr>
    <w:rPr>
      <w:rFonts w:ascii="宋体" w:hAnsi="宋体"/>
      <w:sz w:val="24"/>
      <w:szCs w:val="24"/>
    </w:rPr>
  </w:style>
  <w:style w:type="character" w:customStyle="1" w:styleId="AMDisplayEquation0">
    <w:name w:val="AMDisplayEquation 字符"/>
    <w:basedOn w:val="a1"/>
    <w:link w:val="AMDisplayEquation"/>
    <w:rsid w:val="00696BD9"/>
    <w:rPr>
      <w:rFonts w:ascii="宋体" w:hAnsi="宋体"/>
      <w:kern w:val="2"/>
      <w:sz w:val="24"/>
      <w:szCs w:val="24"/>
    </w:rPr>
  </w:style>
  <w:style w:type="character" w:styleId="afff9">
    <w:name w:val="Emphasis"/>
    <w:basedOn w:val="a1"/>
    <w:qFormat/>
    <w:rsid w:val="005B40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3343">
      <w:bodyDiv w:val="1"/>
      <w:marLeft w:val="0"/>
      <w:marRight w:val="0"/>
      <w:marTop w:val="0"/>
      <w:marBottom w:val="0"/>
      <w:divBdr>
        <w:top w:val="none" w:sz="0" w:space="0" w:color="auto"/>
        <w:left w:val="none" w:sz="0" w:space="0" w:color="auto"/>
        <w:bottom w:val="none" w:sz="0" w:space="0" w:color="auto"/>
        <w:right w:val="none" w:sz="0" w:space="0" w:color="auto"/>
      </w:divBdr>
      <w:divsChild>
        <w:div w:id="1906258821">
          <w:marLeft w:val="0"/>
          <w:marRight w:val="0"/>
          <w:marTop w:val="0"/>
          <w:marBottom w:val="0"/>
          <w:divBdr>
            <w:top w:val="none" w:sz="0" w:space="0" w:color="auto"/>
            <w:left w:val="none" w:sz="0" w:space="0" w:color="auto"/>
            <w:bottom w:val="none" w:sz="0" w:space="0" w:color="auto"/>
            <w:right w:val="none" w:sz="0" w:space="0" w:color="auto"/>
          </w:divBdr>
          <w:divsChild>
            <w:div w:id="985473499">
              <w:marLeft w:val="0"/>
              <w:marRight w:val="0"/>
              <w:marTop w:val="0"/>
              <w:marBottom w:val="0"/>
              <w:divBdr>
                <w:top w:val="single" w:sz="6" w:space="0" w:color="4395FF"/>
                <w:left w:val="single" w:sz="6" w:space="0" w:color="4395FF"/>
                <w:bottom w:val="single" w:sz="6" w:space="0" w:color="4395FF"/>
                <w:right w:val="single" w:sz="6" w:space="0" w:color="4395FF"/>
              </w:divBdr>
              <w:divsChild>
                <w:div w:id="1348944699">
                  <w:marLeft w:val="0"/>
                  <w:marRight w:val="0"/>
                  <w:marTop w:val="0"/>
                  <w:marBottom w:val="0"/>
                  <w:divBdr>
                    <w:top w:val="none" w:sz="0" w:space="0" w:color="auto"/>
                    <w:left w:val="none" w:sz="0" w:space="0" w:color="auto"/>
                    <w:bottom w:val="none" w:sz="0" w:space="0" w:color="auto"/>
                    <w:right w:val="none" w:sz="0" w:space="0" w:color="auto"/>
                  </w:divBdr>
                  <w:divsChild>
                    <w:div w:id="152235423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3544545">
          <w:marLeft w:val="0"/>
          <w:marRight w:val="0"/>
          <w:marTop w:val="0"/>
          <w:marBottom w:val="0"/>
          <w:divBdr>
            <w:top w:val="none" w:sz="0" w:space="0" w:color="auto"/>
            <w:left w:val="none" w:sz="0" w:space="0" w:color="auto"/>
            <w:bottom w:val="none" w:sz="0" w:space="0" w:color="auto"/>
            <w:right w:val="none" w:sz="0" w:space="0" w:color="auto"/>
          </w:divBdr>
          <w:divsChild>
            <w:div w:id="237253088">
              <w:marLeft w:val="0"/>
              <w:marRight w:val="0"/>
              <w:marTop w:val="0"/>
              <w:marBottom w:val="0"/>
              <w:divBdr>
                <w:top w:val="none" w:sz="0" w:space="0" w:color="auto"/>
                <w:left w:val="none" w:sz="0" w:space="0" w:color="auto"/>
                <w:bottom w:val="none" w:sz="0" w:space="0" w:color="auto"/>
                <w:right w:val="none" w:sz="0" w:space="0" w:color="auto"/>
              </w:divBdr>
              <w:divsChild>
                <w:div w:id="128861910">
                  <w:marLeft w:val="0"/>
                  <w:marRight w:val="0"/>
                  <w:marTop w:val="0"/>
                  <w:marBottom w:val="0"/>
                  <w:divBdr>
                    <w:top w:val="single" w:sz="6" w:space="8" w:color="EEEEEE"/>
                    <w:left w:val="none" w:sz="0" w:space="8" w:color="auto"/>
                    <w:bottom w:val="single" w:sz="6" w:space="8" w:color="EEEEEE"/>
                    <w:right w:val="single" w:sz="6" w:space="8" w:color="EEEEEE"/>
                  </w:divBdr>
                  <w:divsChild>
                    <w:div w:id="4934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559904">
      <w:bodyDiv w:val="1"/>
      <w:marLeft w:val="0"/>
      <w:marRight w:val="0"/>
      <w:marTop w:val="0"/>
      <w:marBottom w:val="0"/>
      <w:divBdr>
        <w:top w:val="none" w:sz="0" w:space="0" w:color="auto"/>
        <w:left w:val="none" w:sz="0" w:space="0" w:color="auto"/>
        <w:bottom w:val="none" w:sz="0" w:space="0" w:color="auto"/>
        <w:right w:val="none" w:sz="0" w:space="0" w:color="auto"/>
      </w:divBdr>
    </w:div>
    <w:div w:id="413819753">
      <w:bodyDiv w:val="1"/>
      <w:marLeft w:val="0"/>
      <w:marRight w:val="0"/>
      <w:marTop w:val="0"/>
      <w:marBottom w:val="0"/>
      <w:divBdr>
        <w:top w:val="none" w:sz="0" w:space="0" w:color="auto"/>
        <w:left w:val="none" w:sz="0" w:space="0" w:color="auto"/>
        <w:bottom w:val="none" w:sz="0" w:space="0" w:color="auto"/>
        <w:right w:val="none" w:sz="0" w:space="0" w:color="auto"/>
      </w:divBdr>
    </w:div>
    <w:div w:id="835532303">
      <w:bodyDiv w:val="1"/>
      <w:marLeft w:val="0"/>
      <w:marRight w:val="0"/>
      <w:marTop w:val="0"/>
      <w:marBottom w:val="0"/>
      <w:divBdr>
        <w:top w:val="none" w:sz="0" w:space="0" w:color="auto"/>
        <w:left w:val="none" w:sz="0" w:space="0" w:color="auto"/>
        <w:bottom w:val="none" w:sz="0" w:space="0" w:color="auto"/>
        <w:right w:val="none" w:sz="0" w:space="0" w:color="auto"/>
      </w:divBdr>
    </w:div>
    <w:div w:id="1161853426">
      <w:bodyDiv w:val="1"/>
      <w:marLeft w:val="0"/>
      <w:marRight w:val="0"/>
      <w:marTop w:val="0"/>
      <w:marBottom w:val="0"/>
      <w:divBdr>
        <w:top w:val="none" w:sz="0" w:space="0" w:color="auto"/>
        <w:left w:val="none" w:sz="0" w:space="0" w:color="auto"/>
        <w:bottom w:val="none" w:sz="0" w:space="0" w:color="auto"/>
        <w:right w:val="none" w:sz="0" w:space="0" w:color="auto"/>
      </w:divBdr>
      <w:divsChild>
        <w:div w:id="682977459">
          <w:marLeft w:val="0"/>
          <w:marRight w:val="0"/>
          <w:marTop w:val="0"/>
          <w:marBottom w:val="0"/>
          <w:divBdr>
            <w:top w:val="none" w:sz="0" w:space="0" w:color="auto"/>
            <w:left w:val="none" w:sz="0" w:space="0" w:color="auto"/>
            <w:bottom w:val="none" w:sz="0" w:space="0" w:color="auto"/>
            <w:right w:val="none" w:sz="0" w:space="0" w:color="auto"/>
          </w:divBdr>
        </w:div>
      </w:divsChild>
    </w:div>
    <w:div w:id="1400324266">
      <w:bodyDiv w:val="1"/>
      <w:marLeft w:val="0"/>
      <w:marRight w:val="0"/>
      <w:marTop w:val="0"/>
      <w:marBottom w:val="0"/>
      <w:divBdr>
        <w:top w:val="none" w:sz="0" w:space="0" w:color="auto"/>
        <w:left w:val="none" w:sz="0" w:space="0" w:color="auto"/>
        <w:bottom w:val="none" w:sz="0" w:space="0" w:color="auto"/>
        <w:right w:val="none" w:sz="0" w:space="0" w:color="auto"/>
      </w:divBdr>
      <w:divsChild>
        <w:div w:id="653876389">
          <w:marLeft w:val="0"/>
          <w:marRight w:val="0"/>
          <w:marTop w:val="0"/>
          <w:marBottom w:val="0"/>
          <w:divBdr>
            <w:top w:val="none" w:sz="0" w:space="0" w:color="auto"/>
            <w:left w:val="none" w:sz="0" w:space="0" w:color="auto"/>
            <w:bottom w:val="none" w:sz="0" w:space="0" w:color="auto"/>
            <w:right w:val="none" w:sz="0" w:space="0" w:color="auto"/>
          </w:divBdr>
        </w:div>
      </w:divsChild>
    </w:div>
    <w:div w:id="1414282753">
      <w:bodyDiv w:val="1"/>
      <w:marLeft w:val="0"/>
      <w:marRight w:val="0"/>
      <w:marTop w:val="0"/>
      <w:marBottom w:val="0"/>
      <w:divBdr>
        <w:top w:val="none" w:sz="0" w:space="0" w:color="auto"/>
        <w:left w:val="none" w:sz="0" w:space="0" w:color="auto"/>
        <w:bottom w:val="none" w:sz="0" w:space="0" w:color="auto"/>
        <w:right w:val="none" w:sz="0" w:space="0" w:color="auto"/>
      </w:divBdr>
      <w:divsChild>
        <w:div w:id="1159659766">
          <w:marLeft w:val="0"/>
          <w:marRight w:val="0"/>
          <w:marTop w:val="0"/>
          <w:marBottom w:val="0"/>
          <w:divBdr>
            <w:top w:val="none" w:sz="0" w:space="0" w:color="auto"/>
            <w:left w:val="none" w:sz="0" w:space="0" w:color="auto"/>
            <w:bottom w:val="none" w:sz="0" w:space="0" w:color="auto"/>
            <w:right w:val="none" w:sz="0" w:space="0" w:color="auto"/>
          </w:divBdr>
        </w:div>
      </w:divsChild>
    </w:div>
    <w:div w:id="1616055523">
      <w:bodyDiv w:val="1"/>
      <w:marLeft w:val="0"/>
      <w:marRight w:val="0"/>
      <w:marTop w:val="0"/>
      <w:marBottom w:val="0"/>
      <w:divBdr>
        <w:top w:val="none" w:sz="0" w:space="0" w:color="auto"/>
        <w:left w:val="none" w:sz="0" w:space="0" w:color="auto"/>
        <w:bottom w:val="none" w:sz="0" w:space="0" w:color="auto"/>
        <w:right w:val="none" w:sz="0" w:space="0" w:color="auto"/>
      </w:divBdr>
    </w:div>
    <w:div w:id="1951929015">
      <w:bodyDiv w:val="1"/>
      <w:marLeft w:val="0"/>
      <w:marRight w:val="0"/>
      <w:marTop w:val="0"/>
      <w:marBottom w:val="0"/>
      <w:divBdr>
        <w:top w:val="none" w:sz="0" w:space="0" w:color="auto"/>
        <w:left w:val="none" w:sz="0" w:space="0" w:color="auto"/>
        <w:bottom w:val="none" w:sz="0" w:space="0" w:color="auto"/>
        <w:right w:val="none" w:sz="0" w:space="0" w:color="auto"/>
      </w:divBdr>
      <w:divsChild>
        <w:div w:id="170024906">
          <w:marLeft w:val="0"/>
          <w:marRight w:val="0"/>
          <w:marTop w:val="0"/>
          <w:marBottom w:val="0"/>
          <w:divBdr>
            <w:top w:val="none" w:sz="0" w:space="0" w:color="auto"/>
            <w:left w:val="none" w:sz="0" w:space="0" w:color="auto"/>
            <w:bottom w:val="none" w:sz="0" w:space="0" w:color="auto"/>
            <w:right w:val="none" w:sz="0" w:space="0" w:color="auto"/>
          </w:divBdr>
        </w:div>
      </w:divsChild>
    </w:div>
    <w:div w:id="1977373290">
      <w:bodyDiv w:val="1"/>
      <w:marLeft w:val="0"/>
      <w:marRight w:val="0"/>
      <w:marTop w:val="0"/>
      <w:marBottom w:val="0"/>
      <w:divBdr>
        <w:top w:val="none" w:sz="0" w:space="0" w:color="auto"/>
        <w:left w:val="none" w:sz="0" w:space="0" w:color="auto"/>
        <w:bottom w:val="none" w:sz="0" w:space="0" w:color="auto"/>
        <w:right w:val="none" w:sz="0" w:space="0" w:color="auto"/>
      </w:divBdr>
    </w:div>
    <w:div w:id="1979384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29.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oleObject" Target="embeddings/oleObject8.bin"/><Relationship Id="rId107" Type="http://schemas.openxmlformats.org/officeDocument/2006/relationships/oleObject" Target="embeddings/oleObject50.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oleObject" Target="embeddings/oleObject12.bin"/><Relationship Id="rId40" Type="http://schemas.openxmlformats.org/officeDocument/2006/relationships/image" Target="media/image15.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image" Target="media/image34.wmf"/><Relationship Id="rId79" Type="http://schemas.openxmlformats.org/officeDocument/2006/relationships/oleObject" Target="embeddings/oleObject32.bin"/><Relationship Id="rId87" Type="http://schemas.openxmlformats.org/officeDocument/2006/relationships/image" Target="media/image41.png"/><Relationship Id="rId102" Type="http://schemas.openxmlformats.org/officeDocument/2006/relationships/oleObject" Target="embeddings/oleObject45.bin"/><Relationship Id="rId110" Type="http://schemas.openxmlformats.org/officeDocument/2006/relationships/image" Target="media/image45.gif"/><Relationship Id="rId5" Type="http://schemas.openxmlformats.org/officeDocument/2006/relationships/settings" Target="settings.xml"/><Relationship Id="rId61" Type="http://schemas.openxmlformats.org/officeDocument/2006/relationships/oleObject" Target="embeddings/oleObject24.bin"/><Relationship Id="rId82" Type="http://schemas.openxmlformats.org/officeDocument/2006/relationships/image" Target="media/image37.wmf"/><Relationship Id="rId90" Type="http://schemas.openxmlformats.org/officeDocument/2006/relationships/image" Target="media/image44.png"/><Relationship Id="rId95" Type="http://schemas.openxmlformats.org/officeDocument/2006/relationships/oleObject" Target="embeddings/oleObject38.bin"/><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7.bin"/><Relationship Id="rId30" Type="http://schemas.openxmlformats.org/officeDocument/2006/relationships/image" Target="media/image10.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image" Target="media/image30.png"/><Relationship Id="rId77" Type="http://schemas.openxmlformats.org/officeDocument/2006/relationships/oleObject" Target="embeddings/oleObject30.bin"/><Relationship Id="rId100" Type="http://schemas.openxmlformats.org/officeDocument/2006/relationships/oleObject" Target="embeddings/oleObject43.bin"/><Relationship Id="rId105" Type="http://schemas.openxmlformats.org/officeDocument/2006/relationships/oleObject" Target="embeddings/oleObject48.bin"/><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wmf"/><Relationship Id="rId80" Type="http://schemas.openxmlformats.org/officeDocument/2006/relationships/image" Target="media/image36.wmf"/><Relationship Id="rId85" Type="http://schemas.openxmlformats.org/officeDocument/2006/relationships/image" Target="media/image39.png"/><Relationship Id="rId93" Type="http://schemas.openxmlformats.org/officeDocument/2006/relationships/oleObject" Target="embeddings/oleObject36.bin"/><Relationship Id="rId98" Type="http://schemas.openxmlformats.org/officeDocument/2006/relationships/oleObject" Target="embeddings/oleObject41.bin"/><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package" Target="embeddings/Microsoft_Visio_Drawing.vsdx"/><Relationship Id="rId33" Type="http://schemas.openxmlformats.org/officeDocument/2006/relationships/oleObject" Target="embeddings/oleObject10.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3.bin"/><Relationship Id="rId67" Type="http://schemas.openxmlformats.org/officeDocument/2006/relationships/oleObject" Target="embeddings/oleObject27.bin"/><Relationship Id="rId103" Type="http://schemas.openxmlformats.org/officeDocument/2006/relationships/oleObject" Target="embeddings/oleObject46.bin"/><Relationship Id="rId108" Type="http://schemas.openxmlformats.org/officeDocument/2006/relationships/oleObject" Target="embeddings/oleObject51.bin"/><Relationship Id="rId20" Type="http://schemas.openxmlformats.org/officeDocument/2006/relationships/image" Target="media/image5.wmf"/><Relationship Id="rId41" Type="http://schemas.openxmlformats.org/officeDocument/2006/relationships/oleObject" Target="embeddings/oleObject14.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1.png"/><Relationship Id="rId75" Type="http://schemas.openxmlformats.org/officeDocument/2006/relationships/oleObject" Target="embeddings/oleObject29.bin"/><Relationship Id="rId83" Type="http://schemas.openxmlformats.org/officeDocument/2006/relationships/oleObject" Target="embeddings/oleObject34.bin"/><Relationship Id="rId88" Type="http://schemas.openxmlformats.org/officeDocument/2006/relationships/image" Target="media/image42.png"/><Relationship Id="rId91" Type="http://schemas.openxmlformats.org/officeDocument/2006/relationships/package" Target="embeddings/Microsoft_Visio_Drawing1.vsdx"/><Relationship Id="rId96" Type="http://schemas.openxmlformats.org/officeDocument/2006/relationships/oleObject" Target="embeddings/oleObject39.bin"/><Relationship Id="rId111" Type="http://schemas.openxmlformats.org/officeDocument/2006/relationships/image" Target="media/image46.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49.bin"/><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6.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oleObject" Target="embeddings/oleObject33.bin"/><Relationship Id="rId86" Type="http://schemas.openxmlformats.org/officeDocument/2006/relationships/image" Target="media/image40.png"/><Relationship Id="rId94" Type="http://schemas.openxmlformats.org/officeDocument/2006/relationships/oleObject" Target="embeddings/oleObject37.bin"/><Relationship Id="rId99" Type="http://schemas.openxmlformats.org/officeDocument/2006/relationships/oleObject" Target="embeddings/oleObject42.bin"/><Relationship Id="rId101" Type="http://schemas.openxmlformats.org/officeDocument/2006/relationships/oleObject" Target="embeddings/oleObject44.bin"/><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oleObject" Target="embeddings/oleObject52.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oleObject" Target="embeddings/oleObject40.bin"/><Relationship Id="rId104" Type="http://schemas.openxmlformats.org/officeDocument/2006/relationships/oleObject" Target="embeddings/oleObject47.bin"/><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oleObject" Target="embeddings/oleObject35.bin"/></Relationships>
</file>

<file path=word/_rels/settings.xml.rels><?xml version="1.0" encoding="UTF-8" standalone="yes"?>
<Relationships xmlns="http://schemas.openxmlformats.org/package/2006/relationships"><Relationship Id="rId1" Type="http://schemas.openxmlformats.org/officeDocument/2006/relationships/attachedTemplate" Target="file:///E:\Research\&#32654;&#36187;\&#32654;&#36187;&#27169;&#26495;\&#32654;&#22269;&#25968;&#23398;&#24314;&#27169;&#31454;&#36187;&#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8FEBC-B886-4E1F-8280-6C6ECB15A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美国数学建模竞赛论文模板.dot</Template>
  <TotalTime>1736</TotalTime>
  <Pages>98</Pages>
  <Words>23979</Words>
  <Characters>136682</Characters>
  <Application>Microsoft Office Word</Application>
  <DocSecurity>0</DocSecurity>
  <Lines>1139</Lines>
  <Paragraphs>320</Paragraphs>
  <ScaleCrop>false</ScaleCrop>
  <Company>浩哥设计工作室</Company>
  <LinksUpToDate>false</LinksUpToDate>
  <CharactersWithSpaces>160341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美国数学建模竞赛论文</dc:subject>
  <dc:creator>wan</dc:creator>
  <cp:lastModifiedBy>Wing Yuan</cp:lastModifiedBy>
  <cp:revision>6225</cp:revision>
  <cp:lastPrinted>2020-03-09T19:49:00Z</cp:lastPrinted>
  <dcterms:created xsi:type="dcterms:W3CDTF">2014-01-30T15:47:00Z</dcterms:created>
  <dcterms:modified xsi:type="dcterms:W3CDTF">2020-03-09T19:50:00Z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